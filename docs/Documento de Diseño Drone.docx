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DBF5D" w14:textId="77777777" w:rsidR="00831721" w:rsidRDefault="00831721" w:rsidP="00831721">
      <w:pPr>
        <w:spacing w:before="120" w:after="0"/>
      </w:pPr>
      <w:r w:rsidRPr="0041428F">
        <w:rPr>
          <w:noProof/>
          <w:lang w:bidi="es-ES"/>
        </w:rPr>
        <mc:AlternateContent>
          <mc:Choice Requires="wpg">
            <w:drawing>
              <wp:anchor distT="0" distB="0" distL="114300" distR="114300" simplePos="0" relativeHeight="251659264" behindDoc="1" locked="1" layoutInCell="1" allowOverlap="1" wp14:anchorId="16E71357" wp14:editId="39DDA668">
                <wp:simplePos x="0" y="0"/>
                <wp:positionH relativeFrom="column">
                  <wp:posOffset>-457200</wp:posOffset>
                </wp:positionH>
                <wp:positionV relativeFrom="paragraph">
                  <wp:posOffset>-457200</wp:posOffset>
                </wp:positionV>
                <wp:extent cx="8247888" cy="3026664"/>
                <wp:effectExtent l="0" t="0" r="1270" b="2540"/>
                <wp:wrapNone/>
                <wp:docPr id="19" name="Gráfico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888" cy="3026664"/>
                          <a:chOff x="-7144" y="-7144"/>
                          <a:chExt cx="6005513" cy="1924050"/>
                        </a:xfrm>
                      </wpg:grpSpPr>
                      <wps:wsp>
                        <wps:cNvPr id="20" name="Forma libre: Forma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orma libre: Forma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orma libre: Forma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orma libre: Forma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F5F440" id="Gráfico 17" o:spid="_x0000_s1026" alt="&quot;&quot;" style="position:absolute;margin-left:-36pt;margin-top:-36pt;width:649.45pt;height:238.3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">
                <v:shape id="Forma libre: Forma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orma libre: Forma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orma libre: Forma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orma libre: Forma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Tabla de diseño de encabezado"/>
      </w:tblPr>
      <w:tblGrid>
        <w:gridCol w:w="10466"/>
      </w:tblGrid>
      <w:tr w:rsidR="00A66B18" w:rsidRPr="0041428F" w14:paraId="0F51F764" w14:textId="77777777" w:rsidTr="00A6783B">
        <w:trPr>
          <w:trHeight w:val="270"/>
          <w:jc w:val="center"/>
        </w:trPr>
        <w:tc>
          <w:tcPr>
            <w:tcW w:w="10800" w:type="dxa"/>
          </w:tcPr>
          <w:p w14:paraId="4F23110D" w14:textId="77777777" w:rsidR="00A66B18" w:rsidRPr="0041428F" w:rsidRDefault="00A66B18" w:rsidP="00A66B18">
            <w:pPr>
              <w:pStyle w:val="Informacindecontacto"/>
              <w:rPr>
                <w:color w:val="000000" w:themeColor="text1"/>
              </w:rPr>
            </w:pPr>
            <w:r w:rsidRPr="0041428F">
              <w:rPr>
                <w:noProof/>
                <w:color w:val="000000" w:themeColor="text1"/>
                <w:lang w:bidi="es-ES"/>
              </w:rPr>
              <mc:AlternateContent>
                <mc:Choice Requires="wps">
                  <w:drawing>
                    <wp:inline distT="0" distB="0" distL="0" distR="0" wp14:anchorId="0745A74C" wp14:editId="7FA9166D">
                      <wp:extent cx="3527553" cy="407670"/>
                      <wp:effectExtent l="19050" t="19050" r="15875" b="26035"/>
                      <wp:docPr id="18" name="Forma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3527553" cy="407670"/>
                              </a:xfrm>
                              <a:prstGeom prst="rect">
                                <a:avLst/>
                              </a:prstGeom>
                              <a:ln w="38100">
                                <a:solidFill>
                                  <a:schemeClr val="bg1"/>
                                </a:solidFill>
                                <a:miter lim="400000"/>
                              </a:ln>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p="http://schemas.openxmlformats.org/presentationml/2006/main" xmlns="" xmlns:lc="http://schemas.openxmlformats.org/drawingml/2006/lockedCanvas" val="1"/>
                                </a:ext>
                              </a:extLst>
                            </wps:spPr>
                            <wps:txbx>
                              <w:txbxContent>
                                <w:p w14:paraId="7D039030" w14:textId="03FE0347" w:rsidR="00A66B18" w:rsidRPr="004B2620" w:rsidRDefault="004B2620" w:rsidP="00AA089B">
                                  <w:pPr>
                                    <w:pStyle w:val="Logotipo"/>
                                    <w:rPr>
                                      <w:lang w:val="es-PE"/>
                                    </w:rPr>
                                  </w:pPr>
                                  <w:r>
                                    <w:rPr>
                                      <w:lang w:val="es-PE" w:bidi="es-ES"/>
                                    </w:rPr>
                                    <w:t>PROYECTO: DRON</w:t>
                                  </w:r>
                                </w:p>
                              </w:txbxContent>
                            </wps:txbx>
                            <wps:bodyPr wrap="square" lIns="19050" tIns="19050" rIns="19050" bIns="19050" anchor="ctr">
                              <a:spAutoFit/>
                            </wps:bodyPr>
                          </wps:wsp>
                        </a:graphicData>
                      </a:graphic>
                    </wp:inline>
                  </w:drawing>
                </mc:Choice>
                <mc:Fallback>
                  <w:pict>
                    <v:rect w14:anchorId="0745A74C" id="Forma 61" o:spid="_x0000_s1026" style="width:277.75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" filled="f" strokecolor="white [3212]" strokeweight="3pt">
                      <v:stroke miterlimit="4"/>
                      <v:textbox style="mso-fit-shape-to-text:t" inset="1.5pt,1.5pt,1.5pt,1.5pt">
                        <w:txbxContent>
                          <w:p w14:paraId="7D039030" w14:textId="03FE0347" w:rsidR="00A66B18" w:rsidRPr="004B2620" w:rsidRDefault="004B2620" w:rsidP="00AA089B">
                            <w:pPr>
                              <w:pStyle w:val="Logotipo"/>
                              <w:rPr>
                                <w:lang w:val="es-PE"/>
                              </w:rPr>
                            </w:pPr>
                            <w:r>
                              <w:rPr>
                                <w:lang w:val="es-PE" w:bidi="es-ES"/>
                              </w:rPr>
                              <w:t>PROYECTO: DRON</w:t>
                            </w:r>
                          </w:p>
                        </w:txbxContent>
                      </v:textbox>
                      <w10:anchorlock/>
                    </v:rect>
                  </w:pict>
                </mc:Fallback>
              </mc:AlternateContent>
            </w:r>
          </w:p>
        </w:tc>
      </w:tr>
      <w:tr w:rsidR="00615018" w:rsidRPr="0041428F" w14:paraId="3C0FA2D4" w14:textId="77777777" w:rsidTr="00A6783B">
        <w:trPr>
          <w:trHeight w:val="2691"/>
          <w:jc w:val="center"/>
        </w:trPr>
        <w:tc>
          <w:tcPr>
            <w:tcW w:w="10800" w:type="dxa"/>
            <w:vAlign w:val="bottom"/>
          </w:tcPr>
          <w:p w14:paraId="3BD02B08" w14:textId="5459BBF1" w:rsidR="003E24DF" w:rsidRPr="004B2620" w:rsidRDefault="004B2620" w:rsidP="004B2620">
            <w:pPr>
              <w:pStyle w:val="Informacindecontacto"/>
            </w:pPr>
            <w:r w:rsidRPr="004B2620">
              <w:rPr>
                <w:sz w:val="96"/>
                <w:szCs w:val="56"/>
              </w:rPr>
              <w:t>2022</w:t>
            </w:r>
          </w:p>
        </w:tc>
      </w:tr>
    </w:tbl>
    <w:p w14:paraId="3EE67F73" w14:textId="77777777" w:rsidR="00A66B18" w:rsidRDefault="00A66B18"/>
    <w:p w14:paraId="2BB42FDA" w14:textId="3E4B0E01" w:rsidR="00A66B18" w:rsidRPr="005E7D2E" w:rsidRDefault="005E7D2E" w:rsidP="00A66B18">
      <w:pPr>
        <w:pStyle w:val="Destinatario"/>
        <w:rPr>
          <w:sz w:val="52"/>
          <w:szCs w:val="44"/>
        </w:rPr>
      </w:pPr>
      <w:r w:rsidRPr="005E7D2E">
        <w:rPr>
          <w:sz w:val="52"/>
          <w:szCs w:val="44"/>
        </w:rPr>
        <w:t>DOCUMENTO DE DISEÑO DE DRON</w:t>
      </w:r>
    </w:p>
    <w:p w14:paraId="3A9C8634" w14:textId="26635F9C" w:rsidR="00A66B18" w:rsidRPr="0041428F" w:rsidRDefault="005E7D2E" w:rsidP="00845A48">
      <w:pPr>
        <w:jc w:val="center"/>
        <w:rPr>
          <w:color w:val="000000" w:themeColor="text1"/>
        </w:rPr>
      </w:pPr>
      <w:r>
        <w:rPr>
          <w:noProof/>
        </w:rPr>
        <w:drawing>
          <wp:inline distT="0" distB="0" distL="0" distR="0" wp14:anchorId="4D579B7E" wp14:editId="75349D9E">
            <wp:extent cx="2656936" cy="49234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70683" cy="4948940"/>
                    </a:xfrm>
                    <a:prstGeom prst="rect">
                      <a:avLst/>
                    </a:prstGeom>
                  </pic:spPr>
                </pic:pic>
              </a:graphicData>
            </a:graphic>
          </wp:inline>
        </w:drawing>
      </w:r>
    </w:p>
    <w:p w14:paraId="0BF52DD0" w14:textId="6814ECAF" w:rsidR="005E7D2E" w:rsidRDefault="005E7D2E" w:rsidP="00A6783B">
      <w:pPr>
        <w:pStyle w:val="Firma"/>
      </w:pPr>
      <w:r>
        <w:t>Sebastian Jaimes</w:t>
      </w:r>
      <w:r w:rsidR="00454D5C">
        <w:t xml:space="preserve"> | Ingeniero Mecatrónico</w:t>
      </w:r>
    </w:p>
    <w:p w14:paraId="5C0A6C3C" w14:textId="7CBA3FD6" w:rsidR="00A66B18" w:rsidRDefault="005E7D2E" w:rsidP="00A6783B">
      <w:pPr>
        <w:pStyle w:val="Firma"/>
        <w:rPr>
          <w:color w:val="000000" w:themeColor="text1"/>
        </w:rPr>
      </w:pPr>
      <w:r>
        <w:t>+51 926872910</w:t>
      </w:r>
      <w:r w:rsidR="00A6783B">
        <w:rPr>
          <w:lang w:bidi="es-ES"/>
        </w:rPr>
        <w:br/>
      </w:r>
      <w:hyperlink r:id="rId12" w:history="1">
        <w:r w:rsidR="001F1063" w:rsidRPr="002458A6">
          <w:rPr>
            <w:rStyle w:val="Hipervnculo"/>
          </w:rPr>
          <w:t>sebastian.jaimes@pucp.edu.pe</w:t>
        </w:r>
      </w:hyperlink>
    </w:p>
    <w:p w14:paraId="38BB4A1B" w14:textId="0ABF73D8" w:rsidR="001F1063" w:rsidRDefault="001F1063" w:rsidP="00A6783B">
      <w:pPr>
        <w:pStyle w:val="Firma"/>
      </w:pPr>
    </w:p>
    <w:p w14:paraId="6DCBD7F8" w14:textId="40292F44" w:rsidR="001F1063" w:rsidRDefault="001F1063" w:rsidP="00A6783B">
      <w:pPr>
        <w:pStyle w:val="Firma"/>
      </w:pPr>
    </w:p>
    <w:p w14:paraId="07072C62" w14:textId="393E5590" w:rsidR="001F1063" w:rsidRDefault="001F1063" w:rsidP="00A6783B">
      <w:pPr>
        <w:pStyle w:val="Firma"/>
      </w:pPr>
    </w:p>
    <w:p w14:paraId="2765445D" w14:textId="1C168336" w:rsidR="001F1063" w:rsidRPr="006726BF" w:rsidRDefault="009B06FF" w:rsidP="00A6783B">
      <w:pPr>
        <w:pStyle w:val="Firma"/>
        <w:rPr>
          <w:sz w:val="32"/>
          <w:szCs w:val="24"/>
        </w:rPr>
      </w:pPr>
      <w:r w:rsidRPr="006726BF">
        <w:rPr>
          <w:sz w:val="32"/>
          <w:szCs w:val="24"/>
        </w:rPr>
        <w:lastRenderedPageBreak/>
        <w:t>INTRODUCCIÓN:</w:t>
      </w:r>
    </w:p>
    <w:p w14:paraId="26B476B3" w14:textId="743A80D3" w:rsidR="009B06FF" w:rsidRDefault="009B06FF" w:rsidP="00A6783B">
      <w:pPr>
        <w:pStyle w:val="Firma"/>
        <w:rPr>
          <w:color w:val="000000" w:themeColor="text1"/>
        </w:rPr>
      </w:pPr>
    </w:p>
    <w:p w14:paraId="036D09A7" w14:textId="0BB87983" w:rsidR="009B06FF" w:rsidRDefault="009B06FF" w:rsidP="00A6783B">
      <w:pPr>
        <w:pStyle w:val="Firma"/>
        <w:rPr>
          <w:color w:val="000000" w:themeColor="text1"/>
        </w:rPr>
      </w:pPr>
      <w:r>
        <w:rPr>
          <w:color w:val="000000" w:themeColor="text1"/>
        </w:rPr>
        <w:t>Fases de diseño de PCB’s en Kicad</w:t>
      </w:r>
    </w:p>
    <w:p w14:paraId="3F1A5827" w14:textId="5F9BDC20" w:rsidR="009B06FF" w:rsidRDefault="009B06FF" w:rsidP="00A6783B">
      <w:pPr>
        <w:pStyle w:val="Firma"/>
        <w:rPr>
          <w:color w:val="000000" w:themeColor="text1"/>
        </w:rPr>
      </w:pPr>
    </w:p>
    <w:p w14:paraId="7958A6D1" w14:textId="181ED75A" w:rsidR="009B06FF" w:rsidRDefault="009B06FF" w:rsidP="009B06FF">
      <w:pPr>
        <w:pStyle w:val="Firma"/>
        <w:numPr>
          <w:ilvl w:val="0"/>
          <w:numId w:val="1"/>
        </w:numPr>
        <w:rPr>
          <w:color w:val="000000" w:themeColor="text1"/>
        </w:rPr>
      </w:pPr>
      <w:r>
        <w:rPr>
          <w:color w:val="000000" w:themeColor="text1"/>
        </w:rPr>
        <w:t>Esquemas: Se agregan los símbolos y se realizan las conexiones eléctricas.</w:t>
      </w:r>
    </w:p>
    <w:p w14:paraId="72384F37" w14:textId="19AE2763" w:rsidR="009B06FF" w:rsidRDefault="009B06FF" w:rsidP="009B06FF">
      <w:pPr>
        <w:pStyle w:val="Firma"/>
        <w:numPr>
          <w:ilvl w:val="0"/>
          <w:numId w:val="1"/>
        </w:numPr>
        <w:rPr>
          <w:color w:val="000000" w:themeColor="text1"/>
        </w:rPr>
      </w:pPr>
      <w:r>
        <w:rPr>
          <w:color w:val="000000" w:themeColor="text1"/>
        </w:rPr>
        <w:t>Asignación de huellas: Una huella por cada símbolo, donde se definen los encapsulados.</w:t>
      </w:r>
    </w:p>
    <w:p w14:paraId="588B72E8" w14:textId="7D6E8E8F" w:rsidR="00E40810" w:rsidRDefault="009B06FF" w:rsidP="00E40810">
      <w:pPr>
        <w:pStyle w:val="Firma"/>
        <w:numPr>
          <w:ilvl w:val="0"/>
          <w:numId w:val="1"/>
        </w:numPr>
        <w:rPr>
          <w:color w:val="000000" w:themeColor="text1"/>
        </w:rPr>
      </w:pPr>
      <w:r>
        <w:rPr>
          <w:color w:val="000000" w:themeColor="text1"/>
        </w:rPr>
        <w:t>Diseño del PCB: Con las dimensiones concretas de la tarjeta</w:t>
      </w:r>
      <w:r w:rsidR="00CD79EB">
        <w:rPr>
          <w:color w:val="000000" w:themeColor="text1"/>
        </w:rPr>
        <w:t>.</w:t>
      </w:r>
    </w:p>
    <w:p w14:paraId="155FF7CB" w14:textId="1DB1D355" w:rsidR="00E40810" w:rsidRDefault="00E40810" w:rsidP="00E40810">
      <w:pPr>
        <w:pStyle w:val="Firma"/>
        <w:rPr>
          <w:color w:val="000000" w:themeColor="text1"/>
        </w:rPr>
      </w:pPr>
    </w:p>
    <w:p w14:paraId="4A051A47" w14:textId="5CBBEB22" w:rsidR="00E40810" w:rsidRDefault="00E40810" w:rsidP="00E40810">
      <w:pPr>
        <w:pStyle w:val="Firma"/>
        <w:rPr>
          <w:color w:val="000000" w:themeColor="text1"/>
        </w:rPr>
      </w:pPr>
      <w:r>
        <w:rPr>
          <w:color w:val="000000" w:themeColor="text1"/>
        </w:rPr>
        <w:t>Para tener todos los componentes necesarios, se instalan las librerías de Digikey, ingresando a la página de GitHub de Digikey en el siguiente enlace:</w:t>
      </w:r>
    </w:p>
    <w:p w14:paraId="30384FB1" w14:textId="7B56190E" w:rsidR="00E40810" w:rsidRDefault="00E40810" w:rsidP="00E40810">
      <w:pPr>
        <w:pStyle w:val="Firma"/>
        <w:rPr>
          <w:color w:val="000000" w:themeColor="text1"/>
        </w:rPr>
      </w:pPr>
    </w:p>
    <w:p w14:paraId="310C3389" w14:textId="661C281B" w:rsidR="00E40810" w:rsidRDefault="00000000" w:rsidP="00E40810">
      <w:pPr>
        <w:pStyle w:val="Firma"/>
        <w:rPr>
          <w:color w:val="000000" w:themeColor="text1"/>
        </w:rPr>
      </w:pPr>
      <w:hyperlink r:id="rId13" w:history="1">
        <w:r w:rsidR="00E40810" w:rsidRPr="006A25E2">
          <w:rPr>
            <w:rStyle w:val="Hipervnculo"/>
          </w:rPr>
          <w:t>https://github.com/Digi-Key/digikey-kicad-library</w:t>
        </w:r>
      </w:hyperlink>
    </w:p>
    <w:p w14:paraId="4A872A34" w14:textId="3123860E" w:rsidR="00E40810" w:rsidRDefault="00E40810" w:rsidP="00E40810">
      <w:pPr>
        <w:pStyle w:val="Firma"/>
        <w:rPr>
          <w:color w:val="000000" w:themeColor="text1"/>
        </w:rPr>
      </w:pPr>
    </w:p>
    <w:p w14:paraId="0E94C665" w14:textId="163A449F" w:rsidR="00E40810" w:rsidRDefault="00E40810" w:rsidP="006C0A84">
      <w:pPr>
        <w:pStyle w:val="Firma"/>
        <w:rPr>
          <w:color w:val="000000" w:themeColor="text1"/>
        </w:rPr>
      </w:pPr>
      <w:r>
        <w:rPr>
          <w:color w:val="000000" w:themeColor="text1"/>
        </w:rPr>
        <w:t>Luego, descargando como ZIP el paquete de librerías, como se puede ver en la Figura 1.</w:t>
      </w:r>
    </w:p>
    <w:p w14:paraId="1A1C69D8" w14:textId="0DA1B433" w:rsidR="00E40810" w:rsidRDefault="000972CF" w:rsidP="000972CF">
      <w:pPr>
        <w:pStyle w:val="Sinespaciado"/>
      </w:pPr>
      <w:r>
        <w:t>Figura 1. Descarga de las librerías</w:t>
      </w:r>
    </w:p>
    <w:p w14:paraId="5D457779" w14:textId="36EEAC13" w:rsidR="00E40810" w:rsidRDefault="00E40810" w:rsidP="006702B9">
      <w:pPr>
        <w:pStyle w:val="Sinespaciado"/>
        <w:jc w:val="center"/>
        <w:rPr>
          <w:color w:val="000000" w:themeColor="text1"/>
        </w:rPr>
      </w:pPr>
      <w:r>
        <w:rPr>
          <w:noProof/>
        </w:rPr>
        <mc:AlternateContent>
          <mc:Choice Requires="wps">
            <w:drawing>
              <wp:anchor distT="0" distB="0" distL="114300" distR="114300" simplePos="0" relativeHeight="251660288" behindDoc="0" locked="0" layoutInCell="1" allowOverlap="1" wp14:anchorId="7D4C1470" wp14:editId="0E267B0B">
                <wp:simplePos x="0" y="0"/>
                <wp:positionH relativeFrom="column">
                  <wp:posOffset>3016333</wp:posOffset>
                </wp:positionH>
                <wp:positionV relativeFrom="paragraph">
                  <wp:posOffset>1545409</wp:posOffset>
                </wp:positionV>
                <wp:extent cx="712520" cy="154379"/>
                <wp:effectExtent l="0" t="0" r="11430" b="17145"/>
                <wp:wrapNone/>
                <wp:docPr id="3" name="Rectángulo 3"/>
                <wp:cNvGraphicFramePr/>
                <a:graphic xmlns:a="http://schemas.openxmlformats.org/drawingml/2006/main">
                  <a:graphicData uri="http://schemas.microsoft.com/office/word/2010/wordprocessingShape">
                    <wps:wsp>
                      <wps:cNvSpPr/>
                      <wps:spPr>
                        <a:xfrm>
                          <a:off x="0" y="0"/>
                          <a:ext cx="712520" cy="15437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88617A" id="Rectángulo 3" o:spid="_x0000_s1026" style="position:absolute;margin-left:237.5pt;margin-top:121.7pt;width:56.1pt;height:1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" filled="f" strokecolor="red" strokeweight="1.5pt"/>
            </w:pict>
          </mc:Fallback>
        </mc:AlternateContent>
      </w:r>
      <w:r w:rsidRPr="00E40810">
        <w:rPr>
          <w:noProof/>
          <w:highlight w:val="yellow"/>
        </w:rPr>
        <w:drawing>
          <wp:inline distT="0" distB="0" distL="0" distR="0" wp14:anchorId="247B0F32" wp14:editId="1038F755">
            <wp:extent cx="5701846" cy="246413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0001" r="906" b="13865"/>
                    <a:stretch/>
                  </pic:blipFill>
                  <pic:spPr bwMode="auto">
                    <a:xfrm>
                      <a:off x="0" y="0"/>
                      <a:ext cx="5719032" cy="2471557"/>
                    </a:xfrm>
                    <a:prstGeom prst="rect">
                      <a:avLst/>
                    </a:prstGeom>
                    <a:ln>
                      <a:noFill/>
                    </a:ln>
                    <a:extLst>
                      <a:ext uri="{53640926-AAD7-44D8-BBD7-CCE9431645EC}">
                        <a14:shadowObscured xmlns:a14="http://schemas.microsoft.com/office/drawing/2010/main"/>
                      </a:ext>
                    </a:extLst>
                  </pic:spPr>
                </pic:pic>
              </a:graphicData>
            </a:graphic>
          </wp:inline>
        </w:drawing>
      </w:r>
    </w:p>
    <w:p w14:paraId="5D6A1264" w14:textId="5CEBEF44" w:rsidR="00E40810" w:rsidRDefault="00E40810" w:rsidP="00CD79EB">
      <w:pPr>
        <w:pStyle w:val="Firma"/>
        <w:rPr>
          <w:color w:val="000000" w:themeColor="text1"/>
        </w:rPr>
      </w:pPr>
    </w:p>
    <w:p w14:paraId="57FB63B6" w14:textId="0C4C1F1A" w:rsidR="00C12D5B" w:rsidRDefault="00C12D5B" w:rsidP="00C12D5B">
      <w:pPr>
        <w:pStyle w:val="Firma"/>
        <w:rPr>
          <w:color w:val="000000" w:themeColor="text1"/>
        </w:rPr>
      </w:pPr>
      <w:r>
        <w:rPr>
          <w:color w:val="000000" w:themeColor="text1"/>
        </w:rPr>
        <w:t>Descomprimimos y luego en la ventana de esquemas de Kicad, ingresar a Preferencias&gt;&gt;Gestionar librerías de símbolos… como se ve en la Figura 2.</w:t>
      </w:r>
    </w:p>
    <w:p w14:paraId="5DC91F12" w14:textId="07B9EAA8" w:rsidR="006702B9" w:rsidRDefault="006702B9" w:rsidP="00CD79EB">
      <w:pPr>
        <w:pStyle w:val="Firma"/>
        <w:rPr>
          <w:color w:val="000000" w:themeColor="text1"/>
        </w:rPr>
      </w:pPr>
    </w:p>
    <w:p w14:paraId="27D40D92" w14:textId="69B4BBAC" w:rsidR="00C12D5B" w:rsidRDefault="00C12D5B" w:rsidP="00C12D5B">
      <w:pPr>
        <w:pStyle w:val="Sinespaciado"/>
      </w:pPr>
      <w:r>
        <w:t>Figura 2. Ruta para llegar al gestor de librerías</w:t>
      </w:r>
    </w:p>
    <w:p w14:paraId="178F0261" w14:textId="7F508D3B" w:rsidR="006C0A84" w:rsidRDefault="006702B9" w:rsidP="006702B9">
      <w:pPr>
        <w:pStyle w:val="Firma"/>
        <w:jc w:val="center"/>
        <w:rPr>
          <w:color w:val="000000" w:themeColor="text1"/>
        </w:rPr>
      </w:pPr>
      <w:r>
        <w:rPr>
          <w:noProof/>
        </w:rPr>
        <w:drawing>
          <wp:inline distT="0" distB="0" distL="0" distR="0" wp14:anchorId="41A8A340" wp14:editId="38FCFFBE">
            <wp:extent cx="2404497" cy="12825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5283" r="64617" b="80940"/>
                    <a:stretch/>
                  </pic:blipFill>
                  <pic:spPr bwMode="auto">
                    <a:xfrm>
                      <a:off x="0" y="0"/>
                      <a:ext cx="2431243" cy="1296801"/>
                    </a:xfrm>
                    <a:prstGeom prst="rect">
                      <a:avLst/>
                    </a:prstGeom>
                    <a:ln>
                      <a:noFill/>
                    </a:ln>
                    <a:extLst>
                      <a:ext uri="{53640926-AAD7-44D8-BBD7-CCE9431645EC}">
                        <a14:shadowObscured xmlns:a14="http://schemas.microsoft.com/office/drawing/2010/main"/>
                      </a:ext>
                    </a:extLst>
                  </pic:spPr>
                </pic:pic>
              </a:graphicData>
            </a:graphic>
          </wp:inline>
        </w:drawing>
      </w:r>
    </w:p>
    <w:p w14:paraId="50471A4E" w14:textId="5ACC1205" w:rsidR="006702B9" w:rsidRDefault="006702B9" w:rsidP="00A65CC2">
      <w:pPr>
        <w:pStyle w:val="Firma"/>
        <w:rPr>
          <w:color w:val="000000" w:themeColor="text1"/>
        </w:rPr>
      </w:pPr>
    </w:p>
    <w:p w14:paraId="61DC35F0" w14:textId="7346BDFC" w:rsidR="00A65CC2" w:rsidRDefault="0068708A" w:rsidP="00A65CC2">
      <w:pPr>
        <w:pStyle w:val="Firma"/>
        <w:rPr>
          <w:color w:val="000000" w:themeColor="text1"/>
        </w:rPr>
      </w:pPr>
      <w:r>
        <w:rPr>
          <w:color w:val="000000" w:themeColor="text1"/>
        </w:rPr>
        <w:t>Una vez dentro ingresamos a Librerías globales y luego damos Click en el símbolo de la carpeta</w:t>
      </w:r>
      <w:r w:rsidR="007F612B">
        <w:rPr>
          <w:color w:val="000000" w:themeColor="text1"/>
        </w:rPr>
        <w:t>, como se muestra en la Figura 3.</w:t>
      </w:r>
    </w:p>
    <w:p w14:paraId="7BF351B2" w14:textId="40922242" w:rsidR="007F612B" w:rsidRDefault="007F612B" w:rsidP="00A65CC2">
      <w:pPr>
        <w:pStyle w:val="Firma"/>
        <w:rPr>
          <w:color w:val="000000" w:themeColor="text1"/>
        </w:rPr>
      </w:pPr>
    </w:p>
    <w:p w14:paraId="41391CE9" w14:textId="4716F5CE" w:rsidR="007F612B" w:rsidRDefault="007F612B" w:rsidP="00A65CC2">
      <w:pPr>
        <w:pStyle w:val="Firma"/>
        <w:rPr>
          <w:color w:val="000000" w:themeColor="text1"/>
        </w:rPr>
      </w:pPr>
    </w:p>
    <w:p w14:paraId="56E0AD89" w14:textId="046E4879" w:rsidR="007F612B" w:rsidRDefault="007F612B" w:rsidP="00A65CC2">
      <w:pPr>
        <w:pStyle w:val="Firma"/>
        <w:rPr>
          <w:color w:val="000000" w:themeColor="text1"/>
        </w:rPr>
      </w:pPr>
    </w:p>
    <w:p w14:paraId="15DF0C6C" w14:textId="28EC4322" w:rsidR="007F612B" w:rsidRDefault="007F612B" w:rsidP="00A65CC2">
      <w:pPr>
        <w:pStyle w:val="Firma"/>
        <w:rPr>
          <w:color w:val="000000" w:themeColor="text1"/>
        </w:rPr>
      </w:pPr>
    </w:p>
    <w:p w14:paraId="0AD8362A" w14:textId="23A28F53" w:rsidR="007F612B" w:rsidRDefault="007F612B" w:rsidP="00A65CC2">
      <w:pPr>
        <w:pStyle w:val="Firma"/>
        <w:rPr>
          <w:color w:val="000000" w:themeColor="text1"/>
        </w:rPr>
      </w:pPr>
    </w:p>
    <w:p w14:paraId="2E61211F" w14:textId="5F405E0E" w:rsidR="007F612B" w:rsidRDefault="007F612B" w:rsidP="00A65CC2">
      <w:pPr>
        <w:pStyle w:val="Firma"/>
        <w:rPr>
          <w:color w:val="000000" w:themeColor="text1"/>
        </w:rPr>
      </w:pPr>
    </w:p>
    <w:p w14:paraId="436516FA" w14:textId="182F5122" w:rsidR="007F612B" w:rsidRDefault="007F612B" w:rsidP="00A65CC2">
      <w:pPr>
        <w:pStyle w:val="Firma"/>
        <w:rPr>
          <w:color w:val="000000" w:themeColor="text1"/>
        </w:rPr>
      </w:pPr>
    </w:p>
    <w:p w14:paraId="6A4856CC" w14:textId="3B637A2E" w:rsidR="007F612B" w:rsidRPr="007F612B" w:rsidRDefault="007F612B" w:rsidP="007F612B">
      <w:pPr>
        <w:pStyle w:val="Sinespaciado"/>
      </w:pPr>
      <w:r>
        <w:lastRenderedPageBreak/>
        <w:t>Figura 3. Ventana de Librerías de símbolos</w:t>
      </w:r>
    </w:p>
    <w:p w14:paraId="0276A7EC" w14:textId="4031AD51" w:rsidR="006702B9" w:rsidRDefault="007F612B" w:rsidP="006702B9">
      <w:pPr>
        <w:pStyle w:val="Firma"/>
        <w:jc w:val="center"/>
        <w:rPr>
          <w:color w:val="000000" w:themeColor="text1"/>
        </w:rPr>
      </w:pPr>
      <w:r>
        <w:rPr>
          <w:noProof/>
        </w:rPr>
        <mc:AlternateContent>
          <mc:Choice Requires="wps">
            <w:drawing>
              <wp:anchor distT="0" distB="0" distL="114300" distR="114300" simplePos="0" relativeHeight="251664384" behindDoc="0" locked="0" layoutInCell="1" allowOverlap="1" wp14:anchorId="23C79D59" wp14:editId="56F58B2B">
                <wp:simplePos x="0" y="0"/>
                <wp:positionH relativeFrom="column">
                  <wp:posOffset>1098468</wp:posOffset>
                </wp:positionH>
                <wp:positionV relativeFrom="paragraph">
                  <wp:posOffset>2303813</wp:posOffset>
                </wp:positionV>
                <wp:extent cx="130628" cy="118753"/>
                <wp:effectExtent l="0" t="0" r="22225" b="14605"/>
                <wp:wrapNone/>
                <wp:docPr id="8" name="Rectángulo 8"/>
                <wp:cNvGraphicFramePr/>
                <a:graphic xmlns:a="http://schemas.openxmlformats.org/drawingml/2006/main">
                  <a:graphicData uri="http://schemas.microsoft.com/office/word/2010/wordprocessingShape">
                    <wps:wsp>
                      <wps:cNvSpPr/>
                      <wps:spPr>
                        <a:xfrm>
                          <a:off x="0" y="0"/>
                          <a:ext cx="130628" cy="11875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08E06" id="Rectángulo 8" o:spid="_x0000_s1026" style="position:absolute;margin-left:86.5pt;margin-top:181.4pt;width:10.3pt;height:9.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" filled="f" strokecolor="red" strokeweight="1.5pt"/>
            </w:pict>
          </mc:Fallback>
        </mc:AlternateContent>
      </w:r>
      <w:r w:rsidR="00C12D5B">
        <w:rPr>
          <w:noProof/>
        </w:rPr>
        <mc:AlternateContent>
          <mc:Choice Requires="wps">
            <w:drawing>
              <wp:anchor distT="0" distB="0" distL="114300" distR="114300" simplePos="0" relativeHeight="251662336" behindDoc="0" locked="0" layoutInCell="1" allowOverlap="1" wp14:anchorId="66CEBBAB" wp14:editId="2BC76FB3">
                <wp:simplePos x="0" y="0"/>
                <wp:positionH relativeFrom="column">
                  <wp:posOffset>944088</wp:posOffset>
                </wp:positionH>
                <wp:positionV relativeFrom="paragraph">
                  <wp:posOffset>273132</wp:posOffset>
                </wp:positionV>
                <wp:extent cx="510639" cy="130629"/>
                <wp:effectExtent l="0" t="0" r="22860" b="22225"/>
                <wp:wrapNone/>
                <wp:docPr id="6" name="Rectángulo 6"/>
                <wp:cNvGraphicFramePr/>
                <a:graphic xmlns:a="http://schemas.openxmlformats.org/drawingml/2006/main">
                  <a:graphicData uri="http://schemas.microsoft.com/office/word/2010/wordprocessingShape">
                    <wps:wsp>
                      <wps:cNvSpPr/>
                      <wps:spPr>
                        <a:xfrm>
                          <a:off x="0" y="0"/>
                          <a:ext cx="510639" cy="130629"/>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3990AF" id="Rectángulo 6" o:spid="_x0000_s1026" style="position:absolute;margin-left:74.35pt;margin-top:21.5pt;width:40.2pt;height:1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" filled="f" strokecolor="red" strokeweight="1.5pt"/>
            </w:pict>
          </mc:Fallback>
        </mc:AlternateContent>
      </w:r>
      <w:r w:rsidR="00C12D5B">
        <w:rPr>
          <w:noProof/>
        </w:rPr>
        <w:drawing>
          <wp:inline distT="0" distB="0" distL="0" distR="0" wp14:anchorId="4F69EBE3" wp14:editId="04A8D885">
            <wp:extent cx="4940927" cy="3283527"/>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701" t="16043" r="24585" b="21679"/>
                    <a:stretch/>
                  </pic:blipFill>
                  <pic:spPr bwMode="auto">
                    <a:xfrm>
                      <a:off x="0" y="0"/>
                      <a:ext cx="4953807" cy="3292087"/>
                    </a:xfrm>
                    <a:prstGeom prst="rect">
                      <a:avLst/>
                    </a:prstGeom>
                    <a:ln>
                      <a:noFill/>
                    </a:ln>
                    <a:extLst>
                      <a:ext uri="{53640926-AAD7-44D8-BBD7-CCE9431645EC}">
                        <a14:shadowObscured xmlns:a14="http://schemas.microsoft.com/office/drawing/2010/main"/>
                      </a:ext>
                    </a:extLst>
                  </pic:spPr>
                </pic:pic>
              </a:graphicData>
            </a:graphic>
          </wp:inline>
        </w:drawing>
      </w:r>
    </w:p>
    <w:p w14:paraId="748FA6D8" w14:textId="4600A6FA" w:rsidR="007F612B" w:rsidRDefault="007F612B" w:rsidP="007F612B">
      <w:pPr>
        <w:pStyle w:val="Firma"/>
        <w:rPr>
          <w:color w:val="000000" w:themeColor="text1"/>
        </w:rPr>
      </w:pPr>
    </w:p>
    <w:p w14:paraId="22129E10" w14:textId="0FB62D8D" w:rsidR="007F612B" w:rsidRDefault="007F612B" w:rsidP="007F612B">
      <w:pPr>
        <w:pStyle w:val="Firma"/>
        <w:rPr>
          <w:color w:val="000000" w:themeColor="text1"/>
        </w:rPr>
      </w:pPr>
      <w:r>
        <w:rPr>
          <w:color w:val="000000" w:themeColor="text1"/>
        </w:rPr>
        <w:t>Buscamos la carpeta descomprimida y seleccionamos la carpeta Digikey-symbols. Luego, mediante Ctrl+E</w:t>
      </w:r>
      <w:r w:rsidR="008F6CD4">
        <w:rPr>
          <w:color w:val="000000" w:themeColor="text1"/>
        </w:rPr>
        <w:t xml:space="preserve"> seleccionamos todos los símbolos y damos Click en Abrir.</w:t>
      </w:r>
    </w:p>
    <w:p w14:paraId="3BF71AB8" w14:textId="77777777" w:rsidR="007F612B" w:rsidRDefault="007F612B" w:rsidP="007F612B">
      <w:pPr>
        <w:pStyle w:val="Firma"/>
        <w:rPr>
          <w:color w:val="000000" w:themeColor="text1"/>
        </w:rPr>
      </w:pPr>
    </w:p>
    <w:p w14:paraId="386894CA" w14:textId="0649A22C" w:rsidR="006056E4" w:rsidRPr="007F612B" w:rsidRDefault="006056E4" w:rsidP="006056E4">
      <w:pPr>
        <w:pStyle w:val="Sinespaciado"/>
      </w:pPr>
      <w:r>
        <w:t>Figura 4. Carpeta de Librerías de símbolos</w:t>
      </w:r>
    </w:p>
    <w:p w14:paraId="6969C369" w14:textId="7E36A862" w:rsidR="00C12D5B" w:rsidRDefault="00C12D5B" w:rsidP="006702B9">
      <w:pPr>
        <w:pStyle w:val="Firma"/>
        <w:jc w:val="center"/>
        <w:rPr>
          <w:color w:val="000000" w:themeColor="text1"/>
        </w:rPr>
      </w:pPr>
      <w:r>
        <w:rPr>
          <w:noProof/>
        </w:rPr>
        <w:drawing>
          <wp:inline distT="0" distB="0" distL="0" distR="0" wp14:anchorId="11E6B6E8" wp14:editId="29B86BB3">
            <wp:extent cx="4492571" cy="2523507"/>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5197" t="23508" r="25653" b="27411"/>
                    <a:stretch/>
                  </pic:blipFill>
                  <pic:spPr bwMode="auto">
                    <a:xfrm>
                      <a:off x="0" y="0"/>
                      <a:ext cx="4504684" cy="2530311"/>
                    </a:xfrm>
                    <a:prstGeom prst="rect">
                      <a:avLst/>
                    </a:prstGeom>
                    <a:ln>
                      <a:noFill/>
                    </a:ln>
                    <a:extLst>
                      <a:ext uri="{53640926-AAD7-44D8-BBD7-CCE9431645EC}">
                        <a14:shadowObscured xmlns:a14="http://schemas.microsoft.com/office/drawing/2010/main"/>
                      </a:ext>
                    </a:extLst>
                  </pic:spPr>
                </pic:pic>
              </a:graphicData>
            </a:graphic>
          </wp:inline>
        </w:drawing>
      </w:r>
    </w:p>
    <w:p w14:paraId="5A36AC1A" w14:textId="4EA0E6E7" w:rsidR="009B23BB" w:rsidRDefault="009B23BB" w:rsidP="00CD79EB">
      <w:pPr>
        <w:pStyle w:val="Firma"/>
        <w:rPr>
          <w:color w:val="000000" w:themeColor="text1"/>
        </w:rPr>
      </w:pPr>
    </w:p>
    <w:p w14:paraId="0DC71C8A" w14:textId="7A92BBAE" w:rsidR="006056E4" w:rsidRDefault="006056E4" w:rsidP="00CD79EB">
      <w:pPr>
        <w:pStyle w:val="Firma"/>
        <w:rPr>
          <w:color w:val="000000" w:themeColor="text1"/>
        </w:rPr>
      </w:pPr>
      <w:r>
        <w:rPr>
          <w:color w:val="000000" w:themeColor="text1"/>
        </w:rPr>
        <w:t>Si es que las librerías son para la versión antigua de Kicad (Kicad 5 o menor), se deben migrar las librerías, con el botón mostrado en la Figura 5.</w:t>
      </w:r>
    </w:p>
    <w:p w14:paraId="761F06C5" w14:textId="22D72B70" w:rsidR="009B23BB" w:rsidRDefault="009B23BB" w:rsidP="00CD79EB">
      <w:pPr>
        <w:pStyle w:val="Firma"/>
        <w:rPr>
          <w:color w:val="000000" w:themeColor="text1"/>
        </w:rPr>
      </w:pPr>
    </w:p>
    <w:p w14:paraId="33AA27AD" w14:textId="401EE548" w:rsidR="006056E4" w:rsidRDefault="006056E4" w:rsidP="00CD79EB">
      <w:pPr>
        <w:pStyle w:val="Firma"/>
        <w:rPr>
          <w:color w:val="000000" w:themeColor="text1"/>
        </w:rPr>
      </w:pPr>
    </w:p>
    <w:p w14:paraId="7C4EE09C" w14:textId="790BAF43" w:rsidR="006056E4" w:rsidRDefault="006056E4" w:rsidP="00CD79EB">
      <w:pPr>
        <w:pStyle w:val="Firma"/>
        <w:rPr>
          <w:color w:val="000000" w:themeColor="text1"/>
        </w:rPr>
      </w:pPr>
    </w:p>
    <w:p w14:paraId="504FA170" w14:textId="19F12885" w:rsidR="006056E4" w:rsidRDefault="006056E4" w:rsidP="00CD79EB">
      <w:pPr>
        <w:pStyle w:val="Firma"/>
        <w:rPr>
          <w:color w:val="000000" w:themeColor="text1"/>
        </w:rPr>
      </w:pPr>
    </w:p>
    <w:p w14:paraId="53AC4032" w14:textId="12279BC1" w:rsidR="006056E4" w:rsidRDefault="006056E4" w:rsidP="00CD79EB">
      <w:pPr>
        <w:pStyle w:val="Firma"/>
        <w:rPr>
          <w:color w:val="000000" w:themeColor="text1"/>
        </w:rPr>
      </w:pPr>
    </w:p>
    <w:p w14:paraId="148EE992" w14:textId="49A35131" w:rsidR="006056E4" w:rsidRDefault="006056E4" w:rsidP="00CD79EB">
      <w:pPr>
        <w:pStyle w:val="Firma"/>
        <w:rPr>
          <w:color w:val="000000" w:themeColor="text1"/>
        </w:rPr>
      </w:pPr>
    </w:p>
    <w:p w14:paraId="196EA5C3" w14:textId="44D9DEF7" w:rsidR="006056E4" w:rsidRDefault="006056E4" w:rsidP="00CD79EB">
      <w:pPr>
        <w:pStyle w:val="Firma"/>
        <w:rPr>
          <w:color w:val="000000" w:themeColor="text1"/>
        </w:rPr>
      </w:pPr>
    </w:p>
    <w:p w14:paraId="754B7B40" w14:textId="6BC43810" w:rsidR="006056E4" w:rsidRDefault="006056E4" w:rsidP="00CD79EB">
      <w:pPr>
        <w:pStyle w:val="Firma"/>
        <w:rPr>
          <w:color w:val="000000" w:themeColor="text1"/>
        </w:rPr>
      </w:pPr>
    </w:p>
    <w:p w14:paraId="61A7BAB7" w14:textId="7AB2F6E3" w:rsidR="006056E4" w:rsidRDefault="006056E4" w:rsidP="00CD79EB">
      <w:pPr>
        <w:pStyle w:val="Firma"/>
        <w:rPr>
          <w:color w:val="000000" w:themeColor="text1"/>
        </w:rPr>
      </w:pPr>
    </w:p>
    <w:p w14:paraId="3EB65EB2" w14:textId="755BB2CB" w:rsidR="006056E4" w:rsidRDefault="006056E4" w:rsidP="00CD79EB">
      <w:pPr>
        <w:pStyle w:val="Firma"/>
        <w:rPr>
          <w:color w:val="000000" w:themeColor="text1"/>
        </w:rPr>
      </w:pPr>
    </w:p>
    <w:p w14:paraId="59E717AC" w14:textId="77777777" w:rsidR="006056E4" w:rsidRDefault="006056E4" w:rsidP="00CD79EB">
      <w:pPr>
        <w:pStyle w:val="Firma"/>
        <w:rPr>
          <w:color w:val="000000" w:themeColor="text1"/>
        </w:rPr>
      </w:pPr>
    </w:p>
    <w:p w14:paraId="4E20ADE5" w14:textId="03E9BE3A" w:rsidR="006056E4" w:rsidRPr="007F612B" w:rsidRDefault="006056E4" w:rsidP="006056E4">
      <w:pPr>
        <w:pStyle w:val="Sinespaciado"/>
      </w:pPr>
      <w:r>
        <w:lastRenderedPageBreak/>
        <w:t xml:space="preserve">Figura 5. </w:t>
      </w:r>
      <w:r w:rsidR="008F6CD4">
        <w:t>Migración de librerías</w:t>
      </w:r>
    </w:p>
    <w:p w14:paraId="153BCD63" w14:textId="1183FA21" w:rsidR="002B5E3A" w:rsidRDefault="006056E4" w:rsidP="006056E4">
      <w:pPr>
        <w:pStyle w:val="Firma"/>
        <w:jc w:val="center"/>
        <w:rPr>
          <w:color w:val="000000" w:themeColor="text1"/>
        </w:rPr>
      </w:pPr>
      <w:r>
        <w:rPr>
          <w:noProof/>
        </w:rPr>
        <mc:AlternateContent>
          <mc:Choice Requires="wps">
            <w:drawing>
              <wp:anchor distT="0" distB="0" distL="114300" distR="114300" simplePos="0" relativeHeight="251666432" behindDoc="0" locked="0" layoutInCell="1" allowOverlap="1" wp14:anchorId="296880D4" wp14:editId="4A93FC00">
                <wp:simplePos x="0" y="0"/>
                <wp:positionH relativeFrom="column">
                  <wp:posOffset>5248720</wp:posOffset>
                </wp:positionH>
                <wp:positionV relativeFrom="paragraph">
                  <wp:posOffset>2297686</wp:posOffset>
                </wp:positionV>
                <wp:extent cx="463138" cy="160317"/>
                <wp:effectExtent l="0" t="0" r="13335" b="11430"/>
                <wp:wrapNone/>
                <wp:docPr id="10" name="Rectángulo 10"/>
                <wp:cNvGraphicFramePr/>
                <a:graphic xmlns:a="http://schemas.openxmlformats.org/drawingml/2006/main">
                  <a:graphicData uri="http://schemas.microsoft.com/office/word/2010/wordprocessingShape">
                    <wps:wsp>
                      <wps:cNvSpPr/>
                      <wps:spPr>
                        <a:xfrm>
                          <a:off x="0" y="0"/>
                          <a:ext cx="463138" cy="16031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53CE9" id="Rectángulo 10" o:spid="_x0000_s1026" style="position:absolute;margin-left:413.3pt;margin-top:180.9pt;width:36.45pt;height:1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" filled="f" strokecolor="red" strokeweight="1.5pt"/>
            </w:pict>
          </mc:Fallback>
        </mc:AlternateContent>
      </w:r>
      <w:r>
        <w:rPr>
          <w:noProof/>
        </w:rPr>
        <w:drawing>
          <wp:inline distT="0" distB="0" distL="0" distR="0" wp14:anchorId="32451653" wp14:editId="1F764D3D">
            <wp:extent cx="4940927" cy="328352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701" t="16043" r="24585" b="21679"/>
                    <a:stretch/>
                  </pic:blipFill>
                  <pic:spPr bwMode="auto">
                    <a:xfrm>
                      <a:off x="0" y="0"/>
                      <a:ext cx="4953807" cy="3292087"/>
                    </a:xfrm>
                    <a:prstGeom prst="rect">
                      <a:avLst/>
                    </a:prstGeom>
                    <a:ln>
                      <a:noFill/>
                    </a:ln>
                    <a:extLst>
                      <a:ext uri="{53640926-AAD7-44D8-BBD7-CCE9431645EC}">
                        <a14:shadowObscured xmlns:a14="http://schemas.microsoft.com/office/drawing/2010/main"/>
                      </a:ext>
                    </a:extLst>
                  </pic:spPr>
                </pic:pic>
              </a:graphicData>
            </a:graphic>
          </wp:inline>
        </w:drawing>
      </w:r>
    </w:p>
    <w:p w14:paraId="0F1F72E6" w14:textId="354AEF37" w:rsidR="006056E4" w:rsidRDefault="006056E4" w:rsidP="006056E4">
      <w:pPr>
        <w:pStyle w:val="Firma"/>
        <w:jc w:val="center"/>
        <w:rPr>
          <w:color w:val="000000" w:themeColor="text1"/>
        </w:rPr>
      </w:pPr>
    </w:p>
    <w:p w14:paraId="6D8C315D" w14:textId="1690E649" w:rsidR="00CD34D8" w:rsidRDefault="00FD7DFA" w:rsidP="00CD34D8">
      <w:pPr>
        <w:pStyle w:val="Firma"/>
        <w:rPr>
          <w:color w:val="000000" w:themeColor="text1"/>
        </w:rPr>
      </w:pPr>
      <w:r>
        <w:rPr>
          <w:color w:val="000000" w:themeColor="text1"/>
        </w:rPr>
        <w:t xml:space="preserve">Seguimos con la exportación de huellas, </w:t>
      </w:r>
      <w:r w:rsidR="00CD34D8">
        <w:rPr>
          <w:color w:val="000000" w:themeColor="text1"/>
        </w:rPr>
        <w:t xml:space="preserve">en la ventana de huellas de Kicad, ingresar a Preferencias&gt;&gt;Gestionar librerías de </w:t>
      </w:r>
      <w:r w:rsidR="002771CA">
        <w:rPr>
          <w:color w:val="000000" w:themeColor="text1"/>
        </w:rPr>
        <w:t>huellas</w:t>
      </w:r>
      <w:r w:rsidR="00CD34D8">
        <w:rPr>
          <w:color w:val="000000" w:themeColor="text1"/>
        </w:rPr>
        <w:t xml:space="preserve">… como se ve en la Figura </w:t>
      </w:r>
      <w:r w:rsidR="00CE4F17">
        <w:rPr>
          <w:color w:val="000000" w:themeColor="text1"/>
        </w:rPr>
        <w:t>6</w:t>
      </w:r>
      <w:r w:rsidR="00CD34D8">
        <w:rPr>
          <w:color w:val="000000" w:themeColor="text1"/>
        </w:rPr>
        <w:t>.</w:t>
      </w:r>
    </w:p>
    <w:p w14:paraId="1EBDF8FB" w14:textId="59DC7077" w:rsidR="006056E4" w:rsidRDefault="006056E4" w:rsidP="00FD7DFA">
      <w:pPr>
        <w:pStyle w:val="Firma"/>
        <w:rPr>
          <w:color w:val="000000" w:themeColor="text1"/>
        </w:rPr>
      </w:pPr>
    </w:p>
    <w:p w14:paraId="619F53F1" w14:textId="3443744A" w:rsidR="00CE4F17" w:rsidRPr="007F612B" w:rsidRDefault="00CE4F17" w:rsidP="00CE4F17">
      <w:pPr>
        <w:pStyle w:val="Sinespaciado"/>
      </w:pPr>
      <w:r>
        <w:t>Figura 6. Ruta para llegar al gestor de librería de huellas</w:t>
      </w:r>
    </w:p>
    <w:p w14:paraId="60226657" w14:textId="53BD231F" w:rsidR="006056E4" w:rsidRDefault="00CE4F17" w:rsidP="006056E4">
      <w:pPr>
        <w:pStyle w:val="Firma"/>
        <w:jc w:val="center"/>
        <w:rPr>
          <w:color w:val="000000" w:themeColor="text1"/>
        </w:rPr>
      </w:pPr>
      <w:r>
        <w:rPr>
          <w:noProof/>
        </w:rPr>
        <w:drawing>
          <wp:inline distT="0" distB="0" distL="0" distR="0" wp14:anchorId="0CFD9AE4" wp14:editId="4C181A7E">
            <wp:extent cx="3129148" cy="173711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246" t="1907" r="67294" b="82835"/>
                    <a:stretch/>
                  </pic:blipFill>
                  <pic:spPr bwMode="auto">
                    <a:xfrm>
                      <a:off x="0" y="0"/>
                      <a:ext cx="3148529" cy="1747878"/>
                    </a:xfrm>
                    <a:prstGeom prst="rect">
                      <a:avLst/>
                    </a:prstGeom>
                    <a:ln>
                      <a:noFill/>
                    </a:ln>
                    <a:extLst>
                      <a:ext uri="{53640926-AAD7-44D8-BBD7-CCE9431645EC}">
                        <a14:shadowObscured xmlns:a14="http://schemas.microsoft.com/office/drawing/2010/main"/>
                      </a:ext>
                    </a:extLst>
                  </pic:spPr>
                </pic:pic>
              </a:graphicData>
            </a:graphic>
          </wp:inline>
        </w:drawing>
      </w:r>
    </w:p>
    <w:p w14:paraId="19F943D1" w14:textId="5CB7449D" w:rsidR="00CE4F17" w:rsidRDefault="00CE4F17" w:rsidP="006056E4">
      <w:pPr>
        <w:pStyle w:val="Firma"/>
        <w:jc w:val="center"/>
        <w:rPr>
          <w:color w:val="000000" w:themeColor="text1"/>
        </w:rPr>
      </w:pPr>
    </w:p>
    <w:p w14:paraId="01D0CDF6" w14:textId="5ABA0A59" w:rsidR="008F6CD4" w:rsidRDefault="008F6CD4" w:rsidP="008F6CD4">
      <w:pPr>
        <w:pStyle w:val="Firma"/>
        <w:rPr>
          <w:color w:val="000000" w:themeColor="text1"/>
        </w:rPr>
      </w:pPr>
      <w:r>
        <w:rPr>
          <w:color w:val="000000" w:themeColor="text1"/>
        </w:rPr>
        <w:t>Una vez dentro ingresamos a Librerías globales y luego damos Click en el símbolo de la carpeta, como se muestra en la Figura 7.</w:t>
      </w:r>
    </w:p>
    <w:p w14:paraId="7DD01505" w14:textId="28DD2850" w:rsidR="008F6CD4" w:rsidRDefault="008F6CD4" w:rsidP="006056E4">
      <w:pPr>
        <w:pStyle w:val="Firma"/>
        <w:jc w:val="center"/>
        <w:rPr>
          <w:color w:val="000000" w:themeColor="text1"/>
        </w:rPr>
      </w:pPr>
    </w:p>
    <w:p w14:paraId="47604E31" w14:textId="54A4926E" w:rsidR="008F6CD4" w:rsidRDefault="008F6CD4" w:rsidP="006056E4">
      <w:pPr>
        <w:pStyle w:val="Firma"/>
        <w:jc w:val="center"/>
        <w:rPr>
          <w:color w:val="000000" w:themeColor="text1"/>
        </w:rPr>
      </w:pPr>
    </w:p>
    <w:p w14:paraId="48925DA0" w14:textId="321EB0E5" w:rsidR="008F6CD4" w:rsidRDefault="008F6CD4" w:rsidP="006056E4">
      <w:pPr>
        <w:pStyle w:val="Firma"/>
        <w:jc w:val="center"/>
        <w:rPr>
          <w:color w:val="000000" w:themeColor="text1"/>
        </w:rPr>
      </w:pPr>
    </w:p>
    <w:p w14:paraId="5E751F00" w14:textId="4E332CB9" w:rsidR="008F6CD4" w:rsidRDefault="008F6CD4" w:rsidP="006056E4">
      <w:pPr>
        <w:pStyle w:val="Firma"/>
        <w:jc w:val="center"/>
        <w:rPr>
          <w:color w:val="000000" w:themeColor="text1"/>
        </w:rPr>
      </w:pPr>
    </w:p>
    <w:p w14:paraId="1C479A5D" w14:textId="01F99D82" w:rsidR="008F6CD4" w:rsidRDefault="008F6CD4" w:rsidP="006056E4">
      <w:pPr>
        <w:pStyle w:val="Firma"/>
        <w:jc w:val="center"/>
        <w:rPr>
          <w:color w:val="000000" w:themeColor="text1"/>
        </w:rPr>
      </w:pPr>
    </w:p>
    <w:p w14:paraId="601C2EC9" w14:textId="343BB575" w:rsidR="008F6CD4" w:rsidRDefault="008F6CD4" w:rsidP="006056E4">
      <w:pPr>
        <w:pStyle w:val="Firma"/>
        <w:jc w:val="center"/>
        <w:rPr>
          <w:color w:val="000000" w:themeColor="text1"/>
        </w:rPr>
      </w:pPr>
    </w:p>
    <w:p w14:paraId="71AD0B37" w14:textId="16942249" w:rsidR="008F6CD4" w:rsidRDefault="008F6CD4" w:rsidP="006056E4">
      <w:pPr>
        <w:pStyle w:val="Firma"/>
        <w:jc w:val="center"/>
        <w:rPr>
          <w:color w:val="000000" w:themeColor="text1"/>
        </w:rPr>
      </w:pPr>
    </w:p>
    <w:p w14:paraId="4BF4142C" w14:textId="6DB6CB07" w:rsidR="008F6CD4" w:rsidRDefault="008F6CD4" w:rsidP="006056E4">
      <w:pPr>
        <w:pStyle w:val="Firma"/>
        <w:jc w:val="center"/>
        <w:rPr>
          <w:color w:val="000000" w:themeColor="text1"/>
        </w:rPr>
      </w:pPr>
    </w:p>
    <w:p w14:paraId="1897ACBA" w14:textId="0DCA25AE" w:rsidR="008F6CD4" w:rsidRDefault="008F6CD4" w:rsidP="006056E4">
      <w:pPr>
        <w:pStyle w:val="Firma"/>
        <w:jc w:val="center"/>
        <w:rPr>
          <w:color w:val="000000" w:themeColor="text1"/>
        </w:rPr>
      </w:pPr>
    </w:p>
    <w:p w14:paraId="1F1429FA" w14:textId="639B2446" w:rsidR="008F6CD4" w:rsidRDefault="008F6CD4" w:rsidP="006056E4">
      <w:pPr>
        <w:pStyle w:val="Firma"/>
        <w:jc w:val="center"/>
        <w:rPr>
          <w:color w:val="000000" w:themeColor="text1"/>
        </w:rPr>
      </w:pPr>
    </w:p>
    <w:p w14:paraId="51CB8412" w14:textId="07967CEF" w:rsidR="008F6CD4" w:rsidRDefault="008F6CD4" w:rsidP="006056E4">
      <w:pPr>
        <w:pStyle w:val="Firma"/>
        <w:jc w:val="center"/>
        <w:rPr>
          <w:color w:val="000000" w:themeColor="text1"/>
        </w:rPr>
      </w:pPr>
    </w:p>
    <w:p w14:paraId="3343A0DC" w14:textId="447EEF10" w:rsidR="008F6CD4" w:rsidRDefault="008F6CD4" w:rsidP="006056E4">
      <w:pPr>
        <w:pStyle w:val="Firma"/>
        <w:jc w:val="center"/>
        <w:rPr>
          <w:color w:val="000000" w:themeColor="text1"/>
        </w:rPr>
      </w:pPr>
    </w:p>
    <w:p w14:paraId="54A61C2B" w14:textId="039371EB" w:rsidR="008F6CD4" w:rsidRDefault="008F6CD4" w:rsidP="006056E4">
      <w:pPr>
        <w:pStyle w:val="Firma"/>
        <w:jc w:val="center"/>
        <w:rPr>
          <w:color w:val="000000" w:themeColor="text1"/>
        </w:rPr>
      </w:pPr>
    </w:p>
    <w:p w14:paraId="4A86051C" w14:textId="127EDA9E" w:rsidR="008F6CD4" w:rsidRDefault="008F6CD4" w:rsidP="006056E4">
      <w:pPr>
        <w:pStyle w:val="Firma"/>
        <w:jc w:val="center"/>
        <w:rPr>
          <w:color w:val="000000" w:themeColor="text1"/>
        </w:rPr>
      </w:pPr>
    </w:p>
    <w:p w14:paraId="279591E7" w14:textId="300B0EBB" w:rsidR="008F6CD4" w:rsidRDefault="008F6CD4" w:rsidP="006056E4">
      <w:pPr>
        <w:pStyle w:val="Firma"/>
        <w:jc w:val="center"/>
        <w:rPr>
          <w:color w:val="000000" w:themeColor="text1"/>
        </w:rPr>
      </w:pPr>
    </w:p>
    <w:p w14:paraId="3340DE2C" w14:textId="5A980756" w:rsidR="008F6CD4" w:rsidRDefault="008F6CD4" w:rsidP="006056E4">
      <w:pPr>
        <w:pStyle w:val="Firma"/>
        <w:jc w:val="center"/>
        <w:rPr>
          <w:color w:val="000000" w:themeColor="text1"/>
        </w:rPr>
      </w:pPr>
    </w:p>
    <w:p w14:paraId="56D2A9DF" w14:textId="3C44E7A6" w:rsidR="008F6CD4" w:rsidRPr="007F612B" w:rsidRDefault="008F6CD4" w:rsidP="008F6CD4">
      <w:pPr>
        <w:pStyle w:val="Sinespaciado"/>
      </w:pPr>
      <w:r>
        <w:lastRenderedPageBreak/>
        <w:t>Figura 7. Ventana de Librerías de huellas</w:t>
      </w:r>
    </w:p>
    <w:p w14:paraId="6B2CEB47" w14:textId="2C363BEE" w:rsidR="00CE4F17" w:rsidRDefault="008F6CD4" w:rsidP="006056E4">
      <w:pPr>
        <w:pStyle w:val="Firma"/>
        <w:jc w:val="center"/>
        <w:rPr>
          <w:color w:val="000000" w:themeColor="text1"/>
        </w:rPr>
      </w:pPr>
      <w:r>
        <w:rPr>
          <w:noProof/>
        </w:rPr>
        <mc:AlternateContent>
          <mc:Choice Requires="wps">
            <w:drawing>
              <wp:anchor distT="0" distB="0" distL="114300" distR="114300" simplePos="0" relativeHeight="251670528" behindDoc="0" locked="0" layoutInCell="1" allowOverlap="1" wp14:anchorId="70FAC0B9" wp14:editId="44B583D3">
                <wp:simplePos x="0" y="0"/>
                <wp:positionH relativeFrom="column">
                  <wp:posOffset>1080655</wp:posOffset>
                </wp:positionH>
                <wp:positionV relativeFrom="paragraph">
                  <wp:posOffset>2244435</wp:posOffset>
                </wp:positionV>
                <wp:extent cx="148441" cy="166255"/>
                <wp:effectExtent l="0" t="0" r="23495" b="24765"/>
                <wp:wrapNone/>
                <wp:docPr id="14" name="Rectángulo 14"/>
                <wp:cNvGraphicFramePr/>
                <a:graphic xmlns:a="http://schemas.openxmlformats.org/drawingml/2006/main">
                  <a:graphicData uri="http://schemas.microsoft.com/office/word/2010/wordprocessingShape">
                    <wps:wsp>
                      <wps:cNvSpPr/>
                      <wps:spPr>
                        <a:xfrm>
                          <a:off x="0" y="0"/>
                          <a:ext cx="148441" cy="16625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A9384" id="Rectángulo 14" o:spid="_x0000_s1026" style="position:absolute;margin-left:85.1pt;margin-top:176.75pt;width:11.7pt;height:1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" filled="f" strokecolor="red" strokeweight="1.5pt"/>
            </w:pict>
          </mc:Fallback>
        </mc:AlternateContent>
      </w:r>
      <w:r>
        <w:rPr>
          <w:noProof/>
        </w:rPr>
        <mc:AlternateContent>
          <mc:Choice Requires="wps">
            <w:drawing>
              <wp:anchor distT="0" distB="0" distL="114300" distR="114300" simplePos="0" relativeHeight="251668480" behindDoc="0" locked="0" layoutInCell="1" allowOverlap="1" wp14:anchorId="17C2A39E" wp14:editId="494A6E0D">
                <wp:simplePos x="0" y="0"/>
                <wp:positionH relativeFrom="column">
                  <wp:posOffset>914400</wp:posOffset>
                </wp:positionH>
                <wp:positionV relativeFrom="paragraph">
                  <wp:posOffset>249381</wp:posOffset>
                </wp:positionV>
                <wp:extent cx="546265" cy="184067"/>
                <wp:effectExtent l="0" t="0" r="25400" b="26035"/>
                <wp:wrapNone/>
                <wp:docPr id="13" name="Rectángulo 13"/>
                <wp:cNvGraphicFramePr/>
                <a:graphic xmlns:a="http://schemas.openxmlformats.org/drawingml/2006/main">
                  <a:graphicData uri="http://schemas.microsoft.com/office/word/2010/wordprocessingShape">
                    <wps:wsp>
                      <wps:cNvSpPr/>
                      <wps:spPr>
                        <a:xfrm>
                          <a:off x="0" y="0"/>
                          <a:ext cx="546265" cy="18406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0F3E8F" id="Rectángulo 13" o:spid="_x0000_s1026" style="position:absolute;margin-left:1in;margin-top:19.65pt;width:43pt;height:1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" filled="f" strokecolor="red" strokeweight="1.5pt"/>
            </w:pict>
          </mc:Fallback>
        </mc:AlternateContent>
      </w:r>
      <w:r>
        <w:rPr>
          <w:noProof/>
        </w:rPr>
        <w:drawing>
          <wp:inline distT="0" distB="0" distL="0" distR="0" wp14:anchorId="08BD0C7B" wp14:editId="134CBBF3">
            <wp:extent cx="4981699" cy="329781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0377" t="17313" r="26979" b="20731"/>
                    <a:stretch/>
                  </pic:blipFill>
                  <pic:spPr bwMode="auto">
                    <a:xfrm>
                      <a:off x="0" y="0"/>
                      <a:ext cx="5006644" cy="3314325"/>
                    </a:xfrm>
                    <a:prstGeom prst="rect">
                      <a:avLst/>
                    </a:prstGeom>
                    <a:ln>
                      <a:noFill/>
                    </a:ln>
                    <a:extLst>
                      <a:ext uri="{53640926-AAD7-44D8-BBD7-CCE9431645EC}">
                        <a14:shadowObscured xmlns:a14="http://schemas.microsoft.com/office/drawing/2010/main"/>
                      </a:ext>
                    </a:extLst>
                  </pic:spPr>
                </pic:pic>
              </a:graphicData>
            </a:graphic>
          </wp:inline>
        </w:drawing>
      </w:r>
    </w:p>
    <w:p w14:paraId="27762D01" w14:textId="5081586F" w:rsidR="006056E4" w:rsidRDefault="006056E4" w:rsidP="008F6CD4">
      <w:pPr>
        <w:pStyle w:val="Firma"/>
        <w:ind w:left="0"/>
        <w:rPr>
          <w:color w:val="000000" w:themeColor="text1"/>
        </w:rPr>
      </w:pPr>
    </w:p>
    <w:p w14:paraId="66BC9F05" w14:textId="23F1B336" w:rsidR="008F6CD4" w:rsidRDefault="008F6CD4" w:rsidP="00D33FC3">
      <w:pPr>
        <w:pStyle w:val="Firma"/>
        <w:rPr>
          <w:color w:val="000000" w:themeColor="text1"/>
        </w:rPr>
      </w:pPr>
      <w:r>
        <w:rPr>
          <w:color w:val="000000" w:themeColor="text1"/>
        </w:rPr>
        <w:t xml:space="preserve">Buscamos la carpeta descomprimida y seleccionamos la carpeta </w:t>
      </w:r>
      <w:r w:rsidR="00D33FC3">
        <w:rPr>
          <w:color w:val="000000" w:themeColor="text1"/>
        </w:rPr>
        <w:t>“</w:t>
      </w:r>
      <w:r>
        <w:rPr>
          <w:color w:val="000000" w:themeColor="text1"/>
        </w:rPr>
        <w:t>Digikey-</w:t>
      </w:r>
      <w:proofErr w:type="gramStart"/>
      <w:r w:rsidR="00D33FC3">
        <w:rPr>
          <w:color w:val="000000" w:themeColor="text1"/>
        </w:rPr>
        <w:t>footprints.pretty</w:t>
      </w:r>
      <w:proofErr w:type="gramEnd"/>
      <w:r w:rsidR="00D33FC3">
        <w:rPr>
          <w:color w:val="000000" w:themeColor="text1"/>
        </w:rPr>
        <w:t>“</w:t>
      </w:r>
      <w:r>
        <w:rPr>
          <w:color w:val="000000" w:themeColor="text1"/>
        </w:rPr>
        <w:t xml:space="preserve">. Luego, </w:t>
      </w:r>
      <w:r w:rsidR="00D33FC3">
        <w:rPr>
          <w:color w:val="000000" w:themeColor="text1"/>
        </w:rPr>
        <w:t>damos Click en Seleccionar carpeta, como se muestra en la Figura 8.</w:t>
      </w:r>
    </w:p>
    <w:p w14:paraId="31ABF889" w14:textId="5FE17A8A" w:rsidR="00D33FC3" w:rsidRPr="007F612B" w:rsidRDefault="00D33FC3" w:rsidP="00D33FC3">
      <w:pPr>
        <w:pStyle w:val="Sinespaciado"/>
      </w:pPr>
      <w:r>
        <w:t xml:space="preserve">Figura </w:t>
      </w:r>
      <w:r w:rsidR="005909CD">
        <w:t>8</w:t>
      </w:r>
      <w:r>
        <w:t>. Carpeta de Librerías de huellas</w:t>
      </w:r>
    </w:p>
    <w:p w14:paraId="5450ACB4" w14:textId="37A5D8DA" w:rsidR="006056E4" w:rsidRDefault="00D33FC3" w:rsidP="006056E4">
      <w:pPr>
        <w:pStyle w:val="Firma"/>
        <w:jc w:val="center"/>
        <w:rPr>
          <w:color w:val="000000" w:themeColor="text1"/>
        </w:rPr>
      </w:pPr>
      <w:r>
        <w:rPr>
          <w:noProof/>
        </w:rPr>
        <mc:AlternateContent>
          <mc:Choice Requires="wps">
            <w:drawing>
              <wp:anchor distT="0" distB="0" distL="114300" distR="114300" simplePos="0" relativeHeight="251672576" behindDoc="0" locked="0" layoutInCell="1" allowOverlap="1" wp14:anchorId="069A66F5" wp14:editId="7119BB5D">
                <wp:simplePos x="0" y="0"/>
                <wp:positionH relativeFrom="column">
                  <wp:posOffset>4398328</wp:posOffset>
                </wp:positionH>
                <wp:positionV relativeFrom="paragraph">
                  <wp:posOffset>2551113</wp:posOffset>
                </wp:positionV>
                <wp:extent cx="789709" cy="190006"/>
                <wp:effectExtent l="0" t="0" r="10795" b="19685"/>
                <wp:wrapNone/>
                <wp:docPr id="16" name="Rectángulo 16"/>
                <wp:cNvGraphicFramePr/>
                <a:graphic xmlns:a="http://schemas.openxmlformats.org/drawingml/2006/main">
                  <a:graphicData uri="http://schemas.microsoft.com/office/word/2010/wordprocessingShape">
                    <wps:wsp>
                      <wps:cNvSpPr/>
                      <wps:spPr>
                        <a:xfrm>
                          <a:off x="0" y="0"/>
                          <a:ext cx="789709" cy="190006"/>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E03E7" id="Rectángulo 16" o:spid="_x0000_s1026" style="position:absolute;margin-left:346.35pt;margin-top:200.9pt;width:62.2pt;height:14.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" filled="f" strokecolor="red" strokeweight="1.5pt"/>
            </w:pict>
          </mc:Fallback>
        </mc:AlternateContent>
      </w:r>
      <w:r>
        <w:rPr>
          <w:noProof/>
        </w:rPr>
        <w:drawing>
          <wp:inline distT="0" distB="0" distL="0" distR="0" wp14:anchorId="4BE5E62F" wp14:editId="3B9C9E04">
            <wp:extent cx="4919222" cy="276695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0907" t="20331" r="29847" b="30424"/>
                    <a:stretch/>
                  </pic:blipFill>
                  <pic:spPr bwMode="auto">
                    <a:xfrm>
                      <a:off x="0" y="0"/>
                      <a:ext cx="4935154" cy="2775912"/>
                    </a:xfrm>
                    <a:prstGeom prst="rect">
                      <a:avLst/>
                    </a:prstGeom>
                    <a:ln>
                      <a:noFill/>
                    </a:ln>
                    <a:extLst>
                      <a:ext uri="{53640926-AAD7-44D8-BBD7-CCE9431645EC}">
                        <a14:shadowObscured xmlns:a14="http://schemas.microsoft.com/office/drawing/2010/main"/>
                      </a:ext>
                    </a:extLst>
                  </pic:spPr>
                </pic:pic>
              </a:graphicData>
            </a:graphic>
          </wp:inline>
        </w:drawing>
      </w:r>
    </w:p>
    <w:p w14:paraId="7BFB1085" w14:textId="69B5B659" w:rsidR="006056E4" w:rsidRDefault="006056E4" w:rsidP="006056E4">
      <w:pPr>
        <w:pStyle w:val="Firma"/>
        <w:jc w:val="center"/>
        <w:rPr>
          <w:color w:val="000000" w:themeColor="text1"/>
        </w:rPr>
      </w:pPr>
    </w:p>
    <w:p w14:paraId="7B21743B" w14:textId="3A865835" w:rsidR="006056E4" w:rsidRDefault="002F3C20" w:rsidP="002F3C20">
      <w:pPr>
        <w:pStyle w:val="Firma"/>
        <w:rPr>
          <w:color w:val="000000" w:themeColor="text1"/>
        </w:rPr>
      </w:pPr>
      <w:r>
        <w:rPr>
          <w:color w:val="000000" w:themeColor="text1"/>
        </w:rPr>
        <w:t>Finalmente aceptamos y ya se habrán instalado todas las librerías.</w:t>
      </w:r>
    </w:p>
    <w:p w14:paraId="0268830B" w14:textId="536580F6" w:rsidR="002F3C20" w:rsidRDefault="002F3C20" w:rsidP="002F3C20">
      <w:pPr>
        <w:pStyle w:val="Firma"/>
        <w:rPr>
          <w:color w:val="000000" w:themeColor="text1"/>
        </w:rPr>
      </w:pPr>
    </w:p>
    <w:p w14:paraId="78114238" w14:textId="522A5BE6" w:rsidR="00340E4D" w:rsidRDefault="001F0499" w:rsidP="002F3C20">
      <w:pPr>
        <w:pStyle w:val="Firma"/>
        <w:rPr>
          <w:color w:val="000000" w:themeColor="text1"/>
        </w:rPr>
      </w:pPr>
      <w:r>
        <w:rPr>
          <w:color w:val="000000" w:themeColor="text1"/>
        </w:rPr>
        <w:t>Considerar ingresar a la página oficial de JLCPCB para ver la lista de componentes disponibles para los proyectos en los siguientes links:</w:t>
      </w:r>
    </w:p>
    <w:p w14:paraId="3E1458FA" w14:textId="2DA6412B" w:rsidR="001F0499" w:rsidRDefault="001F0499" w:rsidP="002F3C20">
      <w:pPr>
        <w:pStyle w:val="Firma"/>
        <w:rPr>
          <w:color w:val="000000" w:themeColor="text1"/>
        </w:rPr>
      </w:pPr>
    </w:p>
    <w:p w14:paraId="0070C181" w14:textId="3C80278B" w:rsidR="00340E4D" w:rsidRDefault="00000000" w:rsidP="002F3C20">
      <w:pPr>
        <w:pStyle w:val="Firma"/>
        <w:rPr>
          <w:color w:val="000000" w:themeColor="text1"/>
        </w:rPr>
      </w:pPr>
      <w:hyperlink r:id="rId21" w:history="1">
        <w:r w:rsidR="001F0499" w:rsidRPr="006A25E2">
          <w:rPr>
            <w:rStyle w:val="Hipervnculo"/>
          </w:rPr>
          <w:t>https://jlcpcb.com/</w:t>
        </w:r>
      </w:hyperlink>
    </w:p>
    <w:p w14:paraId="4ABDE5A0" w14:textId="2ECC1881" w:rsidR="00340E4D" w:rsidRDefault="00340E4D" w:rsidP="002F3C20">
      <w:pPr>
        <w:pStyle w:val="Firma"/>
        <w:rPr>
          <w:color w:val="000000" w:themeColor="text1"/>
        </w:rPr>
      </w:pPr>
    </w:p>
    <w:p w14:paraId="66D4C834" w14:textId="394788D5" w:rsidR="001F0499" w:rsidRDefault="001F0499" w:rsidP="002F3C20">
      <w:pPr>
        <w:pStyle w:val="Firma"/>
        <w:rPr>
          <w:color w:val="000000" w:themeColor="text1"/>
        </w:rPr>
      </w:pPr>
      <w:r>
        <w:rPr>
          <w:color w:val="000000" w:themeColor="text1"/>
        </w:rPr>
        <w:t>Y para la librería de partes disponibles se encuentra el siguiente link:</w:t>
      </w:r>
    </w:p>
    <w:p w14:paraId="0859135F" w14:textId="5C48DBA2" w:rsidR="001F0499" w:rsidRDefault="001F0499" w:rsidP="002F3C20">
      <w:pPr>
        <w:pStyle w:val="Firma"/>
        <w:rPr>
          <w:color w:val="000000" w:themeColor="text1"/>
        </w:rPr>
      </w:pPr>
    </w:p>
    <w:p w14:paraId="721EB190" w14:textId="69E51137" w:rsidR="001F0499" w:rsidRDefault="00000000" w:rsidP="002F3C20">
      <w:pPr>
        <w:pStyle w:val="Firma"/>
        <w:rPr>
          <w:color w:val="000000" w:themeColor="text1"/>
        </w:rPr>
      </w:pPr>
      <w:hyperlink r:id="rId22" w:history="1">
        <w:r w:rsidR="001F0499" w:rsidRPr="006A25E2">
          <w:rPr>
            <w:rStyle w:val="Hipervnculo"/>
          </w:rPr>
          <w:t>https://jlcpcb.com/parts</w:t>
        </w:r>
      </w:hyperlink>
    </w:p>
    <w:p w14:paraId="63177820" w14:textId="16685CB6" w:rsidR="00340E4D" w:rsidRDefault="00340E4D" w:rsidP="002F3C20">
      <w:pPr>
        <w:pStyle w:val="Firma"/>
        <w:rPr>
          <w:color w:val="000000" w:themeColor="text1"/>
        </w:rPr>
      </w:pPr>
    </w:p>
    <w:p w14:paraId="3CB979F9" w14:textId="77777777" w:rsidR="00340E4D" w:rsidRDefault="00340E4D" w:rsidP="002F3C20">
      <w:pPr>
        <w:pStyle w:val="Firma"/>
        <w:rPr>
          <w:color w:val="000000" w:themeColor="text1"/>
        </w:rPr>
      </w:pPr>
    </w:p>
    <w:p w14:paraId="1F3AECBD" w14:textId="6C5569CF" w:rsidR="002B5E3A" w:rsidRDefault="002B5E3A" w:rsidP="002B5E3A">
      <w:pPr>
        <w:pStyle w:val="Firma"/>
        <w:rPr>
          <w:sz w:val="32"/>
          <w:szCs w:val="24"/>
        </w:rPr>
      </w:pPr>
      <w:r w:rsidRPr="0074155D">
        <w:rPr>
          <w:color w:val="17406D"/>
          <w:sz w:val="32"/>
          <w:szCs w:val="24"/>
        </w:rPr>
        <w:lastRenderedPageBreak/>
        <w:t>ESQUEMAS</w:t>
      </w:r>
      <w:r w:rsidRPr="006726BF">
        <w:rPr>
          <w:sz w:val="32"/>
          <w:szCs w:val="24"/>
        </w:rPr>
        <w:t>:</w:t>
      </w:r>
    </w:p>
    <w:p w14:paraId="542F8874" w14:textId="488F69EF" w:rsidR="002B5E3A" w:rsidRDefault="002B5E3A" w:rsidP="00C72314">
      <w:pPr>
        <w:pStyle w:val="Firma"/>
        <w:ind w:left="0"/>
        <w:rPr>
          <w:sz w:val="32"/>
          <w:szCs w:val="24"/>
        </w:rPr>
      </w:pPr>
    </w:p>
    <w:p w14:paraId="7AE7DED9" w14:textId="3ED4ACC8" w:rsidR="00C72314" w:rsidRDefault="00C72314" w:rsidP="00C72314">
      <w:pPr>
        <w:pStyle w:val="Firma"/>
        <w:rPr>
          <w:color w:val="000000" w:themeColor="text1"/>
        </w:rPr>
      </w:pPr>
      <w:r>
        <w:rPr>
          <w:color w:val="000000" w:themeColor="text1"/>
        </w:rPr>
        <w:t>Primero se debe agregar el STM32, para el control del dron. Al ingresar el nombre en el buscador de componentes de Kicad se encuentran 2 opciones, como se muestra en la Figura 9.</w:t>
      </w:r>
      <w:r w:rsidR="00FF56C5" w:rsidRPr="00FF56C5">
        <w:rPr>
          <w:noProof/>
        </w:rPr>
        <w:t xml:space="preserve"> </w:t>
      </w:r>
    </w:p>
    <w:p w14:paraId="36E31A50" w14:textId="2BFAD3C4" w:rsidR="00C72314" w:rsidRPr="007F612B" w:rsidRDefault="00C72314" w:rsidP="00C72314">
      <w:pPr>
        <w:pStyle w:val="Sinespaciado"/>
      </w:pPr>
      <w:bookmarkStart w:id="0" w:name="_Hlk111073111"/>
      <w:r>
        <w:t>Figura 9. Seleccionar símbolo del STM32</w:t>
      </w:r>
    </w:p>
    <w:bookmarkEnd w:id="0"/>
    <w:p w14:paraId="41754980" w14:textId="7FF55B9B" w:rsidR="00C72314" w:rsidRDefault="00FF56C5" w:rsidP="00C72314">
      <w:pPr>
        <w:pStyle w:val="Firma"/>
        <w:jc w:val="center"/>
        <w:rPr>
          <w:noProof/>
        </w:rPr>
      </w:pPr>
      <w:r>
        <w:rPr>
          <w:noProof/>
        </w:rPr>
        <mc:AlternateContent>
          <mc:Choice Requires="wps">
            <w:drawing>
              <wp:anchor distT="0" distB="0" distL="114300" distR="114300" simplePos="0" relativeHeight="251674624" behindDoc="0" locked="0" layoutInCell="1" allowOverlap="1" wp14:anchorId="0E7ADC20" wp14:editId="0ED98EAE">
                <wp:simplePos x="0" y="0"/>
                <wp:positionH relativeFrom="column">
                  <wp:posOffset>3966359</wp:posOffset>
                </wp:positionH>
                <wp:positionV relativeFrom="paragraph">
                  <wp:posOffset>495811</wp:posOffset>
                </wp:positionV>
                <wp:extent cx="290946" cy="243444"/>
                <wp:effectExtent l="0" t="0" r="13970" b="23495"/>
                <wp:wrapNone/>
                <wp:docPr id="17" name="Rectángulo 17"/>
                <wp:cNvGraphicFramePr/>
                <a:graphic xmlns:a="http://schemas.openxmlformats.org/drawingml/2006/main">
                  <a:graphicData uri="http://schemas.microsoft.com/office/word/2010/wordprocessingShape">
                    <wps:wsp>
                      <wps:cNvSpPr/>
                      <wps:spPr>
                        <a:xfrm>
                          <a:off x="0" y="0"/>
                          <a:ext cx="290946" cy="24344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B73BF" id="Rectángulo 17" o:spid="_x0000_s1026" style="position:absolute;margin-left:312.3pt;margin-top:39.05pt;width:22.9pt;height:19.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" filled="f" strokecolor="red" strokeweight="1.5pt"/>
            </w:pict>
          </mc:Fallback>
        </mc:AlternateContent>
      </w:r>
      <w:r w:rsidR="00C72314" w:rsidRPr="00C72314">
        <w:rPr>
          <w:noProof/>
        </w:rPr>
        <w:t xml:space="preserve"> </w:t>
      </w:r>
      <w:r w:rsidR="00C72314">
        <w:rPr>
          <w:noProof/>
        </w:rPr>
        <w:drawing>
          <wp:inline distT="0" distB="0" distL="0" distR="0" wp14:anchorId="58A93E4F" wp14:editId="49198A02">
            <wp:extent cx="5165766" cy="366259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18500" t="10325" r="19752" b="11843"/>
                    <a:stretch/>
                  </pic:blipFill>
                  <pic:spPr bwMode="auto">
                    <a:xfrm>
                      <a:off x="0" y="0"/>
                      <a:ext cx="5173375" cy="3667990"/>
                    </a:xfrm>
                    <a:prstGeom prst="rect">
                      <a:avLst/>
                    </a:prstGeom>
                    <a:ln>
                      <a:noFill/>
                    </a:ln>
                    <a:extLst>
                      <a:ext uri="{53640926-AAD7-44D8-BBD7-CCE9431645EC}">
                        <a14:shadowObscured xmlns:a14="http://schemas.microsoft.com/office/drawing/2010/main"/>
                      </a:ext>
                    </a:extLst>
                  </pic:spPr>
                </pic:pic>
              </a:graphicData>
            </a:graphic>
          </wp:inline>
        </w:drawing>
      </w:r>
    </w:p>
    <w:p w14:paraId="733FDE8F" w14:textId="703DF0E9" w:rsidR="00C72314" w:rsidRDefault="00C72314" w:rsidP="00C72314">
      <w:pPr>
        <w:pStyle w:val="Firma"/>
        <w:jc w:val="center"/>
        <w:rPr>
          <w:noProof/>
        </w:rPr>
      </w:pPr>
    </w:p>
    <w:p w14:paraId="133E63BE" w14:textId="659A4899" w:rsidR="00692ECB" w:rsidRDefault="00C72314" w:rsidP="00692ECB">
      <w:pPr>
        <w:pStyle w:val="Firma"/>
        <w:rPr>
          <w:color w:val="000000" w:themeColor="text1"/>
        </w:rPr>
      </w:pPr>
      <w:r>
        <w:rPr>
          <w:color w:val="000000" w:themeColor="text1"/>
        </w:rPr>
        <w:t xml:space="preserve">Como se puede observar, </w:t>
      </w:r>
      <w:r w:rsidR="00503901">
        <w:rPr>
          <w:color w:val="000000" w:themeColor="text1"/>
        </w:rPr>
        <w:t>hay 2 opciones, para lo que se utilizará la página de JLCPCB para poder decidir el tipo de encapsulado que tienen disponible.</w:t>
      </w:r>
      <w:r w:rsidR="00692ECB">
        <w:rPr>
          <w:color w:val="000000" w:themeColor="text1"/>
        </w:rPr>
        <w:t xml:space="preserve"> Se busca el código en el buscador de componentes y se visualizan los que están en Stock, como se aprecia en la Figura 10.</w:t>
      </w:r>
    </w:p>
    <w:p w14:paraId="5EB96FF5" w14:textId="5821CF9D" w:rsidR="00692ECB" w:rsidRPr="007F612B" w:rsidRDefault="00692ECB" w:rsidP="00692ECB">
      <w:pPr>
        <w:pStyle w:val="Sinespaciado"/>
      </w:pPr>
      <w:bookmarkStart w:id="1" w:name="_Hlk111073444"/>
      <w:bookmarkStart w:id="2" w:name="_Hlk111073452"/>
      <w:r>
        <w:t>Figura 10. Stock de STM32</w:t>
      </w:r>
      <w:bookmarkEnd w:id="1"/>
    </w:p>
    <w:bookmarkEnd w:id="2"/>
    <w:p w14:paraId="1D4DFB92" w14:textId="55245961" w:rsidR="00692ECB" w:rsidRDefault="00692ECB" w:rsidP="00692ECB">
      <w:pPr>
        <w:pStyle w:val="Firma"/>
        <w:jc w:val="center"/>
        <w:rPr>
          <w:color w:val="000000" w:themeColor="text1"/>
        </w:rPr>
      </w:pPr>
      <w:r>
        <w:rPr>
          <w:noProof/>
        </w:rPr>
        <w:drawing>
          <wp:inline distT="0" distB="0" distL="0" distR="0" wp14:anchorId="6E85CB1B" wp14:editId="729421B3">
            <wp:extent cx="5777345" cy="2118829"/>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2066" t="28273" r="12405" b="22481"/>
                    <a:stretch/>
                  </pic:blipFill>
                  <pic:spPr bwMode="auto">
                    <a:xfrm>
                      <a:off x="0" y="0"/>
                      <a:ext cx="5802995" cy="2128236"/>
                    </a:xfrm>
                    <a:prstGeom prst="rect">
                      <a:avLst/>
                    </a:prstGeom>
                    <a:ln>
                      <a:noFill/>
                    </a:ln>
                    <a:extLst>
                      <a:ext uri="{53640926-AAD7-44D8-BBD7-CCE9431645EC}">
                        <a14:shadowObscured xmlns:a14="http://schemas.microsoft.com/office/drawing/2010/main"/>
                      </a:ext>
                    </a:extLst>
                  </pic:spPr>
                </pic:pic>
              </a:graphicData>
            </a:graphic>
          </wp:inline>
        </w:drawing>
      </w:r>
    </w:p>
    <w:p w14:paraId="63E493A5" w14:textId="088C1F5E" w:rsidR="00AD204D" w:rsidRDefault="00AD204D" w:rsidP="00AD204D">
      <w:pPr>
        <w:pStyle w:val="Firma"/>
        <w:rPr>
          <w:color w:val="000000" w:themeColor="text1"/>
        </w:rPr>
      </w:pPr>
    </w:p>
    <w:p w14:paraId="029C0C7A" w14:textId="3797680E" w:rsidR="00AD204D" w:rsidRDefault="00AD204D" w:rsidP="00AD204D">
      <w:pPr>
        <w:pStyle w:val="Firma"/>
        <w:rPr>
          <w:color w:val="000000" w:themeColor="text1"/>
        </w:rPr>
      </w:pPr>
    </w:p>
    <w:p w14:paraId="467FC2B8" w14:textId="2E5DF153" w:rsidR="00AD204D" w:rsidRDefault="00AD204D" w:rsidP="00AD204D">
      <w:pPr>
        <w:pStyle w:val="Firma"/>
        <w:rPr>
          <w:color w:val="000000" w:themeColor="text1"/>
        </w:rPr>
      </w:pPr>
    </w:p>
    <w:p w14:paraId="64FFC6E1" w14:textId="437D9BC0" w:rsidR="00AD204D" w:rsidRDefault="00AD204D" w:rsidP="00AD204D">
      <w:pPr>
        <w:pStyle w:val="Firma"/>
        <w:rPr>
          <w:color w:val="000000" w:themeColor="text1"/>
        </w:rPr>
      </w:pPr>
    </w:p>
    <w:p w14:paraId="44CCF1D0" w14:textId="056582F8" w:rsidR="00AD204D" w:rsidRDefault="00AD204D" w:rsidP="00AD204D">
      <w:pPr>
        <w:pStyle w:val="Firma"/>
        <w:rPr>
          <w:color w:val="000000" w:themeColor="text1"/>
        </w:rPr>
      </w:pPr>
    </w:p>
    <w:p w14:paraId="225E25BC" w14:textId="10DA5546" w:rsidR="00AD204D" w:rsidRDefault="00AD204D" w:rsidP="00AD204D">
      <w:pPr>
        <w:pStyle w:val="Firma"/>
        <w:rPr>
          <w:color w:val="000000" w:themeColor="text1"/>
        </w:rPr>
      </w:pPr>
    </w:p>
    <w:p w14:paraId="230605D8" w14:textId="0179ABC6" w:rsidR="00AD204D" w:rsidRDefault="00AD204D" w:rsidP="00AD204D">
      <w:pPr>
        <w:pStyle w:val="Firma"/>
        <w:rPr>
          <w:color w:val="000000" w:themeColor="text1"/>
        </w:rPr>
      </w:pPr>
    </w:p>
    <w:p w14:paraId="33BF8A9F" w14:textId="0F3CC4D1" w:rsidR="00AD204D" w:rsidRDefault="00FF56C5" w:rsidP="00AD204D">
      <w:pPr>
        <w:pStyle w:val="Firma"/>
        <w:rPr>
          <w:color w:val="000000" w:themeColor="text1"/>
        </w:rPr>
      </w:pPr>
      <w:r>
        <w:rPr>
          <w:color w:val="000000" w:themeColor="text1"/>
        </w:rPr>
        <w:lastRenderedPageBreak/>
        <w:t>Dentro de la parte,</w:t>
      </w:r>
      <w:r w:rsidR="006A57EF">
        <w:rPr>
          <w:color w:val="000000" w:themeColor="text1"/>
        </w:rPr>
        <w:t xml:space="preserve"> como se aprecia en la Figura 11,</w:t>
      </w:r>
      <w:r>
        <w:rPr>
          <w:color w:val="000000" w:themeColor="text1"/>
        </w:rPr>
        <w:t xml:space="preserve"> se puede ver que el encapsulado (Package) es LQFP-64, por lo que se escoge este en el esquemático.</w:t>
      </w:r>
    </w:p>
    <w:p w14:paraId="08C8E304" w14:textId="22680C91" w:rsidR="00AD204D" w:rsidRPr="007F612B" w:rsidRDefault="00AD204D" w:rsidP="00AD204D">
      <w:pPr>
        <w:pStyle w:val="Sinespaciado"/>
      </w:pPr>
      <w:r>
        <w:t>Figura 11. Encapsulado del STM32</w:t>
      </w:r>
    </w:p>
    <w:p w14:paraId="0807D334" w14:textId="1029C48C" w:rsidR="00C72314" w:rsidRDefault="00AD204D" w:rsidP="00AD204D">
      <w:pPr>
        <w:pStyle w:val="Firma"/>
        <w:jc w:val="center"/>
        <w:rPr>
          <w:color w:val="000000" w:themeColor="text1"/>
        </w:rPr>
      </w:pPr>
      <w:r>
        <w:rPr>
          <w:noProof/>
        </w:rPr>
        <w:drawing>
          <wp:inline distT="0" distB="0" distL="0" distR="0" wp14:anchorId="2D65F571" wp14:editId="4362522B">
            <wp:extent cx="4907884" cy="1995055"/>
            <wp:effectExtent l="0" t="0" r="7620" b="571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062" t="17472" r="36273" b="45191"/>
                    <a:stretch/>
                  </pic:blipFill>
                  <pic:spPr bwMode="auto">
                    <a:xfrm>
                      <a:off x="0" y="0"/>
                      <a:ext cx="4916275" cy="1998466"/>
                    </a:xfrm>
                    <a:prstGeom prst="rect">
                      <a:avLst/>
                    </a:prstGeom>
                    <a:ln>
                      <a:noFill/>
                    </a:ln>
                    <a:extLst>
                      <a:ext uri="{53640926-AAD7-44D8-BBD7-CCE9431645EC}">
                        <a14:shadowObscured xmlns:a14="http://schemas.microsoft.com/office/drawing/2010/main"/>
                      </a:ext>
                    </a:extLst>
                  </pic:spPr>
                </pic:pic>
              </a:graphicData>
            </a:graphic>
          </wp:inline>
        </w:drawing>
      </w:r>
    </w:p>
    <w:p w14:paraId="00516020" w14:textId="41695246" w:rsidR="00C72314" w:rsidRDefault="00C72314" w:rsidP="00C72314">
      <w:pPr>
        <w:pStyle w:val="Firma"/>
        <w:rPr>
          <w:color w:val="000000" w:themeColor="text1"/>
        </w:rPr>
      </w:pPr>
    </w:p>
    <w:p w14:paraId="6F509CFD" w14:textId="3EAD63B1" w:rsidR="0074155D" w:rsidRPr="00B15130" w:rsidRDefault="003F28A7" w:rsidP="007E65B5">
      <w:pPr>
        <w:pStyle w:val="Firma"/>
        <w:rPr>
          <w:color w:val="C00000"/>
        </w:rPr>
      </w:pPr>
      <w:r>
        <w:rPr>
          <w:color w:val="C00000"/>
        </w:rPr>
        <w:t xml:space="preserve">STM32 - </w:t>
      </w:r>
      <w:r w:rsidR="0074155D" w:rsidRPr="00B15130">
        <w:rPr>
          <w:color w:val="C00000"/>
        </w:rPr>
        <w:t>Condensadores de desacoplo</w:t>
      </w:r>
    </w:p>
    <w:p w14:paraId="544D7BB3" w14:textId="77777777" w:rsidR="0074155D" w:rsidRDefault="0074155D" w:rsidP="007E65B5">
      <w:pPr>
        <w:pStyle w:val="Firma"/>
        <w:rPr>
          <w:color w:val="000000" w:themeColor="text1"/>
        </w:rPr>
      </w:pPr>
    </w:p>
    <w:p w14:paraId="4C0A7DFE" w14:textId="585F61EB" w:rsidR="007E65B5" w:rsidRDefault="00C237FA" w:rsidP="007E65B5">
      <w:pPr>
        <w:pStyle w:val="Firma"/>
        <w:rPr>
          <w:color w:val="000000" w:themeColor="text1"/>
        </w:rPr>
      </w:pPr>
      <w:r>
        <w:rPr>
          <w:color w:val="000000" w:themeColor="text1"/>
        </w:rPr>
        <w:t>Luego pasamos</w:t>
      </w:r>
      <w:r w:rsidR="00A72F60">
        <w:rPr>
          <w:color w:val="000000" w:themeColor="text1"/>
        </w:rPr>
        <w:t xml:space="preserve"> </w:t>
      </w:r>
      <w:r w:rsidR="00CB6096">
        <w:rPr>
          <w:color w:val="000000" w:themeColor="text1"/>
        </w:rPr>
        <w:t xml:space="preserve">a </w:t>
      </w:r>
      <w:r w:rsidR="00A72F60">
        <w:rPr>
          <w:color w:val="000000" w:themeColor="text1"/>
        </w:rPr>
        <w:t xml:space="preserve">diseñar la alimentación del controlador, por lo que se integran </w:t>
      </w:r>
      <w:r>
        <w:rPr>
          <w:color w:val="000000" w:themeColor="text1"/>
        </w:rPr>
        <w:t>los condensadores de desacoplo</w:t>
      </w:r>
      <w:r w:rsidR="009E7A70">
        <w:rPr>
          <w:color w:val="000000" w:themeColor="text1"/>
        </w:rPr>
        <w:t xml:space="preserve">. Considerando que siempre se tiene una inductancia parásita en todos los conductores, </w:t>
      </w:r>
      <w:r w:rsidR="00D70726">
        <w:rPr>
          <w:color w:val="000000" w:themeColor="text1"/>
        </w:rPr>
        <w:t>la cual no se puede eliminar y depende de las dimensiones de cada conductor.</w:t>
      </w:r>
      <w:r w:rsidR="00DA603E">
        <w:rPr>
          <w:color w:val="000000" w:themeColor="text1"/>
        </w:rPr>
        <w:t xml:space="preserve"> Esta se opone al paso de corrientes de alta frecuencia, lo que puede generar problemas en la alimentación de algunos componentes</w:t>
      </w:r>
      <w:r w:rsidR="007E65B5">
        <w:rPr>
          <w:color w:val="000000" w:themeColor="text1"/>
        </w:rPr>
        <w:t>; s</w:t>
      </w:r>
      <w:r w:rsidR="00DA603E">
        <w:rPr>
          <w:color w:val="000000" w:themeColor="text1"/>
        </w:rPr>
        <w:t>in embargo, el uso de condensadores de desacoplo mitiga los efectos.</w:t>
      </w:r>
      <w:r w:rsidR="007E65B5">
        <w:rPr>
          <w:color w:val="000000" w:themeColor="text1"/>
        </w:rPr>
        <w:t xml:space="preserve"> Los cuales deben ser colocados muy </w:t>
      </w:r>
      <w:r w:rsidR="008622EC">
        <w:rPr>
          <w:color w:val="000000" w:themeColor="text1"/>
        </w:rPr>
        <w:t>cerca de</w:t>
      </w:r>
      <w:r w:rsidR="007E65B5">
        <w:rPr>
          <w:color w:val="000000" w:themeColor="text1"/>
        </w:rPr>
        <w:t xml:space="preserve"> las entradas de alimentación respectivas del STM32, como se muestra en la Figura 12.</w:t>
      </w:r>
    </w:p>
    <w:p w14:paraId="424EFD3E" w14:textId="5DCC3148" w:rsidR="007E65B5" w:rsidRPr="007F612B" w:rsidRDefault="007E65B5" w:rsidP="007E65B5">
      <w:pPr>
        <w:pStyle w:val="Sinespaciado"/>
      </w:pPr>
      <w:r>
        <w:t>Figura 12. Conexión de condensadores de desacoplo.</w:t>
      </w:r>
    </w:p>
    <w:p w14:paraId="2BE18496" w14:textId="2DF1E974" w:rsidR="007E65B5" w:rsidRDefault="007E65B5" w:rsidP="007E65B5">
      <w:pPr>
        <w:pStyle w:val="Firma"/>
        <w:jc w:val="center"/>
        <w:rPr>
          <w:color w:val="000000" w:themeColor="text1"/>
        </w:rPr>
      </w:pPr>
      <w:r>
        <w:rPr>
          <w:noProof/>
        </w:rPr>
        <w:drawing>
          <wp:inline distT="0" distB="0" distL="0" distR="0" wp14:anchorId="639F8749" wp14:editId="2FF10ADA">
            <wp:extent cx="3550722" cy="148717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55474" cy="1489166"/>
                    </a:xfrm>
                    <a:prstGeom prst="rect">
                      <a:avLst/>
                    </a:prstGeom>
                  </pic:spPr>
                </pic:pic>
              </a:graphicData>
            </a:graphic>
          </wp:inline>
        </w:drawing>
      </w:r>
    </w:p>
    <w:p w14:paraId="3495DA03" w14:textId="77777777" w:rsidR="007E65B5" w:rsidRDefault="007E65B5" w:rsidP="007E65B5">
      <w:pPr>
        <w:pStyle w:val="Firma"/>
        <w:jc w:val="center"/>
        <w:rPr>
          <w:color w:val="000000" w:themeColor="text1"/>
        </w:rPr>
      </w:pPr>
    </w:p>
    <w:p w14:paraId="0F3B15D5" w14:textId="5AF96186" w:rsidR="00A74081" w:rsidRDefault="007E65B5" w:rsidP="000512C9">
      <w:pPr>
        <w:pStyle w:val="Firma"/>
        <w:rPr>
          <w:color w:val="000000" w:themeColor="text1"/>
        </w:rPr>
      </w:pPr>
      <w:r>
        <w:rPr>
          <w:color w:val="000000" w:themeColor="text1"/>
        </w:rPr>
        <w:t>Estos deben colocarse en cada entrada, según el datasheet de</w:t>
      </w:r>
      <w:r w:rsidR="00A74081">
        <w:rPr>
          <w:color w:val="000000" w:themeColor="text1"/>
        </w:rPr>
        <w:t>l STM32, proporcionado por JLCPCB, se deben colocar condensadores de desacoplo de 100</w:t>
      </w:r>
      <w:r w:rsidR="00495527">
        <w:rPr>
          <w:color w:val="000000" w:themeColor="text1"/>
        </w:rPr>
        <w:t>n</w:t>
      </w:r>
      <w:r w:rsidR="00A74081">
        <w:rPr>
          <w:color w:val="000000" w:themeColor="text1"/>
        </w:rPr>
        <w:t>F en cada una de las 5 entradas, además de un condensador de Backup de 4.7uF, como se muestra en la Figura 1</w:t>
      </w:r>
      <w:r w:rsidR="002A6561">
        <w:rPr>
          <w:color w:val="000000" w:themeColor="text1"/>
        </w:rPr>
        <w:t>4</w:t>
      </w:r>
      <w:r w:rsidR="005E6C7B">
        <w:rPr>
          <w:color w:val="000000" w:themeColor="text1"/>
        </w:rPr>
        <w:t xml:space="preserve"> y en la Figura 1</w:t>
      </w:r>
      <w:r w:rsidR="002A6561">
        <w:rPr>
          <w:color w:val="000000" w:themeColor="text1"/>
        </w:rPr>
        <w:t>3 se puede apreciar el esquemático generado en Kicad</w:t>
      </w:r>
      <w:r w:rsidR="00A74081">
        <w:rPr>
          <w:color w:val="000000" w:themeColor="text1"/>
        </w:rPr>
        <w:t>.</w:t>
      </w:r>
    </w:p>
    <w:p w14:paraId="3B2CEFBF" w14:textId="211F0464" w:rsidR="009E5D51" w:rsidRPr="007F612B" w:rsidRDefault="009E5D51" w:rsidP="009E5D51">
      <w:pPr>
        <w:pStyle w:val="Sinespaciado"/>
      </w:pPr>
      <w:r>
        <w:t>Figura 13. Esquemático de los condensadores de desacoplo.</w:t>
      </w:r>
    </w:p>
    <w:p w14:paraId="18D19635" w14:textId="13B6570A" w:rsidR="000512C9" w:rsidRDefault="009E5D51" w:rsidP="009E5D51">
      <w:pPr>
        <w:pStyle w:val="Firma"/>
        <w:jc w:val="center"/>
        <w:rPr>
          <w:color w:val="000000" w:themeColor="text1"/>
        </w:rPr>
      </w:pPr>
      <w:r>
        <w:rPr>
          <w:noProof/>
        </w:rPr>
        <w:drawing>
          <wp:inline distT="0" distB="0" distL="0" distR="0" wp14:anchorId="5535D06E" wp14:editId="0C89F5D7">
            <wp:extent cx="4407411" cy="1698786"/>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18117" cy="1702913"/>
                    </a:xfrm>
                    <a:prstGeom prst="rect">
                      <a:avLst/>
                    </a:prstGeom>
                  </pic:spPr>
                </pic:pic>
              </a:graphicData>
            </a:graphic>
          </wp:inline>
        </w:drawing>
      </w:r>
    </w:p>
    <w:p w14:paraId="2604FDD2" w14:textId="288A29F9" w:rsidR="000512C9" w:rsidRDefault="000512C9" w:rsidP="000512C9">
      <w:pPr>
        <w:pStyle w:val="Firma"/>
        <w:rPr>
          <w:color w:val="000000" w:themeColor="text1"/>
        </w:rPr>
      </w:pPr>
    </w:p>
    <w:p w14:paraId="2292E9F5" w14:textId="3F3AEAA2" w:rsidR="005E6C7B" w:rsidRPr="00AD176D" w:rsidRDefault="00A74081" w:rsidP="00AD176D">
      <w:pPr>
        <w:pStyle w:val="Sinespaciado"/>
      </w:pPr>
      <w:r>
        <w:lastRenderedPageBreak/>
        <w:t>Figura 1</w:t>
      </w:r>
      <w:r w:rsidR="009E5D51">
        <w:t>4</w:t>
      </w:r>
      <w:r>
        <w:t xml:space="preserve">. </w:t>
      </w:r>
      <w:r w:rsidR="007043A9">
        <w:t>Esquema de alimentación del STM32</w:t>
      </w:r>
      <w:r>
        <w:t>.</w:t>
      </w:r>
    </w:p>
    <w:p w14:paraId="5021CF27" w14:textId="0BE194DC" w:rsidR="00C72314" w:rsidRDefault="00A74081" w:rsidP="008F4B0F">
      <w:pPr>
        <w:pStyle w:val="Firma"/>
        <w:jc w:val="center"/>
        <w:rPr>
          <w:color w:val="000000" w:themeColor="text1"/>
        </w:rPr>
      </w:pPr>
      <w:r>
        <w:rPr>
          <w:noProof/>
        </w:rPr>
        <w:drawing>
          <wp:inline distT="0" distB="0" distL="0" distR="0" wp14:anchorId="7F2CA723" wp14:editId="51F492FA">
            <wp:extent cx="4581620" cy="3544999"/>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84778" cy="3547442"/>
                    </a:xfrm>
                    <a:prstGeom prst="rect">
                      <a:avLst/>
                    </a:prstGeom>
                  </pic:spPr>
                </pic:pic>
              </a:graphicData>
            </a:graphic>
          </wp:inline>
        </w:drawing>
      </w:r>
    </w:p>
    <w:p w14:paraId="087CF115" w14:textId="3C3974DE" w:rsidR="00C72314" w:rsidRDefault="00C72314" w:rsidP="00C72314">
      <w:pPr>
        <w:pStyle w:val="Firma"/>
        <w:rPr>
          <w:color w:val="000000" w:themeColor="text1"/>
        </w:rPr>
      </w:pPr>
    </w:p>
    <w:p w14:paraId="03453202" w14:textId="692A0756" w:rsidR="00C72314" w:rsidRDefault="00006A3F" w:rsidP="00C72314">
      <w:pPr>
        <w:pStyle w:val="Firma"/>
        <w:rPr>
          <w:color w:val="000000" w:themeColor="text1"/>
        </w:rPr>
      </w:pPr>
      <w:r>
        <w:rPr>
          <w:color w:val="000000" w:themeColor="text1"/>
        </w:rPr>
        <w:t xml:space="preserve">Los pines 1, 19, 32, 48 y 64 </w:t>
      </w:r>
      <w:r w:rsidR="00625783">
        <w:rPr>
          <w:color w:val="000000" w:themeColor="text1"/>
        </w:rPr>
        <w:t xml:space="preserve">del STM32 </w:t>
      </w:r>
      <w:r>
        <w:rPr>
          <w:color w:val="000000" w:themeColor="text1"/>
        </w:rPr>
        <w:t>se conectan con la alimentación para que estén en paralelo con los condensadores de desacoplo; asimismo, los pines 18, 31, 47,63 y 12 se conectan a GND para cerrar el circuito.</w:t>
      </w:r>
    </w:p>
    <w:p w14:paraId="510C0A13" w14:textId="691DC25C" w:rsidR="00C72314" w:rsidRDefault="00C72314" w:rsidP="00C72314">
      <w:pPr>
        <w:pStyle w:val="Firma"/>
        <w:rPr>
          <w:color w:val="000000" w:themeColor="text1"/>
        </w:rPr>
      </w:pPr>
    </w:p>
    <w:p w14:paraId="35B64187" w14:textId="5639BA49" w:rsidR="00204DFE" w:rsidRDefault="003F28A7" w:rsidP="00C72314">
      <w:pPr>
        <w:pStyle w:val="Firma"/>
        <w:rPr>
          <w:color w:val="000000" w:themeColor="text1"/>
        </w:rPr>
      </w:pPr>
      <w:r>
        <w:rPr>
          <w:color w:val="C00000"/>
        </w:rPr>
        <w:t xml:space="preserve">STM32 - </w:t>
      </w:r>
      <w:r w:rsidR="00204DFE">
        <w:rPr>
          <w:color w:val="C00000"/>
        </w:rPr>
        <w:t>Filtro VDDA</w:t>
      </w:r>
    </w:p>
    <w:p w14:paraId="16893090" w14:textId="77777777" w:rsidR="00204DFE" w:rsidRDefault="00204DFE" w:rsidP="00C72314">
      <w:pPr>
        <w:pStyle w:val="Firma"/>
        <w:rPr>
          <w:color w:val="000000" w:themeColor="text1"/>
        </w:rPr>
      </w:pPr>
    </w:p>
    <w:p w14:paraId="6CC18707" w14:textId="3DEE5D14" w:rsidR="00A72F60" w:rsidRDefault="00A72F60" w:rsidP="00A72F60">
      <w:pPr>
        <w:pStyle w:val="Firma"/>
        <w:rPr>
          <w:color w:val="000000" w:themeColor="text1"/>
        </w:rPr>
      </w:pPr>
      <w:r>
        <w:rPr>
          <w:color w:val="000000" w:themeColor="text1"/>
        </w:rPr>
        <w:t>En la Figura 14 se puede ver que el ADC tiene una alimentación separada, mediante el pin VDDA, esto debido a que hay aplicaciones donde se necesitan lecturas de las entradas analógicas muy precisas, donde es conveniente implementar un filtro pasa bajo</w:t>
      </w:r>
      <w:r w:rsidR="00625783">
        <w:rPr>
          <w:color w:val="000000" w:themeColor="text1"/>
        </w:rPr>
        <w:t xml:space="preserve"> para evitar que los ruidos de alta frecuencia de la fuente de alimentación afecten a las lecturas de los ADC</w:t>
      </w:r>
      <w:r>
        <w:rPr>
          <w:color w:val="000000" w:themeColor="text1"/>
        </w:rPr>
        <w:t>. En este caso no es necesario implementar dicho filtro, pero por razones académicas se implementará, además de que el precio es muy bajo.</w:t>
      </w:r>
    </w:p>
    <w:p w14:paraId="193C22B9" w14:textId="330CDFDC" w:rsidR="00C72314" w:rsidRDefault="00C72314" w:rsidP="00C72314">
      <w:pPr>
        <w:pStyle w:val="Firma"/>
        <w:rPr>
          <w:color w:val="000000" w:themeColor="text1"/>
        </w:rPr>
      </w:pPr>
    </w:p>
    <w:p w14:paraId="0FF4CDCC" w14:textId="6CB07BE3" w:rsidR="00C72314" w:rsidRDefault="00630723" w:rsidP="00C72314">
      <w:pPr>
        <w:pStyle w:val="Firma"/>
        <w:rPr>
          <w:color w:val="000000" w:themeColor="text1"/>
        </w:rPr>
      </w:pPr>
      <w:r>
        <w:rPr>
          <w:color w:val="000000" w:themeColor="text1"/>
        </w:rPr>
        <w:t>Se implementará un filtro pasa baja LC, por lo que se utiliza una calculadora online de los valores aproximados. El siguiente enlace es de una calculadora de filtros:</w:t>
      </w:r>
    </w:p>
    <w:p w14:paraId="519944A0" w14:textId="7FEA93E0" w:rsidR="00630723" w:rsidRDefault="00630723" w:rsidP="00C72314">
      <w:pPr>
        <w:pStyle w:val="Firma"/>
        <w:rPr>
          <w:color w:val="000000" w:themeColor="text1"/>
        </w:rPr>
      </w:pPr>
    </w:p>
    <w:p w14:paraId="6537EBD6" w14:textId="56B0AFE8" w:rsidR="00630723" w:rsidRDefault="00000000" w:rsidP="00C72314">
      <w:pPr>
        <w:pStyle w:val="Firma"/>
        <w:rPr>
          <w:color w:val="000000" w:themeColor="text1"/>
        </w:rPr>
      </w:pPr>
      <w:hyperlink r:id="rId29" w:history="1">
        <w:r w:rsidR="00630723" w:rsidRPr="009F7594">
          <w:rPr>
            <w:rStyle w:val="Hipervnculo"/>
          </w:rPr>
          <w:t>https://electronicbase.net/low-pass-filter-calculator/</w:t>
        </w:r>
      </w:hyperlink>
    </w:p>
    <w:p w14:paraId="21071700" w14:textId="53593F22" w:rsidR="00630723" w:rsidRDefault="00630723" w:rsidP="00C72314">
      <w:pPr>
        <w:pStyle w:val="Firma"/>
        <w:rPr>
          <w:color w:val="000000" w:themeColor="text1"/>
        </w:rPr>
      </w:pPr>
    </w:p>
    <w:p w14:paraId="21D7CBC0" w14:textId="468F03E1" w:rsidR="00630723" w:rsidRDefault="00625783" w:rsidP="00C72314">
      <w:pPr>
        <w:pStyle w:val="Firma"/>
        <w:rPr>
          <w:color w:val="000000" w:themeColor="text1"/>
        </w:rPr>
      </w:pPr>
      <w:r>
        <w:rPr>
          <w:color w:val="000000" w:themeColor="text1"/>
        </w:rPr>
        <w:t>Se puede apreciar en la Figura 14 que lo condensadores recomendados en la entrada del ADC son de 10nF y 1uF, pero se utilizará el de 100nF en lugar del de 10nF, para</w:t>
      </w:r>
      <w:r w:rsidR="000F2B6C">
        <w:rPr>
          <w:color w:val="000000" w:themeColor="text1"/>
        </w:rPr>
        <w:t xml:space="preserve"> asegurar un buen desacoplo. Además, como no se necesita que el filtro sea muy preciso, se seleccionó una frecuencia de corte muy grande, siendo esta de 1MHz. Mediante la calculadora online se determina que el valor aproximado de inductancia para tener una frecuencia de corte de alrededor de 1MHz es de 27nH</w:t>
      </w:r>
      <w:r w:rsidR="00AD176D">
        <w:rPr>
          <w:color w:val="000000" w:themeColor="text1"/>
        </w:rPr>
        <w:t>, como se puede apreciar en la Figura 15.</w:t>
      </w:r>
    </w:p>
    <w:p w14:paraId="1B0C1926" w14:textId="53C20844" w:rsidR="00C72314" w:rsidRDefault="00C72314" w:rsidP="00C72314">
      <w:pPr>
        <w:pStyle w:val="Firma"/>
        <w:rPr>
          <w:color w:val="000000" w:themeColor="text1"/>
        </w:rPr>
      </w:pPr>
    </w:p>
    <w:p w14:paraId="24FFE32B" w14:textId="53148705" w:rsidR="00AD176D" w:rsidRDefault="00413870" w:rsidP="00C72314">
      <w:pPr>
        <w:pStyle w:val="Firma"/>
        <w:rPr>
          <w:color w:val="000000" w:themeColor="text1"/>
        </w:rPr>
      </w:pPr>
      <w:r>
        <w:rPr>
          <w:color w:val="000000" w:themeColor="text1"/>
        </w:rPr>
        <w:t>En la Figura 16 se puede apreciar el filtro pasa baja diseñado en el esquemático.</w:t>
      </w:r>
      <w:r w:rsidR="00242264">
        <w:rPr>
          <w:color w:val="000000" w:themeColor="text1"/>
        </w:rPr>
        <w:t xml:space="preserve"> Siendo que el pin 13 se conecta a VDDA </w:t>
      </w:r>
      <w:r w:rsidR="005B0660">
        <w:rPr>
          <w:color w:val="000000" w:themeColor="text1"/>
        </w:rPr>
        <w:t xml:space="preserve">por ser la entrada de alimentación </w:t>
      </w:r>
      <w:r w:rsidR="0089196C">
        <w:rPr>
          <w:color w:val="000000" w:themeColor="text1"/>
        </w:rPr>
        <w:t>del ADC.</w:t>
      </w:r>
    </w:p>
    <w:p w14:paraId="1EE34729" w14:textId="102DA53F" w:rsidR="00AD176D" w:rsidRDefault="00AD176D" w:rsidP="00C72314">
      <w:pPr>
        <w:pStyle w:val="Firma"/>
        <w:rPr>
          <w:color w:val="000000" w:themeColor="text1"/>
        </w:rPr>
      </w:pPr>
    </w:p>
    <w:p w14:paraId="422921F3" w14:textId="3F084CBB" w:rsidR="00AD176D" w:rsidRDefault="00AD176D" w:rsidP="00C72314">
      <w:pPr>
        <w:pStyle w:val="Firma"/>
        <w:rPr>
          <w:color w:val="000000" w:themeColor="text1"/>
        </w:rPr>
      </w:pPr>
    </w:p>
    <w:p w14:paraId="3C747986" w14:textId="5B66F07B" w:rsidR="00AD176D" w:rsidRDefault="00AD176D" w:rsidP="00C72314">
      <w:pPr>
        <w:pStyle w:val="Firma"/>
        <w:rPr>
          <w:color w:val="000000" w:themeColor="text1"/>
        </w:rPr>
      </w:pPr>
    </w:p>
    <w:p w14:paraId="1724809E" w14:textId="77777777" w:rsidR="00AD176D" w:rsidRDefault="00AD176D" w:rsidP="00C72314">
      <w:pPr>
        <w:pStyle w:val="Firma"/>
        <w:rPr>
          <w:color w:val="000000" w:themeColor="text1"/>
        </w:rPr>
      </w:pPr>
    </w:p>
    <w:p w14:paraId="33BB39BC" w14:textId="595D299F" w:rsidR="00AD176D" w:rsidRPr="00AD176D" w:rsidRDefault="00AD176D" w:rsidP="00AD176D">
      <w:pPr>
        <w:pStyle w:val="Sinespaciado"/>
      </w:pPr>
      <w:r>
        <w:lastRenderedPageBreak/>
        <w:t>Figura 15. Calculadora online de filtro pasa baja LC.</w:t>
      </w:r>
    </w:p>
    <w:p w14:paraId="02423996" w14:textId="37CACB9A" w:rsidR="00C72314" w:rsidRDefault="002443FC" w:rsidP="00AD176D">
      <w:pPr>
        <w:pStyle w:val="Firma"/>
        <w:jc w:val="center"/>
        <w:rPr>
          <w:color w:val="000000" w:themeColor="text1"/>
        </w:rPr>
      </w:pPr>
      <w:r>
        <w:rPr>
          <w:noProof/>
        </w:rPr>
        <w:drawing>
          <wp:inline distT="0" distB="0" distL="0" distR="0" wp14:anchorId="79F19301" wp14:editId="201A1462">
            <wp:extent cx="4776716" cy="2764434"/>
            <wp:effectExtent l="0" t="0" r="508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99416" cy="2777571"/>
                    </a:xfrm>
                    <a:prstGeom prst="rect">
                      <a:avLst/>
                    </a:prstGeom>
                  </pic:spPr>
                </pic:pic>
              </a:graphicData>
            </a:graphic>
          </wp:inline>
        </w:drawing>
      </w:r>
    </w:p>
    <w:p w14:paraId="4AFED15A" w14:textId="77777777" w:rsidR="00413870" w:rsidRDefault="00413870" w:rsidP="00413870">
      <w:pPr>
        <w:pStyle w:val="Sinespaciado"/>
      </w:pPr>
    </w:p>
    <w:p w14:paraId="557189AD" w14:textId="0DFF1264" w:rsidR="00413870" w:rsidRPr="00AD176D" w:rsidRDefault="00413870" w:rsidP="00413870">
      <w:pPr>
        <w:pStyle w:val="Sinespaciado"/>
      </w:pPr>
      <w:r>
        <w:t>Figura 16. Filtro pasa baja diseñado en el esquemático.</w:t>
      </w:r>
    </w:p>
    <w:p w14:paraId="7FBB9AAB" w14:textId="6C18EC1E" w:rsidR="00413870" w:rsidRDefault="00413870" w:rsidP="00413870">
      <w:pPr>
        <w:pStyle w:val="Firma"/>
        <w:jc w:val="center"/>
        <w:rPr>
          <w:color w:val="000000" w:themeColor="text1"/>
        </w:rPr>
      </w:pPr>
      <w:r>
        <w:rPr>
          <w:noProof/>
        </w:rPr>
        <w:drawing>
          <wp:inline distT="0" distB="0" distL="0" distR="0" wp14:anchorId="13273CD4" wp14:editId="164EB913">
            <wp:extent cx="4359910" cy="2741503"/>
            <wp:effectExtent l="0" t="0" r="2540" b="190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74547" cy="2750707"/>
                    </a:xfrm>
                    <a:prstGeom prst="rect">
                      <a:avLst/>
                    </a:prstGeom>
                  </pic:spPr>
                </pic:pic>
              </a:graphicData>
            </a:graphic>
          </wp:inline>
        </w:drawing>
      </w:r>
    </w:p>
    <w:p w14:paraId="5B2996BE" w14:textId="0A2EDFD5" w:rsidR="00413870" w:rsidRDefault="00413870" w:rsidP="00413870">
      <w:pPr>
        <w:pStyle w:val="Firma"/>
        <w:rPr>
          <w:color w:val="000000" w:themeColor="text1"/>
        </w:rPr>
      </w:pPr>
    </w:p>
    <w:p w14:paraId="171B7FA5" w14:textId="77777777" w:rsidR="001B6B40" w:rsidRDefault="001B6B40" w:rsidP="001B6B40">
      <w:pPr>
        <w:pStyle w:val="Firma"/>
        <w:rPr>
          <w:color w:val="C00000"/>
        </w:rPr>
      </w:pPr>
      <w:r>
        <w:rPr>
          <w:color w:val="C00000"/>
        </w:rPr>
        <w:t>STM32 – Circuito reset</w:t>
      </w:r>
    </w:p>
    <w:p w14:paraId="14FC8D46" w14:textId="77777777" w:rsidR="001B6B40" w:rsidRDefault="001B6B40" w:rsidP="001B6B40">
      <w:pPr>
        <w:pStyle w:val="Firma"/>
        <w:rPr>
          <w:color w:val="C00000"/>
        </w:rPr>
      </w:pPr>
    </w:p>
    <w:p w14:paraId="37C46FFA" w14:textId="1AFC2051" w:rsidR="001B6B40" w:rsidRDefault="001B6B40" w:rsidP="001B6B40">
      <w:pPr>
        <w:pStyle w:val="Firma"/>
        <w:rPr>
          <w:color w:val="000000" w:themeColor="text1"/>
        </w:rPr>
      </w:pPr>
      <w:r>
        <w:rPr>
          <w:color w:val="000000" w:themeColor="text1"/>
        </w:rPr>
        <w:t>Para resetear el microcontrolador de forma manual se necesita el circuito de reset, pero según el datasheet (</w:t>
      </w:r>
      <w:r w:rsidR="00E657B2">
        <w:rPr>
          <w:color w:val="000000" w:themeColor="text1"/>
        </w:rPr>
        <w:t>P</w:t>
      </w:r>
      <w:r>
        <w:rPr>
          <w:color w:val="000000" w:themeColor="text1"/>
        </w:rPr>
        <w:t>ág</w:t>
      </w:r>
      <w:r w:rsidR="00E657B2">
        <w:rPr>
          <w:color w:val="000000" w:themeColor="text1"/>
        </w:rPr>
        <w:t>.</w:t>
      </w:r>
      <w:r>
        <w:rPr>
          <w:color w:val="000000" w:themeColor="text1"/>
        </w:rPr>
        <w:t xml:space="preserve"> 60), se puede ver el circuito de muestra, como se ve en la Figura </w:t>
      </w:r>
      <w:r w:rsidR="009A0070">
        <w:rPr>
          <w:color w:val="000000" w:themeColor="text1"/>
        </w:rPr>
        <w:t>17</w:t>
      </w:r>
      <w:r>
        <w:rPr>
          <w:color w:val="000000" w:themeColor="text1"/>
        </w:rPr>
        <w:t>, donde se visualiza que el pin de reset (pin 7) está sometido a 3.3v con una resistencia R</w:t>
      </w:r>
      <w:r>
        <w:rPr>
          <w:color w:val="000000" w:themeColor="text1"/>
          <w:vertAlign w:val="subscript"/>
        </w:rPr>
        <w:t xml:space="preserve">PU </w:t>
      </w:r>
      <w:r>
        <w:rPr>
          <w:color w:val="000000" w:themeColor="text1"/>
        </w:rPr>
        <w:t xml:space="preserve">de 40kΩ, como se aprecia en la Figura </w:t>
      </w:r>
      <w:r w:rsidR="009A0070">
        <w:rPr>
          <w:color w:val="000000" w:themeColor="text1"/>
        </w:rPr>
        <w:t>18</w:t>
      </w:r>
      <w:r>
        <w:rPr>
          <w:color w:val="000000" w:themeColor="text1"/>
        </w:rPr>
        <w:t>, la cual es considerada como una resistencia débil, debido a que el pin de reset puede ser afectado por ruido no deseado y resetear el microcontrolador sin previo aviso, lo cual tiene que ser evitado, por lo que se debe conectar una resistencia en paralelo con la R</w:t>
      </w:r>
      <w:r>
        <w:rPr>
          <w:color w:val="000000" w:themeColor="text1"/>
          <w:vertAlign w:val="subscript"/>
        </w:rPr>
        <w:t xml:space="preserve">PU </w:t>
      </w:r>
      <w:r>
        <w:rPr>
          <w:color w:val="000000" w:themeColor="text1"/>
        </w:rPr>
        <w:t>para ganar estabilidad para los 3.3v internos del pin.</w:t>
      </w:r>
    </w:p>
    <w:p w14:paraId="774E5A05" w14:textId="13E079F7" w:rsidR="001B6B40" w:rsidRDefault="001B6B40" w:rsidP="001B6B40">
      <w:pPr>
        <w:pStyle w:val="Firma"/>
        <w:rPr>
          <w:color w:val="000000" w:themeColor="text1"/>
        </w:rPr>
      </w:pPr>
    </w:p>
    <w:p w14:paraId="25B3ADDB" w14:textId="79217C14" w:rsidR="001B6B40" w:rsidRDefault="001B6B40" w:rsidP="001B6B40">
      <w:pPr>
        <w:pStyle w:val="Firma"/>
        <w:rPr>
          <w:color w:val="000000" w:themeColor="text1"/>
        </w:rPr>
      </w:pPr>
    </w:p>
    <w:p w14:paraId="14A1FD16" w14:textId="2576E52C" w:rsidR="001B6B40" w:rsidRDefault="001B6B40" w:rsidP="001B6B40">
      <w:pPr>
        <w:pStyle w:val="Firma"/>
        <w:rPr>
          <w:color w:val="000000" w:themeColor="text1"/>
        </w:rPr>
      </w:pPr>
    </w:p>
    <w:p w14:paraId="5D429AF4" w14:textId="5F3F77E7" w:rsidR="001B6B40" w:rsidRDefault="001B6B40" w:rsidP="001B6B40">
      <w:pPr>
        <w:pStyle w:val="Firma"/>
        <w:rPr>
          <w:color w:val="000000" w:themeColor="text1"/>
        </w:rPr>
      </w:pPr>
    </w:p>
    <w:p w14:paraId="20E7BD06" w14:textId="754B5C6E" w:rsidR="001B6B40" w:rsidRDefault="001B6B40" w:rsidP="001B6B40">
      <w:pPr>
        <w:pStyle w:val="Firma"/>
        <w:rPr>
          <w:color w:val="000000" w:themeColor="text1"/>
        </w:rPr>
      </w:pPr>
    </w:p>
    <w:p w14:paraId="6725CC37" w14:textId="30183552" w:rsidR="001B6B40" w:rsidRDefault="001B6B40" w:rsidP="001B6B40">
      <w:pPr>
        <w:pStyle w:val="Firma"/>
        <w:rPr>
          <w:color w:val="000000" w:themeColor="text1"/>
        </w:rPr>
      </w:pPr>
    </w:p>
    <w:p w14:paraId="2BC24E60" w14:textId="77777777" w:rsidR="001B6B40" w:rsidRPr="00AB7F0F" w:rsidRDefault="001B6B40" w:rsidP="001B6B40">
      <w:pPr>
        <w:pStyle w:val="Firma"/>
        <w:rPr>
          <w:color w:val="000000" w:themeColor="text1"/>
        </w:rPr>
      </w:pPr>
    </w:p>
    <w:p w14:paraId="0608907B" w14:textId="293E5F0D" w:rsidR="001B6B40" w:rsidRPr="00AD176D" w:rsidRDefault="001B6B40" w:rsidP="001B6B40">
      <w:pPr>
        <w:pStyle w:val="Sinespaciado"/>
      </w:pPr>
      <w:r>
        <w:lastRenderedPageBreak/>
        <w:t xml:space="preserve">Figura </w:t>
      </w:r>
      <w:r w:rsidR="009A0070">
        <w:t>17</w:t>
      </w:r>
      <w:r>
        <w:t>. Conexión del Circuito de Reset.</w:t>
      </w:r>
    </w:p>
    <w:p w14:paraId="119B7D2D" w14:textId="77777777" w:rsidR="001B6B40" w:rsidRDefault="001B6B40" w:rsidP="001B6B40">
      <w:pPr>
        <w:pStyle w:val="Firma"/>
        <w:jc w:val="center"/>
        <w:rPr>
          <w:sz w:val="32"/>
          <w:szCs w:val="24"/>
        </w:rPr>
      </w:pPr>
      <w:r>
        <w:rPr>
          <w:noProof/>
        </w:rPr>
        <w:drawing>
          <wp:inline distT="0" distB="0" distL="0" distR="0" wp14:anchorId="20ECC395" wp14:editId="361801AC">
            <wp:extent cx="4959985" cy="1825517"/>
            <wp:effectExtent l="0" t="0" r="0" b="381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972172" cy="1830002"/>
                    </a:xfrm>
                    <a:prstGeom prst="rect">
                      <a:avLst/>
                    </a:prstGeom>
                  </pic:spPr>
                </pic:pic>
              </a:graphicData>
            </a:graphic>
          </wp:inline>
        </w:drawing>
      </w:r>
    </w:p>
    <w:p w14:paraId="151DED8F" w14:textId="77777777" w:rsidR="001B6B40" w:rsidRDefault="001B6B40" w:rsidP="001B6B40">
      <w:pPr>
        <w:pStyle w:val="Firma"/>
        <w:rPr>
          <w:sz w:val="32"/>
          <w:szCs w:val="24"/>
        </w:rPr>
      </w:pPr>
    </w:p>
    <w:p w14:paraId="382F41FE" w14:textId="77777777" w:rsidR="001B6B40" w:rsidRPr="00AB7F0F" w:rsidRDefault="001B6B40" w:rsidP="001B6B40">
      <w:pPr>
        <w:pStyle w:val="Firma"/>
        <w:rPr>
          <w:color w:val="000000" w:themeColor="text1"/>
        </w:rPr>
      </w:pPr>
      <w:r>
        <w:rPr>
          <w:color w:val="000000" w:themeColor="text1"/>
        </w:rPr>
        <w:t>Además, se conectará un condensador de 0.1uF, para ayudar con la estabilidad, ya que se necesitará descargar toda la energía para hacer el reset, y que sea mucho más complicado para los ruidos externos modificar el valor del pin, lo cual se realizará fácilmente con el pulsador que estará conectado al pin 7 y a GND.</w:t>
      </w:r>
    </w:p>
    <w:p w14:paraId="08038C36" w14:textId="7FA09102" w:rsidR="001B6B40" w:rsidRPr="00AD176D" w:rsidRDefault="001B6B40" w:rsidP="001B6B40">
      <w:pPr>
        <w:pStyle w:val="Sinespaciado"/>
      </w:pPr>
      <w:r>
        <w:t xml:space="preserve">Figura </w:t>
      </w:r>
      <w:r w:rsidR="009A0070">
        <w:t>18</w:t>
      </w:r>
      <w:r>
        <w:t>. Características de los pines.</w:t>
      </w:r>
    </w:p>
    <w:p w14:paraId="0B26AC6B" w14:textId="5481A99E" w:rsidR="001B6B40" w:rsidRDefault="00B66629" w:rsidP="001B6B40">
      <w:pPr>
        <w:pStyle w:val="Firma"/>
        <w:jc w:val="center"/>
        <w:rPr>
          <w:sz w:val="32"/>
          <w:szCs w:val="24"/>
        </w:rPr>
      </w:pPr>
      <w:r>
        <w:rPr>
          <w:noProof/>
        </w:rPr>
        <mc:AlternateContent>
          <mc:Choice Requires="wps">
            <w:drawing>
              <wp:anchor distT="0" distB="0" distL="114300" distR="114300" simplePos="0" relativeHeight="251678720" behindDoc="0" locked="0" layoutInCell="1" allowOverlap="1" wp14:anchorId="7B84C2A5" wp14:editId="38C62A66">
                <wp:simplePos x="0" y="0"/>
                <wp:positionH relativeFrom="column">
                  <wp:posOffset>800100</wp:posOffset>
                </wp:positionH>
                <wp:positionV relativeFrom="paragraph">
                  <wp:posOffset>1055688</wp:posOffset>
                </wp:positionV>
                <wp:extent cx="5043488" cy="252412"/>
                <wp:effectExtent l="0" t="0" r="24130" b="14605"/>
                <wp:wrapNone/>
                <wp:docPr id="55" name="Rectángulo 55"/>
                <wp:cNvGraphicFramePr/>
                <a:graphic xmlns:a="http://schemas.openxmlformats.org/drawingml/2006/main">
                  <a:graphicData uri="http://schemas.microsoft.com/office/word/2010/wordprocessingShape">
                    <wps:wsp>
                      <wps:cNvSpPr/>
                      <wps:spPr>
                        <a:xfrm>
                          <a:off x="0" y="0"/>
                          <a:ext cx="5043488" cy="25241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5E526" id="Rectángulo 55" o:spid="_x0000_s1026" style="position:absolute;margin-left:63pt;margin-top:83.15pt;width:397.15pt;height:19.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" filled="f" strokecolor="red" strokeweight="1.5pt"/>
            </w:pict>
          </mc:Fallback>
        </mc:AlternateContent>
      </w:r>
      <w:r w:rsidR="001B6B40">
        <w:rPr>
          <w:noProof/>
        </w:rPr>
        <w:drawing>
          <wp:inline distT="0" distB="0" distL="0" distR="0" wp14:anchorId="5204F575" wp14:editId="6825AF4C">
            <wp:extent cx="5032145" cy="1707833"/>
            <wp:effectExtent l="0" t="0" r="0" b="698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52014" cy="1714576"/>
                    </a:xfrm>
                    <a:prstGeom prst="rect">
                      <a:avLst/>
                    </a:prstGeom>
                  </pic:spPr>
                </pic:pic>
              </a:graphicData>
            </a:graphic>
          </wp:inline>
        </w:drawing>
      </w:r>
    </w:p>
    <w:p w14:paraId="65B12C35" w14:textId="73905517" w:rsidR="001B6B40" w:rsidRDefault="001B6B40" w:rsidP="001B6B40">
      <w:pPr>
        <w:pStyle w:val="Firma"/>
        <w:rPr>
          <w:sz w:val="32"/>
          <w:szCs w:val="24"/>
        </w:rPr>
      </w:pPr>
    </w:p>
    <w:p w14:paraId="5186D494" w14:textId="4A9CEC19" w:rsidR="001B6B40" w:rsidRPr="001B6B40" w:rsidRDefault="001B6B40" w:rsidP="001B6B40">
      <w:pPr>
        <w:pStyle w:val="Firma"/>
        <w:rPr>
          <w:color w:val="000000" w:themeColor="text1"/>
        </w:rPr>
      </w:pPr>
      <w:r>
        <w:rPr>
          <w:color w:val="000000" w:themeColor="text1"/>
        </w:rPr>
        <w:t xml:space="preserve">Seleccionamos un Switch a utilizar en la ventana de componentes de Kicad, como se muestra en la Figura </w:t>
      </w:r>
      <w:r w:rsidR="009A0070">
        <w:rPr>
          <w:color w:val="000000" w:themeColor="text1"/>
        </w:rPr>
        <w:t>19</w:t>
      </w:r>
      <w:r>
        <w:rPr>
          <w:color w:val="000000" w:themeColor="text1"/>
        </w:rPr>
        <w:t>, y lo nombramos RST. Luego ubicamos los demás componentes y realizamos las respectivas conexiones.</w:t>
      </w:r>
    </w:p>
    <w:p w14:paraId="3C96248E" w14:textId="366EE123" w:rsidR="001B6B40" w:rsidRPr="003B0831" w:rsidRDefault="001B6B40" w:rsidP="001B6B40">
      <w:pPr>
        <w:pStyle w:val="Sinespaciado"/>
      </w:pPr>
      <w:r>
        <w:rPr>
          <w:sz w:val="32"/>
          <w:szCs w:val="24"/>
        </w:rPr>
        <w:t xml:space="preserve"> </w:t>
      </w:r>
      <w:r>
        <w:t xml:space="preserve">Figura </w:t>
      </w:r>
      <w:r w:rsidR="009A0070">
        <w:t>19</w:t>
      </w:r>
      <w:r>
        <w:t>. Switch a utilizar.</w:t>
      </w:r>
    </w:p>
    <w:p w14:paraId="67053FEA" w14:textId="19408A98" w:rsidR="001B6B40" w:rsidRDefault="00B66629" w:rsidP="001B6B40">
      <w:pPr>
        <w:pStyle w:val="Firma"/>
        <w:jc w:val="center"/>
        <w:rPr>
          <w:sz w:val="32"/>
          <w:szCs w:val="24"/>
        </w:rPr>
      </w:pPr>
      <w:r>
        <w:rPr>
          <w:noProof/>
        </w:rPr>
        <mc:AlternateContent>
          <mc:Choice Requires="wps">
            <w:drawing>
              <wp:anchor distT="0" distB="0" distL="114300" distR="114300" simplePos="0" relativeHeight="251680768" behindDoc="0" locked="0" layoutInCell="1" allowOverlap="1" wp14:anchorId="409C3316" wp14:editId="16363E69">
                <wp:simplePos x="0" y="0"/>
                <wp:positionH relativeFrom="column">
                  <wp:posOffset>1657351</wp:posOffset>
                </wp:positionH>
                <wp:positionV relativeFrom="paragraph">
                  <wp:posOffset>398781</wp:posOffset>
                </wp:positionV>
                <wp:extent cx="414338" cy="128588"/>
                <wp:effectExtent l="0" t="0" r="24130" b="24130"/>
                <wp:wrapNone/>
                <wp:docPr id="56" name="Rectángulo 56"/>
                <wp:cNvGraphicFramePr/>
                <a:graphic xmlns:a="http://schemas.openxmlformats.org/drawingml/2006/main">
                  <a:graphicData uri="http://schemas.microsoft.com/office/word/2010/wordprocessingShape">
                    <wps:wsp>
                      <wps:cNvSpPr/>
                      <wps:spPr>
                        <a:xfrm>
                          <a:off x="0" y="0"/>
                          <a:ext cx="414338" cy="12858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DE5B5A" id="Rectángulo 56" o:spid="_x0000_s1026" style="position:absolute;margin-left:130.5pt;margin-top:31.4pt;width:32.65pt;height:10.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" filled="f" strokecolor="red" strokeweight="1.5pt"/>
            </w:pict>
          </mc:Fallback>
        </mc:AlternateContent>
      </w:r>
      <w:r w:rsidR="001B6B40">
        <w:rPr>
          <w:noProof/>
        </w:rPr>
        <w:drawing>
          <wp:inline distT="0" distB="0" distL="0" distR="0" wp14:anchorId="4FD14B86" wp14:editId="2B4B20EF">
            <wp:extent cx="3433445" cy="2361663"/>
            <wp:effectExtent l="0" t="0" r="0" b="63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13616" t="10447" r="34705" b="26357"/>
                    <a:stretch/>
                  </pic:blipFill>
                  <pic:spPr bwMode="auto">
                    <a:xfrm>
                      <a:off x="0" y="0"/>
                      <a:ext cx="3434549" cy="2362422"/>
                    </a:xfrm>
                    <a:prstGeom prst="rect">
                      <a:avLst/>
                    </a:prstGeom>
                    <a:ln>
                      <a:noFill/>
                    </a:ln>
                    <a:extLst>
                      <a:ext uri="{53640926-AAD7-44D8-BBD7-CCE9431645EC}">
                        <a14:shadowObscured xmlns:a14="http://schemas.microsoft.com/office/drawing/2010/main"/>
                      </a:ext>
                    </a:extLst>
                  </pic:spPr>
                </pic:pic>
              </a:graphicData>
            </a:graphic>
          </wp:inline>
        </w:drawing>
      </w:r>
    </w:p>
    <w:p w14:paraId="4F71D62A" w14:textId="74ACCFDF" w:rsidR="001B6B40" w:rsidRDefault="001B6B40" w:rsidP="001B6B40">
      <w:pPr>
        <w:pStyle w:val="Firma"/>
        <w:rPr>
          <w:sz w:val="32"/>
          <w:szCs w:val="24"/>
        </w:rPr>
      </w:pPr>
    </w:p>
    <w:p w14:paraId="5D31E126" w14:textId="6B351685" w:rsidR="001B6B40" w:rsidRDefault="001B6B40" w:rsidP="001B6B40">
      <w:pPr>
        <w:pStyle w:val="Firma"/>
        <w:rPr>
          <w:color w:val="000000" w:themeColor="text1"/>
        </w:rPr>
      </w:pPr>
      <w:r>
        <w:rPr>
          <w:color w:val="000000" w:themeColor="text1"/>
        </w:rPr>
        <w:t>Se hará uso de las etiquetas en este conector, como se puede apreciar en la Figura 2</w:t>
      </w:r>
      <w:r w:rsidR="009A0070">
        <w:rPr>
          <w:color w:val="000000" w:themeColor="text1"/>
        </w:rPr>
        <w:t>0</w:t>
      </w:r>
      <w:r>
        <w:rPr>
          <w:color w:val="000000" w:themeColor="text1"/>
        </w:rPr>
        <w:t>, utilizamos una etiqueta llamada RST para poder conectar el circuito de reset con el pin 7 del STM32.</w:t>
      </w:r>
    </w:p>
    <w:p w14:paraId="38C0EE86" w14:textId="5C0B86E6" w:rsidR="001B6B40" w:rsidRDefault="001B6B40" w:rsidP="001B6B40">
      <w:pPr>
        <w:pStyle w:val="Firma"/>
        <w:rPr>
          <w:sz w:val="32"/>
          <w:szCs w:val="24"/>
        </w:rPr>
      </w:pPr>
    </w:p>
    <w:p w14:paraId="5D974B1D" w14:textId="2E0AFE0E" w:rsidR="001B6B40" w:rsidRPr="003B0831" w:rsidRDefault="001B6B40" w:rsidP="001B6B40">
      <w:pPr>
        <w:pStyle w:val="Sinespaciado"/>
      </w:pPr>
      <w:r>
        <w:lastRenderedPageBreak/>
        <w:t>Figura 2</w:t>
      </w:r>
      <w:r w:rsidR="009A0070">
        <w:t>0</w:t>
      </w:r>
      <w:r>
        <w:t>. Circuito Reset diseñado en el esquemático.</w:t>
      </w:r>
    </w:p>
    <w:p w14:paraId="10298F59" w14:textId="12C56153" w:rsidR="001B6B40" w:rsidRPr="00015647" w:rsidRDefault="001B6B40" w:rsidP="001B6B40">
      <w:pPr>
        <w:pStyle w:val="Firma"/>
        <w:jc w:val="center"/>
        <w:rPr>
          <w:noProof/>
          <w:lang w:val="en-US"/>
        </w:rPr>
      </w:pPr>
      <w:r>
        <w:rPr>
          <w:noProof/>
        </w:rPr>
        <w:drawing>
          <wp:inline distT="0" distB="0" distL="0" distR="0" wp14:anchorId="7C3B2EB6" wp14:editId="692E271B">
            <wp:extent cx="1176891" cy="1885950"/>
            <wp:effectExtent l="0" t="0" r="4445"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99593" cy="1922329"/>
                    </a:xfrm>
                    <a:prstGeom prst="rect">
                      <a:avLst/>
                    </a:prstGeom>
                  </pic:spPr>
                </pic:pic>
              </a:graphicData>
            </a:graphic>
          </wp:inline>
        </w:drawing>
      </w:r>
      <w:r w:rsidRPr="00015647">
        <w:rPr>
          <w:noProof/>
          <w:lang w:val="en-US"/>
        </w:rPr>
        <w:t xml:space="preserve">   </w:t>
      </w:r>
      <w:r>
        <w:rPr>
          <w:noProof/>
        </w:rPr>
        <w:drawing>
          <wp:inline distT="0" distB="0" distL="0" distR="0" wp14:anchorId="00BF6536" wp14:editId="499A8529">
            <wp:extent cx="2146300" cy="816141"/>
            <wp:effectExtent l="0" t="0" r="6350" b="317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89298" cy="832491"/>
                    </a:xfrm>
                    <a:prstGeom prst="rect">
                      <a:avLst/>
                    </a:prstGeom>
                  </pic:spPr>
                </pic:pic>
              </a:graphicData>
            </a:graphic>
          </wp:inline>
        </w:drawing>
      </w:r>
    </w:p>
    <w:p w14:paraId="256D0DD2" w14:textId="77777777" w:rsidR="001B6B40" w:rsidRPr="00015647" w:rsidRDefault="001B6B40" w:rsidP="001B6B40">
      <w:pPr>
        <w:pStyle w:val="Firma"/>
        <w:rPr>
          <w:noProof/>
          <w:lang w:val="en-US"/>
        </w:rPr>
      </w:pPr>
    </w:p>
    <w:p w14:paraId="5ECB0E6F" w14:textId="02ED91B9" w:rsidR="001B6B40" w:rsidRPr="00015647" w:rsidRDefault="001B6B40" w:rsidP="001B6B40">
      <w:pPr>
        <w:pStyle w:val="Firma"/>
        <w:rPr>
          <w:color w:val="C00000"/>
          <w:lang w:val="en-US"/>
        </w:rPr>
      </w:pPr>
      <w:r w:rsidRPr="00015647">
        <w:rPr>
          <w:color w:val="C00000"/>
          <w:lang w:val="en-US"/>
        </w:rPr>
        <w:t>STM32 – Conector SWD + configurador BOO</w:t>
      </w:r>
      <w:r w:rsidR="005B5C85" w:rsidRPr="00015647">
        <w:rPr>
          <w:color w:val="C00000"/>
          <w:lang w:val="en-US"/>
        </w:rPr>
        <w:t>T0/1</w:t>
      </w:r>
    </w:p>
    <w:p w14:paraId="6EFC1C9A" w14:textId="2AA0E263" w:rsidR="005B5C85" w:rsidRPr="00015647" w:rsidRDefault="005B5C85" w:rsidP="001B6B40">
      <w:pPr>
        <w:pStyle w:val="Firma"/>
        <w:rPr>
          <w:color w:val="C00000"/>
          <w:lang w:val="en-US"/>
        </w:rPr>
      </w:pPr>
    </w:p>
    <w:p w14:paraId="3A5621DF" w14:textId="6A2DA295" w:rsidR="00DB3574" w:rsidRDefault="00DB3574" w:rsidP="00DB3574">
      <w:pPr>
        <w:pStyle w:val="Firma"/>
        <w:rPr>
          <w:color w:val="000000" w:themeColor="text1"/>
        </w:rPr>
      </w:pPr>
      <w:r>
        <w:rPr>
          <w:color w:val="000000" w:themeColor="text1"/>
        </w:rPr>
        <w:t>Para programar el STM32 se debe usar la interfaz SWD (Serial Wire Debug), por lo que se necesitará un programador ST-Link, como se muestra en la Figura 21,</w:t>
      </w:r>
      <w:r w:rsidR="003220BB">
        <w:rPr>
          <w:color w:val="000000" w:themeColor="text1"/>
        </w:rPr>
        <w:t xml:space="preserve"> el cual se debe conectar por USB al ordenador y mediante los cables al dispositivo. Esto permitiría programar el STM32 con la IDE de Arduino como se haría con una placa de Arduino. Para lo cual se debe descargar la familia de STM32 para Arduino y seleccionar la opción de ST-Link, como se muestra en la Figura 22.</w:t>
      </w:r>
    </w:p>
    <w:p w14:paraId="5AC246ED" w14:textId="450585A6" w:rsidR="00DB3574" w:rsidRPr="003B0831" w:rsidRDefault="00DB3574" w:rsidP="00DB3574">
      <w:pPr>
        <w:pStyle w:val="Sinespaciado"/>
      </w:pPr>
      <w:r>
        <w:t>Figura 21. Programador ST-Link.</w:t>
      </w:r>
    </w:p>
    <w:p w14:paraId="60DB9F48" w14:textId="157343FF" w:rsidR="00DB3574" w:rsidRDefault="00DB3574" w:rsidP="00DB3574">
      <w:pPr>
        <w:pStyle w:val="Firma"/>
        <w:jc w:val="center"/>
        <w:rPr>
          <w:color w:val="000000" w:themeColor="text1"/>
        </w:rPr>
      </w:pPr>
      <w:r>
        <w:rPr>
          <w:noProof/>
        </w:rPr>
        <w:drawing>
          <wp:inline distT="0" distB="0" distL="0" distR="0" wp14:anchorId="52DB9DED" wp14:editId="10198DD1">
            <wp:extent cx="2816681" cy="2112645"/>
            <wp:effectExtent l="0" t="0" r="3175" b="1905"/>
            <wp:docPr id="49" name="Imagen 49" descr="Programador de descarga Stlink st link V2 Mini STM8 STM32, simulador,  programación con cubierta, 1 ud.|programming| - Ali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ador de descarga Stlink st link V2 Mini STM8 STM32, simulador,  programación con cubierta, 1 ud.|programming| - AliExpres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23504" cy="2117763"/>
                    </a:xfrm>
                    <a:prstGeom prst="rect">
                      <a:avLst/>
                    </a:prstGeom>
                    <a:noFill/>
                    <a:ln>
                      <a:noFill/>
                    </a:ln>
                  </pic:spPr>
                </pic:pic>
              </a:graphicData>
            </a:graphic>
          </wp:inline>
        </w:drawing>
      </w:r>
    </w:p>
    <w:p w14:paraId="1C16EB35" w14:textId="26BA697E" w:rsidR="00B66629" w:rsidRDefault="00B66629" w:rsidP="00DB3574">
      <w:pPr>
        <w:pStyle w:val="Firma"/>
        <w:jc w:val="center"/>
        <w:rPr>
          <w:color w:val="000000" w:themeColor="text1"/>
        </w:rPr>
      </w:pPr>
    </w:p>
    <w:p w14:paraId="76B23F4B" w14:textId="5EA5C168" w:rsidR="003220BB" w:rsidRPr="003B0831" w:rsidRDefault="003220BB" w:rsidP="003220BB">
      <w:pPr>
        <w:pStyle w:val="Sinespaciado"/>
      </w:pPr>
      <w:r>
        <w:t>Figura 22. Configuración de IDE de Arduino para programar STM32.</w:t>
      </w:r>
    </w:p>
    <w:p w14:paraId="52891711" w14:textId="69928E1C" w:rsidR="00B66629" w:rsidRDefault="003220BB" w:rsidP="00B66629">
      <w:pPr>
        <w:pStyle w:val="Firma"/>
        <w:jc w:val="center"/>
        <w:rPr>
          <w:color w:val="000000" w:themeColor="text1"/>
        </w:rPr>
      </w:pPr>
      <w:r>
        <w:rPr>
          <w:noProof/>
        </w:rPr>
        <w:drawing>
          <wp:inline distT="0" distB="0" distL="0" distR="0" wp14:anchorId="42F6E8CE" wp14:editId="63B30F0C">
            <wp:extent cx="2619375" cy="1752864"/>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0895" t="2674" r="44232" b="43940"/>
                    <a:stretch/>
                  </pic:blipFill>
                  <pic:spPr bwMode="auto">
                    <a:xfrm>
                      <a:off x="0" y="0"/>
                      <a:ext cx="2634412" cy="1762927"/>
                    </a:xfrm>
                    <a:prstGeom prst="rect">
                      <a:avLst/>
                    </a:prstGeom>
                    <a:ln>
                      <a:noFill/>
                    </a:ln>
                    <a:extLst>
                      <a:ext uri="{53640926-AAD7-44D8-BBD7-CCE9431645EC}">
                        <a14:shadowObscured xmlns:a14="http://schemas.microsoft.com/office/drawing/2010/main"/>
                      </a:ext>
                    </a:extLst>
                  </pic:spPr>
                </pic:pic>
              </a:graphicData>
            </a:graphic>
          </wp:inline>
        </w:drawing>
      </w:r>
      <w:r w:rsidR="00B66629">
        <w:rPr>
          <w:noProof/>
        </w:rPr>
        <w:t xml:space="preserve">  </w:t>
      </w:r>
      <w:r w:rsidR="00B66629">
        <w:rPr>
          <w:noProof/>
        </w:rPr>
        <w:drawing>
          <wp:inline distT="0" distB="0" distL="0" distR="0" wp14:anchorId="52640E2F" wp14:editId="5FE93E59">
            <wp:extent cx="2390775" cy="1741994"/>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0965" t="2929" r="48111" b="44058"/>
                    <a:stretch/>
                  </pic:blipFill>
                  <pic:spPr bwMode="auto">
                    <a:xfrm>
                      <a:off x="0" y="0"/>
                      <a:ext cx="2420800" cy="1763871"/>
                    </a:xfrm>
                    <a:prstGeom prst="rect">
                      <a:avLst/>
                    </a:prstGeom>
                    <a:ln>
                      <a:noFill/>
                    </a:ln>
                    <a:extLst>
                      <a:ext uri="{53640926-AAD7-44D8-BBD7-CCE9431645EC}">
                        <a14:shadowObscured xmlns:a14="http://schemas.microsoft.com/office/drawing/2010/main"/>
                      </a:ext>
                    </a:extLst>
                  </pic:spPr>
                </pic:pic>
              </a:graphicData>
            </a:graphic>
          </wp:inline>
        </w:drawing>
      </w:r>
    </w:p>
    <w:p w14:paraId="2C8E6257" w14:textId="6D5F7F64" w:rsidR="00B66629" w:rsidRDefault="00B66629" w:rsidP="00B66629">
      <w:pPr>
        <w:pStyle w:val="Firma"/>
        <w:rPr>
          <w:color w:val="000000" w:themeColor="text1"/>
        </w:rPr>
      </w:pPr>
    </w:p>
    <w:p w14:paraId="67EB6B27" w14:textId="76BD6FAD" w:rsidR="00B66629" w:rsidRDefault="00B66629" w:rsidP="00413870">
      <w:pPr>
        <w:pStyle w:val="Firma"/>
        <w:rPr>
          <w:color w:val="000000" w:themeColor="text1"/>
        </w:rPr>
      </w:pPr>
      <w:r>
        <w:rPr>
          <w:color w:val="000000" w:themeColor="text1"/>
        </w:rPr>
        <w:t>Los pines del ST-Link a utilizar son el SWCLK</w:t>
      </w:r>
      <w:r w:rsidR="00357258">
        <w:rPr>
          <w:color w:val="000000" w:themeColor="text1"/>
        </w:rPr>
        <w:t xml:space="preserve">, </w:t>
      </w:r>
      <w:r>
        <w:rPr>
          <w:color w:val="000000" w:themeColor="text1"/>
        </w:rPr>
        <w:t>SWDIO</w:t>
      </w:r>
      <w:r w:rsidR="00357258">
        <w:rPr>
          <w:color w:val="000000" w:themeColor="text1"/>
        </w:rPr>
        <w:t>, GND y 5V</w:t>
      </w:r>
      <w:r>
        <w:rPr>
          <w:color w:val="000000" w:themeColor="text1"/>
        </w:rPr>
        <w:t>, pines 2</w:t>
      </w:r>
      <w:r w:rsidR="00357258">
        <w:rPr>
          <w:color w:val="000000" w:themeColor="text1"/>
        </w:rPr>
        <w:t xml:space="preserve">, </w:t>
      </w:r>
      <w:r>
        <w:rPr>
          <w:color w:val="000000" w:themeColor="text1"/>
        </w:rPr>
        <w:t>4</w:t>
      </w:r>
      <w:r w:rsidR="00357258">
        <w:rPr>
          <w:color w:val="000000" w:themeColor="text1"/>
        </w:rPr>
        <w:t>, 6 y 10</w:t>
      </w:r>
      <w:r>
        <w:rPr>
          <w:color w:val="000000" w:themeColor="text1"/>
        </w:rPr>
        <w:t xml:space="preserve"> del pinout, respectivamente, como se muestra en la Figura 23.</w:t>
      </w:r>
      <w:r w:rsidR="00357258">
        <w:rPr>
          <w:color w:val="000000" w:themeColor="text1"/>
        </w:rPr>
        <w:t xml:space="preserve"> Siendo que también se podrá alimentar el PCB con los pines de GND y 5V.</w:t>
      </w:r>
    </w:p>
    <w:p w14:paraId="675FB5C3" w14:textId="60084225" w:rsidR="00B66629" w:rsidRDefault="00B66629" w:rsidP="00B66629">
      <w:pPr>
        <w:pStyle w:val="Firma"/>
        <w:jc w:val="center"/>
        <w:rPr>
          <w:color w:val="000000" w:themeColor="text1"/>
        </w:rPr>
      </w:pPr>
    </w:p>
    <w:p w14:paraId="1B568D08" w14:textId="4A537DA8" w:rsidR="00B66629" w:rsidRDefault="00B66629" w:rsidP="00B66629">
      <w:pPr>
        <w:pStyle w:val="Firma"/>
        <w:jc w:val="center"/>
        <w:rPr>
          <w:color w:val="000000" w:themeColor="text1"/>
        </w:rPr>
      </w:pPr>
    </w:p>
    <w:p w14:paraId="13D7908C" w14:textId="7F7596EE" w:rsidR="00B66629" w:rsidRDefault="00B66629" w:rsidP="00B66629">
      <w:pPr>
        <w:pStyle w:val="Firma"/>
        <w:jc w:val="center"/>
        <w:rPr>
          <w:color w:val="000000" w:themeColor="text1"/>
        </w:rPr>
      </w:pPr>
    </w:p>
    <w:p w14:paraId="0B9BDF4F" w14:textId="04DA65BA" w:rsidR="00B66629" w:rsidRPr="00015647" w:rsidRDefault="00B66629" w:rsidP="00B66629">
      <w:pPr>
        <w:pStyle w:val="Sinespaciado"/>
        <w:rPr>
          <w:lang w:val="en-US"/>
        </w:rPr>
      </w:pPr>
      <w:r w:rsidRPr="00015647">
        <w:rPr>
          <w:lang w:val="en-US"/>
        </w:rPr>
        <w:lastRenderedPageBreak/>
        <w:t>Figura 23. Pinout del ST-Link.</w:t>
      </w:r>
    </w:p>
    <w:p w14:paraId="77720DD6" w14:textId="1C972358" w:rsidR="00B66629" w:rsidRDefault="00B66629" w:rsidP="00B66629">
      <w:pPr>
        <w:pStyle w:val="Firma"/>
        <w:jc w:val="center"/>
        <w:rPr>
          <w:color w:val="000000" w:themeColor="text1"/>
        </w:rPr>
      </w:pPr>
      <w:r>
        <w:rPr>
          <w:noProof/>
        </w:rPr>
        <w:drawing>
          <wp:inline distT="0" distB="0" distL="0" distR="0" wp14:anchorId="15D6C210" wp14:editId="70AA4E38">
            <wp:extent cx="1773163" cy="1652588"/>
            <wp:effectExtent l="0" t="0" r="0" b="5080"/>
            <wp:docPr id="53" name="Imagen 53" descr="Programador ST-LINK V2 - Ja-B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ador ST-LINK V2 - Ja-Bot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77206" cy="1656356"/>
                    </a:xfrm>
                    <a:prstGeom prst="rect">
                      <a:avLst/>
                    </a:prstGeom>
                    <a:noFill/>
                    <a:ln>
                      <a:noFill/>
                    </a:ln>
                  </pic:spPr>
                </pic:pic>
              </a:graphicData>
            </a:graphic>
          </wp:inline>
        </w:drawing>
      </w:r>
    </w:p>
    <w:p w14:paraId="5966C13B" w14:textId="4BF0E04C" w:rsidR="00B66629" w:rsidRDefault="00B66629" w:rsidP="00413870">
      <w:pPr>
        <w:pStyle w:val="Firma"/>
        <w:rPr>
          <w:color w:val="000000" w:themeColor="text1"/>
        </w:rPr>
      </w:pPr>
    </w:p>
    <w:p w14:paraId="5CB413F6" w14:textId="17995536" w:rsidR="00B66629" w:rsidRDefault="00B66629" w:rsidP="00413870">
      <w:pPr>
        <w:pStyle w:val="Firma"/>
        <w:rPr>
          <w:color w:val="000000" w:themeColor="text1"/>
        </w:rPr>
      </w:pPr>
      <w:r>
        <w:rPr>
          <w:color w:val="000000" w:themeColor="text1"/>
        </w:rPr>
        <w:t xml:space="preserve">Asimismo, </w:t>
      </w:r>
      <w:r w:rsidR="00E657B2">
        <w:rPr>
          <w:color w:val="000000" w:themeColor="text1"/>
        </w:rPr>
        <w:t>en la definición de pines del datasheet del STM32 se puede apreciar que el SWDIO y el SWCLK son los pines 13 y 14, respectivamente, como se muestra en la Figura 24.</w:t>
      </w:r>
    </w:p>
    <w:p w14:paraId="03E75BF6" w14:textId="02A274BC" w:rsidR="00B66629" w:rsidRPr="003B0831" w:rsidRDefault="00B66629" w:rsidP="00B66629">
      <w:pPr>
        <w:pStyle w:val="Sinespaciado"/>
      </w:pPr>
      <w:r>
        <w:t>Figura 24. Fragmento de la tabla de definición de pines del datasheet (Pág. 29).</w:t>
      </w:r>
    </w:p>
    <w:p w14:paraId="30B23287" w14:textId="5D03E36B" w:rsidR="00B66629" w:rsidRDefault="008268D7" w:rsidP="00B66629">
      <w:pPr>
        <w:pStyle w:val="Firma"/>
        <w:jc w:val="center"/>
        <w:rPr>
          <w:color w:val="000000" w:themeColor="text1"/>
        </w:rPr>
      </w:pPr>
      <w:r>
        <w:rPr>
          <w:noProof/>
        </w:rPr>
        <mc:AlternateContent>
          <mc:Choice Requires="wps">
            <w:drawing>
              <wp:anchor distT="0" distB="0" distL="114300" distR="114300" simplePos="0" relativeHeight="251682816" behindDoc="0" locked="0" layoutInCell="1" allowOverlap="1" wp14:anchorId="3BCB74CF" wp14:editId="675F9CC4">
                <wp:simplePos x="0" y="0"/>
                <wp:positionH relativeFrom="column">
                  <wp:posOffset>2209165</wp:posOffset>
                </wp:positionH>
                <wp:positionV relativeFrom="paragraph">
                  <wp:posOffset>737870</wp:posOffset>
                </wp:positionV>
                <wp:extent cx="1928812" cy="233363"/>
                <wp:effectExtent l="0" t="0" r="14605" b="14605"/>
                <wp:wrapNone/>
                <wp:docPr id="57" name="Rectángulo 57"/>
                <wp:cNvGraphicFramePr/>
                <a:graphic xmlns:a="http://schemas.openxmlformats.org/drawingml/2006/main">
                  <a:graphicData uri="http://schemas.microsoft.com/office/word/2010/wordprocessingShape">
                    <wps:wsp>
                      <wps:cNvSpPr/>
                      <wps:spPr>
                        <a:xfrm>
                          <a:off x="0" y="0"/>
                          <a:ext cx="1928812" cy="2333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CD604" id="Rectángulo 57" o:spid="_x0000_s1026" style="position:absolute;margin-left:173.95pt;margin-top:58.1pt;width:151.85pt;height:18.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" filled="f" strokecolor="red" strokeweight="1.5pt"/>
            </w:pict>
          </mc:Fallback>
        </mc:AlternateContent>
      </w:r>
      <w:r>
        <w:rPr>
          <w:noProof/>
        </w:rPr>
        <mc:AlternateContent>
          <mc:Choice Requires="wps">
            <w:drawing>
              <wp:anchor distT="0" distB="0" distL="114300" distR="114300" simplePos="0" relativeHeight="251684864" behindDoc="0" locked="0" layoutInCell="1" allowOverlap="1" wp14:anchorId="54AFFAE7" wp14:editId="5473468F">
                <wp:simplePos x="0" y="0"/>
                <wp:positionH relativeFrom="column">
                  <wp:posOffset>2204720</wp:posOffset>
                </wp:positionH>
                <wp:positionV relativeFrom="paragraph">
                  <wp:posOffset>1443673</wp:posOffset>
                </wp:positionV>
                <wp:extent cx="1928812" cy="233363"/>
                <wp:effectExtent l="0" t="0" r="14605" b="14605"/>
                <wp:wrapNone/>
                <wp:docPr id="58" name="Rectángulo 58"/>
                <wp:cNvGraphicFramePr/>
                <a:graphic xmlns:a="http://schemas.openxmlformats.org/drawingml/2006/main">
                  <a:graphicData uri="http://schemas.microsoft.com/office/word/2010/wordprocessingShape">
                    <wps:wsp>
                      <wps:cNvSpPr/>
                      <wps:spPr>
                        <a:xfrm>
                          <a:off x="0" y="0"/>
                          <a:ext cx="1928812" cy="2333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DF73B" id="Rectángulo 58" o:spid="_x0000_s1026" style="position:absolute;margin-left:173.6pt;margin-top:113.7pt;width:151.85pt;height:18.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" filled="f" strokecolor="red" strokeweight="1.5pt"/>
            </w:pict>
          </mc:Fallback>
        </mc:AlternateContent>
      </w:r>
      <w:r w:rsidR="00B66629">
        <w:rPr>
          <w:noProof/>
        </w:rPr>
        <w:drawing>
          <wp:inline distT="0" distB="0" distL="0" distR="0" wp14:anchorId="29F2B383" wp14:editId="1E032241">
            <wp:extent cx="4844138" cy="163893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54576" cy="1642466"/>
                    </a:xfrm>
                    <a:prstGeom prst="rect">
                      <a:avLst/>
                    </a:prstGeom>
                  </pic:spPr>
                </pic:pic>
              </a:graphicData>
            </a:graphic>
          </wp:inline>
        </w:drawing>
      </w:r>
    </w:p>
    <w:p w14:paraId="381B5D16" w14:textId="7D14083F" w:rsidR="00B66629" w:rsidRDefault="00B66629" w:rsidP="00413870">
      <w:pPr>
        <w:pStyle w:val="Firma"/>
        <w:rPr>
          <w:color w:val="000000" w:themeColor="text1"/>
        </w:rPr>
      </w:pPr>
    </w:p>
    <w:p w14:paraId="5A808E45" w14:textId="1AA43019" w:rsidR="00E14000" w:rsidRDefault="004524D5" w:rsidP="00EF66E6">
      <w:pPr>
        <w:pStyle w:val="Firma"/>
        <w:rPr>
          <w:color w:val="000000" w:themeColor="text1"/>
        </w:rPr>
      </w:pPr>
      <w:r>
        <w:rPr>
          <w:color w:val="000000" w:themeColor="text1"/>
        </w:rPr>
        <w:t>En el esquemático agregamos un conector de 4 pines (conn_01x04) y lo conectamos</w:t>
      </w:r>
      <w:r w:rsidR="00327760">
        <w:rPr>
          <w:color w:val="000000" w:themeColor="text1"/>
        </w:rPr>
        <w:t xml:space="preserve">, mediante etiquetas, </w:t>
      </w:r>
      <w:r>
        <w:rPr>
          <w:color w:val="000000" w:themeColor="text1"/>
        </w:rPr>
        <w:t xml:space="preserve">con los pines 13 y 14 correspondientes del STM32. </w:t>
      </w:r>
      <w:r w:rsidR="00327760">
        <w:rPr>
          <w:color w:val="000000" w:themeColor="text1"/>
        </w:rPr>
        <w:t xml:space="preserve">Luego, se conecta el pin 4 del conector SWD a GND y el pin 1 a la alimentación, donde utilizaremos un diodo, en específico el diodo B5819W, </w:t>
      </w:r>
      <w:r w:rsidR="00327760" w:rsidRPr="00A41593">
        <w:rPr>
          <w:color w:val="FF0000"/>
        </w:rPr>
        <w:t>para</w:t>
      </w:r>
      <w:proofErr w:type="gramStart"/>
      <w:r w:rsidR="00327760" w:rsidRPr="00A41593">
        <w:rPr>
          <w:color w:val="FF0000"/>
        </w:rPr>
        <w:t xml:space="preserve"> ….</w:t>
      </w:r>
      <w:proofErr w:type="gramEnd"/>
      <w:r w:rsidR="00327760" w:rsidRPr="00A41593">
        <w:rPr>
          <w:color w:val="FF0000"/>
        </w:rPr>
        <w:t xml:space="preserve">. </w:t>
      </w:r>
      <w:r w:rsidR="00327760">
        <w:rPr>
          <w:color w:val="000000" w:themeColor="text1"/>
        </w:rPr>
        <w:t xml:space="preserve">Después conectamos como alimentación la etiqueta Vdrive como se muestra en la Figura 25, debido a </w:t>
      </w:r>
      <w:r w:rsidR="00327760" w:rsidRPr="00A41593">
        <w:rPr>
          <w:color w:val="FF0000"/>
        </w:rPr>
        <w:t>que</w:t>
      </w:r>
      <w:proofErr w:type="gramStart"/>
      <w:r w:rsidR="00327760" w:rsidRPr="00A41593">
        <w:rPr>
          <w:color w:val="FF0000"/>
        </w:rPr>
        <w:t xml:space="preserve"> ….</w:t>
      </w:r>
      <w:proofErr w:type="gramEnd"/>
      <w:r w:rsidR="00327760" w:rsidRPr="00A41593">
        <w:rPr>
          <w:color w:val="FF0000"/>
        </w:rPr>
        <w:t>.</w:t>
      </w:r>
      <w:r w:rsidR="00EF66E6" w:rsidRPr="00A41593">
        <w:rPr>
          <w:color w:val="FF0000"/>
        </w:rPr>
        <w:t xml:space="preserve"> </w:t>
      </w:r>
      <w:r w:rsidR="00EF66E6">
        <w:rPr>
          <w:color w:val="000000" w:themeColor="text1"/>
        </w:rPr>
        <w:t>Asimismo, para mejorar la estabilidad, utilizamos un condensador de 100nF en paralelo con la alimentación.</w:t>
      </w:r>
    </w:p>
    <w:p w14:paraId="28EC7081" w14:textId="2D03C6A9" w:rsidR="004524D5" w:rsidRPr="003B0831" w:rsidRDefault="004524D5" w:rsidP="004524D5">
      <w:pPr>
        <w:pStyle w:val="Sinespaciado"/>
      </w:pPr>
      <w:r>
        <w:t>Figura 2</w:t>
      </w:r>
      <w:r w:rsidR="00327760">
        <w:t>5</w:t>
      </w:r>
      <w:r>
        <w:t>. Conexión al ST-Link diseñado en el esquemático.</w:t>
      </w:r>
    </w:p>
    <w:p w14:paraId="0D703BE2" w14:textId="2F69EFBD" w:rsidR="004524D5" w:rsidRDefault="004524D5" w:rsidP="004524D5">
      <w:pPr>
        <w:pStyle w:val="Firma"/>
        <w:jc w:val="center"/>
        <w:rPr>
          <w:color w:val="000000" w:themeColor="text1"/>
        </w:rPr>
      </w:pPr>
      <w:r>
        <w:rPr>
          <w:noProof/>
        </w:rPr>
        <w:drawing>
          <wp:inline distT="0" distB="0" distL="0" distR="0" wp14:anchorId="1B8FAF0C" wp14:editId="0A5E5265">
            <wp:extent cx="2860497" cy="2336008"/>
            <wp:effectExtent l="0" t="0" r="0"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71663" cy="2345127"/>
                    </a:xfrm>
                    <a:prstGeom prst="rect">
                      <a:avLst/>
                    </a:prstGeom>
                  </pic:spPr>
                </pic:pic>
              </a:graphicData>
            </a:graphic>
          </wp:inline>
        </w:drawing>
      </w:r>
      <w:r w:rsidR="00551CB2">
        <w:rPr>
          <w:noProof/>
        </w:rPr>
        <w:t xml:space="preserve">   </w:t>
      </w:r>
      <w:r w:rsidR="00551CB2">
        <w:rPr>
          <w:noProof/>
        </w:rPr>
        <w:drawing>
          <wp:inline distT="0" distB="0" distL="0" distR="0" wp14:anchorId="35CA9F63" wp14:editId="73DAACC7">
            <wp:extent cx="2262542" cy="861695"/>
            <wp:effectExtent l="0" t="0" r="444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10544" cy="879977"/>
                    </a:xfrm>
                    <a:prstGeom prst="rect">
                      <a:avLst/>
                    </a:prstGeom>
                  </pic:spPr>
                </pic:pic>
              </a:graphicData>
            </a:graphic>
          </wp:inline>
        </w:drawing>
      </w:r>
    </w:p>
    <w:p w14:paraId="4FB4EA9B" w14:textId="6A991399" w:rsidR="00E14000" w:rsidRDefault="00E14000" w:rsidP="00413870">
      <w:pPr>
        <w:pStyle w:val="Firma"/>
        <w:rPr>
          <w:color w:val="000000" w:themeColor="text1"/>
        </w:rPr>
      </w:pPr>
    </w:p>
    <w:p w14:paraId="32A3D702" w14:textId="77777777" w:rsidR="00CB5746" w:rsidRDefault="00CB5746" w:rsidP="005B5C85">
      <w:pPr>
        <w:pStyle w:val="Firma"/>
        <w:rPr>
          <w:color w:val="000000" w:themeColor="text1"/>
        </w:rPr>
      </w:pPr>
      <w:r>
        <w:rPr>
          <w:color w:val="000000" w:themeColor="text1"/>
        </w:rPr>
        <w:t>Se debe conocer un poco sobre los modos de arranque del STM32, esto con la finalidad de hacer el circuito correcto que permita si es necesario, alternar entre algunos de ellos, en este caso, se debe guiarse del Application Note AN2586, el cual se encuentra en el siguiente enlace:</w:t>
      </w:r>
    </w:p>
    <w:p w14:paraId="5BD9720A" w14:textId="78DF7271" w:rsidR="00CB5746" w:rsidRDefault="00000000" w:rsidP="005B5C85">
      <w:pPr>
        <w:pStyle w:val="Firma"/>
        <w:rPr>
          <w:color w:val="000000" w:themeColor="text1"/>
        </w:rPr>
      </w:pPr>
      <w:hyperlink r:id="rId44" w:history="1">
        <w:r w:rsidR="00CB5746" w:rsidRPr="004B7211">
          <w:rPr>
            <w:rStyle w:val="Hipervnculo"/>
          </w:rPr>
          <w:t>https://www.st.com/resource/en/application_note/an2586-getting-started-with-stm32f10xxx-hardware-development-stmicroelectronics.pdf</w:t>
        </w:r>
      </w:hyperlink>
    </w:p>
    <w:p w14:paraId="178AB35E" w14:textId="3F0FDC50" w:rsidR="00CB5746" w:rsidRDefault="00CB5746" w:rsidP="005B5C85">
      <w:pPr>
        <w:pStyle w:val="Firma"/>
        <w:rPr>
          <w:color w:val="000000" w:themeColor="text1"/>
        </w:rPr>
      </w:pPr>
    </w:p>
    <w:p w14:paraId="0C51D3C3" w14:textId="2511ED8D" w:rsidR="000B3AEF" w:rsidRDefault="00CB5746" w:rsidP="005B5C85">
      <w:pPr>
        <w:pStyle w:val="Firma"/>
        <w:rPr>
          <w:color w:val="000000" w:themeColor="text1"/>
        </w:rPr>
      </w:pPr>
      <w:r>
        <w:rPr>
          <w:color w:val="000000" w:themeColor="text1"/>
        </w:rPr>
        <w:t>En la Figura 26 se pueden visualizar los modos de arranque (Pág. 15), donde se ve que se puede alternar entre el modo “</w:t>
      </w:r>
      <w:r w:rsidRPr="00CB5746">
        <w:rPr>
          <w:i/>
          <w:iCs/>
          <w:color w:val="000000" w:themeColor="text1"/>
        </w:rPr>
        <w:t>Main Flash Memory</w:t>
      </w:r>
      <w:r>
        <w:rPr>
          <w:color w:val="000000" w:themeColor="text1"/>
        </w:rPr>
        <w:t>”</w:t>
      </w:r>
      <w:r w:rsidR="00A054CC">
        <w:rPr>
          <w:color w:val="000000" w:themeColor="text1"/>
        </w:rPr>
        <w:t xml:space="preserve"> (memoria principal que será utilizada en el proyecto)</w:t>
      </w:r>
      <w:r>
        <w:rPr>
          <w:color w:val="000000" w:themeColor="text1"/>
        </w:rPr>
        <w:t xml:space="preserve"> y el modo “System Memory”</w:t>
      </w:r>
      <w:r w:rsidR="000B3AEF">
        <w:rPr>
          <w:color w:val="000000" w:themeColor="text1"/>
        </w:rPr>
        <w:t>.</w:t>
      </w:r>
    </w:p>
    <w:p w14:paraId="65336B2C" w14:textId="34C0F5AC" w:rsidR="000B3AEF" w:rsidRPr="003B0831" w:rsidRDefault="000B3AEF" w:rsidP="000B3AEF">
      <w:pPr>
        <w:pStyle w:val="Sinespaciado"/>
      </w:pPr>
      <w:r>
        <w:t>Figura 26. Tabla de modos de arranque (BOOT MODES).</w:t>
      </w:r>
    </w:p>
    <w:p w14:paraId="225E2508" w14:textId="4856E598" w:rsidR="000B3AEF" w:rsidRDefault="000B3AEF" w:rsidP="000B3AEF">
      <w:pPr>
        <w:pStyle w:val="Firma"/>
        <w:jc w:val="center"/>
        <w:rPr>
          <w:color w:val="000000" w:themeColor="text1"/>
        </w:rPr>
      </w:pPr>
      <w:r>
        <w:rPr>
          <w:noProof/>
        </w:rPr>
        <w:drawing>
          <wp:inline distT="0" distB="0" distL="0" distR="0" wp14:anchorId="48B2CE89" wp14:editId="2C45F371">
            <wp:extent cx="4488497" cy="1350495"/>
            <wp:effectExtent l="0" t="0" r="7620" b="254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02262" cy="1354636"/>
                    </a:xfrm>
                    <a:prstGeom prst="rect">
                      <a:avLst/>
                    </a:prstGeom>
                  </pic:spPr>
                </pic:pic>
              </a:graphicData>
            </a:graphic>
          </wp:inline>
        </w:drawing>
      </w:r>
    </w:p>
    <w:p w14:paraId="1BE929D7" w14:textId="77777777" w:rsidR="000B3AEF" w:rsidRDefault="000B3AEF" w:rsidP="005B5C85">
      <w:pPr>
        <w:pStyle w:val="Firma"/>
        <w:rPr>
          <w:color w:val="000000" w:themeColor="text1"/>
        </w:rPr>
      </w:pPr>
    </w:p>
    <w:p w14:paraId="25BF1FD6" w14:textId="77777777" w:rsidR="003660BB" w:rsidRDefault="000B3AEF" w:rsidP="005B5C85">
      <w:pPr>
        <w:pStyle w:val="Firma"/>
        <w:rPr>
          <w:color w:val="000000" w:themeColor="text1"/>
        </w:rPr>
      </w:pPr>
      <w:r>
        <w:rPr>
          <w:color w:val="000000" w:themeColor="text1"/>
        </w:rPr>
        <w:t>S</w:t>
      </w:r>
      <w:r w:rsidR="00CB5746">
        <w:rPr>
          <w:color w:val="000000" w:themeColor="text1"/>
        </w:rPr>
        <w:t>iendo que en el proyecto utilizaremos solo el modo “</w:t>
      </w:r>
      <w:r w:rsidR="00CB5746" w:rsidRPr="00CB5746">
        <w:rPr>
          <w:i/>
          <w:iCs/>
          <w:color w:val="000000" w:themeColor="text1"/>
        </w:rPr>
        <w:t>Main Flash Memory</w:t>
      </w:r>
      <w:r w:rsidR="00CB5746">
        <w:rPr>
          <w:color w:val="000000" w:themeColor="text1"/>
        </w:rPr>
        <w:t>”, pero por fines educativos se realizará el circuito que permita ingresar por los dos modos de arranque</w:t>
      </w:r>
      <w:r w:rsidR="003660BB">
        <w:rPr>
          <w:color w:val="000000" w:themeColor="text1"/>
        </w:rPr>
        <w:t>, como se muestra en la Figura 27.</w:t>
      </w:r>
      <w:r w:rsidR="00CB5746">
        <w:rPr>
          <w:color w:val="000000" w:themeColor="text1"/>
        </w:rPr>
        <w:t xml:space="preserve"> </w:t>
      </w:r>
    </w:p>
    <w:p w14:paraId="4E086647" w14:textId="77777777" w:rsidR="003660BB" w:rsidRPr="003B0831" w:rsidRDefault="003660BB" w:rsidP="003660BB">
      <w:pPr>
        <w:pStyle w:val="Sinespaciado"/>
      </w:pPr>
      <w:r>
        <w:t>Figura 27. Circuito de modos de arranque diseñado en el esquemático.</w:t>
      </w:r>
    </w:p>
    <w:p w14:paraId="33487DB2" w14:textId="77777777" w:rsidR="003660BB" w:rsidRDefault="003660BB" w:rsidP="003660BB">
      <w:pPr>
        <w:pStyle w:val="Firma"/>
        <w:jc w:val="center"/>
        <w:rPr>
          <w:color w:val="000000" w:themeColor="text1"/>
        </w:rPr>
      </w:pPr>
      <w:r>
        <w:rPr>
          <w:noProof/>
        </w:rPr>
        <w:drawing>
          <wp:inline distT="0" distB="0" distL="0" distR="0" wp14:anchorId="6195D967" wp14:editId="4CC24020">
            <wp:extent cx="3564894" cy="11461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83274" cy="1152084"/>
                    </a:xfrm>
                    <a:prstGeom prst="rect">
                      <a:avLst/>
                    </a:prstGeom>
                  </pic:spPr>
                </pic:pic>
              </a:graphicData>
            </a:graphic>
          </wp:inline>
        </w:drawing>
      </w:r>
      <w:r w:rsidRPr="00AF2696">
        <w:rPr>
          <w:noProof/>
        </w:rPr>
        <w:t xml:space="preserve"> </w:t>
      </w:r>
      <w:r>
        <w:rPr>
          <w:noProof/>
        </w:rPr>
        <w:drawing>
          <wp:inline distT="0" distB="0" distL="0" distR="0" wp14:anchorId="5322E131" wp14:editId="7C25FF45">
            <wp:extent cx="1871576" cy="484188"/>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902334" cy="492145"/>
                    </a:xfrm>
                    <a:prstGeom prst="rect">
                      <a:avLst/>
                    </a:prstGeom>
                  </pic:spPr>
                </pic:pic>
              </a:graphicData>
            </a:graphic>
          </wp:inline>
        </w:drawing>
      </w:r>
    </w:p>
    <w:p w14:paraId="7F0AEF93" w14:textId="77777777" w:rsidR="003660BB" w:rsidRDefault="003660BB" w:rsidP="003660BB">
      <w:pPr>
        <w:pStyle w:val="Firma"/>
        <w:rPr>
          <w:color w:val="000000" w:themeColor="text1"/>
        </w:rPr>
      </w:pPr>
    </w:p>
    <w:p w14:paraId="5E83C79F" w14:textId="153EBA06" w:rsidR="00CB5746" w:rsidRDefault="003660BB" w:rsidP="005B5C85">
      <w:pPr>
        <w:pStyle w:val="Firma"/>
        <w:rPr>
          <w:color w:val="000000" w:themeColor="text1"/>
        </w:rPr>
      </w:pPr>
      <w:r>
        <w:rPr>
          <w:color w:val="000000" w:themeColor="text1"/>
        </w:rPr>
        <w:t>P</w:t>
      </w:r>
      <w:r w:rsidR="00CB5746">
        <w:rPr>
          <w:color w:val="000000" w:themeColor="text1"/>
        </w:rPr>
        <w:t>or lo que</w:t>
      </w:r>
      <w:r>
        <w:rPr>
          <w:color w:val="000000" w:themeColor="text1"/>
        </w:rPr>
        <w:t xml:space="preserve"> tomando como referencia el circuito mostrado en la Figura 28,</w:t>
      </w:r>
      <w:r w:rsidR="00CB5746">
        <w:rPr>
          <w:color w:val="000000" w:themeColor="text1"/>
        </w:rPr>
        <w:t xml:space="preserve"> el pin BOOT1/PB2 (pin 28) se conectará a GND y el pin BOOT0 (pin 60) se etiquetará y se conectará mediante una resistencia de 10k a un conector de 3 pines, que permita realizar el cambio de modo mediante un jumper, el cual se retirará y colocará uniendo dos pines, puede unir el pin de 3.3v y BOOT0 o el pin de GND y BOOT0. </w:t>
      </w:r>
    </w:p>
    <w:p w14:paraId="4EBB9D2E" w14:textId="672A4CBF" w:rsidR="003660BB" w:rsidRPr="003B0831" w:rsidRDefault="003660BB" w:rsidP="003660BB">
      <w:pPr>
        <w:pStyle w:val="Sinespaciado"/>
      </w:pPr>
      <w:r>
        <w:t>Figura 28. Circuito de referencia para el circuito de modos de arranque</w:t>
      </w:r>
      <w:r w:rsidR="00F147AD">
        <w:t xml:space="preserve"> (Pág. 15)</w:t>
      </w:r>
      <w:r>
        <w:t>.</w:t>
      </w:r>
    </w:p>
    <w:p w14:paraId="5D895B18" w14:textId="60A3F077" w:rsidR="003660BB" w:rsidRDefault="003660BB" w:rsidP="003660BB">
      <w:pPr>
        <w:pStyle w:val="Firma"/>
        <w:jc w:val="center"/>
        <w:rPr>
          <w:color w:val="000000" w:themeColor="text1"/>
        </w:rPr>
      </w:pPr>
      <w:r>
        <w:rPr>
          <w:noProof/>
        </w:rPr>
        <w:drawing>
          <wp:inline distT="0" distB="0" distL="0" distR="0" wp14:anchorId="0C4CFA6C" wp14:editId="4F12FD34">
            <wp:extent cx="4225474" cy="1205548"/>
            <wp:effectExtent l="0" t="0" r="381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34358" cy="1208083"/>
                    </a:xfrm>
                    <a:prstGeom prst="rect">
                      <a:avLst/>
                    </a:prstGeom>
                  </pic:spPr>
                </pic:pic>
              </a:graphicData>
            </a:graphic>
          </wp:inline>
        </w:drawing>
      </w:r>
    </w:p>
    <w:p w14:paraId="345BF128" w14:textId="67EAA4E5" w:rsidR="00CB5746" w:rsidRDefault="00CB5746" w:rsidP="005B5C85">
      <w:pPr>
        <w:pStyle w:val="Firma"/>
        <w:rPr>
          <w:color w:val="000000" w:themeColor="text1"/>
        </w:rPr>
      </w:pPr>
    </w:p>
    <w:p w14:paraId="2BA79325" w14:textId="4C39C1B7" w:rsidR="009C0FA8" w:rsidRDefault="009C0FA8" w:rsidP="009C0FA8">
      <w:pPr>
        <w:pStyle w:val="Firma"/>
        <w:rPr>
          <w:color w:val="000000" w:themeColor="text1"/>
        </w:rPr>
      </w:pPr>
      <w:r>
        <w:rPr>
          <w:color w:val="000000" w:themeColor="text1"/>
        </w:rPr>
        <w:t>El modo de arranque de “System Memory” permite programar el STM32 mediante el protocolo de comunicación UART, utilizando los pines de RX y TX</w:t>
      </w:r>
      <w:r w:rsidR="0015679F">
        <w:rPr>
          <w:color w:val="000000" w:themeColor="text1"/>
        </w:rPr>
        <w:t>; por lo que tendría que agregarse un conector UART y un conversor externo, por lo que es más sencillo utilizar el ST-Link.</w:t>
      </w:r>
      <w:r>
        <w:rPr>
          <w:color w:val="000000" w:themeColor="text1"/>
        </w:rPr>
        <w:t xml:space="preserve"> </w:t>
      </w:r>
    </w:p>
    <w:p w14:paraId="2FC4CADF" w14:textId="77777777" w:rsidR="009C0FA8" w:rsidRDefault="009C0FA8" w:rsidP="005B5C85">
      <w:pPr>
        <w:pStyle w:val="Firma"/>
        <w:rPr>
          <w:color w:val="000000" w:themeColor="text1"/>
        </w:rPr>
      </w:pPr>
    </w:p>
    <w:p w14:paraId="133B3E54" w14:textId="5EC95861" w:rsidR="00CB5746" w:rsidRDefault="009C0FA8" w:rsidP="00CB5746">
      <w:pPr>
        <w:pStyle w:val="Firma"/>
        <w:ind w:left="0"/>
        <w:rPr>
          <w:color w:val="000000" w:themeColor="text1"/>
        </w:rPr>
      </w:pPr>
      <w:r>
        <w:rPr>
          <w:color w:val="000000" w:themeColor="text1"/>
        </w:rPr>
        <w:tab/>
      </w:r>
    </w:p>
    <w:p w14:paraId="6D506557" w14:textId="404CAE38" w:rsidR="0015679F" w:rsidRDefault="0015679F" w:rsidP="00CB5746">
      <w:pPr>
        <w:pStyle w:val="Firma"/>
        <w:ind w:left="0"/>
        <w:rPr>
          <w:color w:val="000000" w:themeColor="text1"/>
        </w:rPr>
      </w:pPr>
    </w:p>
    <w:p w14:paraId="58C47EAC" w14:textId="053C6EA5" w:rsidR="0015679F" w:rsidRDefault="0015679F" w:rsidP="00CB5746">
      <w:pPr>
        <w:pStyle w:val="Firma"/>
        <w:ind w:left="0"/>
        <w:rPr>
          <w:color w:val="000000" w:themeColor="text1"/>
        </w:rPr>
      </w:pPr>
    </w:p>
    <w:p w14:paraId="7A6D6177" w14:textId="77777777" w:rsidR="0015679F" w:rsidRDefault="0015679F" w:rsidP="00CB5746">
      <w:pPr>
        <w:pStyle w:val="Firma"/>
        <w:ind w:left="0"/>
        <w:rPr>
          <w:color w:val="C00000"/>
        </w:rPr>
      </w:pPr>
    </w:p>
    <w:p w14:paraId="63CAF23C" w14:textId="77777777" w:rsidR="008417A7" w:rsidRDefault="008417A7" w:rsidP="005B5C85">
      <w:pPr>
        <w:pStyle w:val="Firma"/>
        <w:rPr>
          <w:color w:val="C00000"/>
        </w:rPr>
      </w:pPr>
    </w:p>
    <w:p w14:paraId="6C64B3C1" w14:textId="7BBBDF3B" w:rsidR="005B5C85" w:rsidRDefault="005B5C85" w:rsidP="005B5C85">
      <w:pPr>
        <w:pStyle w:val="Firma"/>
        <w:rPr>
          <w:color w:val="C00000"/>
        </w:rPr>
      </w:pPr>
      <w:r>
        <w:rPr>
          <w:color w:val="C00000"/>
        </w:rPr>
        <w:lastRenderedPageBreak/>
        <w:t>STM32 – Oscilador de Cuarzo</w:t>
      </w:r>
    </w:p>
    <w:p w14:paraId="4ADA1913" w14:textId="2C00C113" w:rsidR="001B6B40" w:rsidRDefault="001B6B40" w:rsidP="00413870">
      <w:pPr>
        <w:pStyle w:val="Firma"/>
        <w:rPr>
          <w:color w:val="000000" w:themeColor="text1"/>
        </w:rPr>
      </w:pPr>
    </w:p>
    <w:p w14:paraId="30002AA9" w14:textId="2E50A1AA" w:rsidR="00CF362E" w:rsidRDefault="00CF362E" w:rsidP="00CF362E">
      <w:pPr>
        <w:pStyle w:val="Firma"/>
        <w:rPr>
          <w:color w:val="000000" w:themeColor="text1"/>
        </w:rPr>
      </w:pPr>
      <w:r>
        <w:rPr>
          <w:color w:val="000000" w:themeColor="text1"/>
        </w:rPr>
        <w:t>El objetivo de los osciladores de cuarzo es el de generar una señal eléctrica de una frecuencia fija y muy precisa, la cual es utilizada para generar una señal estable de reloj o de clock al microcontrolador.</w:t>
      </w:r>
    </w:p>
    <w:p w14:paraId="6656C295" w14:textId="5ADBDCA1" w:rsidR="007A4BE1" w:rsidRDefault="007A4BE1" w:rsidP="00CF362E">
      <w:pPr>
        <w:pStyle w:val="Firma"/>
        <w:rPr>
          <w:color w:val="000000" w:themeColor="text1"/>
        </w:rPr>
      </w:pPr>
      <w:r>
        <w:rPr>
          <w:color w:val="000000" w:themeColor="text1"/>
        </w:rPr>
        <w:t>El STM32 admite dos osciladores externos, uno de 8MHz y otro de 32.768kHz. Siendo que este a su vez tiene dos osciladores internos, uno de 8MHz y otro de 40kHz.</w:t>
      </w:r>
    </w:p>
    <w:p w14:paraId="3FABF9A9" w14:textId="3E975588" w:rsidR="007A4BE1" w:rsidRDefault="007A4BE1" w:rsidP="00CF362E">
      <w:pPr>
        <w:pStyle w:val="Firma"/>
        <w:rPr>
          <w:color w:val="000000" w:themeColor="text1"/>
        </w:rPr>
      </w:pPr>
      <w:r>
        <w:rPr>
          <w:color w:val="000000" w:themeColor="text1"/>
        </w:rPr>
        <w:t>A pesar de que el STM32 ya cuenta con osciladores externos, se suele usar osciladores externos debido a que son muy baratos y precisos.</w:t>
      </w:r>
    </w:p>
    <w:p w14:paraId="6F215B4C" w14:textId="5FE808CC" w:rsidR="00786019" w:rsidRDefault="007A4BE1" w:rsidP="00E0759B">
      <w:pPr>
        <w:pStyle w:val="Firma"/>
        <w:rPr>
          <w:color w:val="000000" w:themeColor="text1"/>
        </w:rPr>
      </w:pPr>
      <w:r>
        <w:rPr>
          <w:color w:val="000000" w:themeColor="text1"/>
        </w:rPr>
        <w:t xml:space="preserve">El oscilador principal es el de 8MHz y el secundario es el de 32.768kHz, el cual se utiliza en aplicaciones de bajo consumo, pero para el controlador de vuelo se prescindirá del secundario debido a que no sirve reducir el consumo del STM32 cuando se tendrán cuatro motores que consumirán mucha corriente. De todas </w:t>
      </w:r>
      <w:proofErr w:type="gramStart"/>
      <w:r>
        <w:rPr>
          <w:color w:val="000000" w:themeColor="text1"/>
        </w:rPr>
        <w:t>formas</w:t>
      </w:r>
      <w:proofErr w:type="gramEnd"/>
      <w:r>
        <w:rPr>
          <w:color w:val="000000" w:themeColor="text1"/>
        </w:rPr>
        <w:t xml:space="preserve"> se implementará por fines educativos.</w:t>
      </w:r>
    </w:p>
    <w:p w14:paraId="41FE96A1" w14:textId="0C5894D6" w:rsidR="00F51263" w:rsidRDefault="00786019" w:rsidP="00F51263">
      <w:pPr>
        <w:pStyle w:val="Firma"/>
        <w:rPr>
          <w:color w:val="000000" w:themeColor="text1"/>
        </w:rPr>
      </w:pPr>
      <w:r>
        <w:rPr>
          <w:color w:val="000000" w:themeColor="text1"/>
        </w:rPr>
        <w:t>En la Figura 29 se puede apreciar el esquema del circuito del oscilador de 8MHz</w:t>
      </w:r>
      <w:r w:rsidR="00CE28BA">
        <w:rPr>
          <w:color w:val="000000" w:themeColor="text1"/>
        </w:rPr>
        <w:t xml:space="preserve"> (pines OSC_IN y OSC_OUT del STM32)</w:t>
      </w:r>
      <w:r>
        <w:rPr>
          <w:color w:val="000000" w:themeColor="text1"/>
        </w:rPr>
        <w:t xml:space="preserve">, </w:t>
      </w:r>
      <w:r w:rsidR="00F51263">
        <w:rPr>
          <w:color w:val="000000" w:themeColor="text1"/>
        </w:rPr>
        <w:t xml:space="preserve">donde se </w:t>
      </w:r>
      <w:r w:rsidR="00E0759B">
        <w:rPr>
          <w:color w:val="000000" w:themeColor="text1"/>
        </w:rPr>
        <w:t>muestra</w:t>
      </w:r>
      <w:r w:rsidR="00F51263">
        <w:rPr>
          <w:color w:val="000000" w:themeColor="text1"/>
        </w:rPr>
        <w:t xml:space="preserve"> que aparte del oscilador se deben ubicar dos condensadores, los cuales deben ser calculados.</w:t>
      </w:r>
    </w:p>
    <w:p w14:paraId="025B253C" w14:textId="67F37621" w:rsidR="001B6B40" w:rsidRDefault="00F51263" w:rsidP="00E0759B">
      <w:pPr>
        <w:pStyle w:val="Firma"/>
        <w:rPr>
          <w:color w:val="000000" w:themeColor="text1"/>
        </w:rPr>
      </w:pPr>
      <w:r>
        <w:rPr>
          <w:color w:val="000000" w:themeColor="text1"/>
        </w:rPr>
        <w:t>Primero buscamos el oscilador en la librería de componentes de JLCPCB, considerando que se deben seleccionar los componentes como “</w:t>
      </w:r>
      <w:r w:rsidRPr="00E92B17">
        <w:rPr>
          <w:i/>
          <w:iCs/>
          <w:color w:val="000000" w:themeColor="text1"/>
        </w:rPr>
        <w:t>Basic Part</w:t>
      </w:r>
      <w:r>
        <w:rPr>
          <w:color w:val="000000" w:themeColor="text1"/>
        </w:rPr>
        <w:t>”</w:t>
      </w:r>
      <w:r w:rsidR="00E92B17">
        <w:rPr>
          <w:color w:val="000000" w:themeColor="text1"/>
        </w:rPr>
        <w:t>, debido a que existen otro tipo de componentes conocidos como “</w:t>
      </w:r>
      <w:r w:rsidR="00CF2F30" w:rsidRPr="00CF2F30">
        <w:rPr>
          <w:i/>
          <w:iCs/>
          <w:color w:val="000000" w:themeColor="text1"/>
        </w:rPr>
        <w:t>Extended Part</w:t>
      </w:r>
      <w:r w:rsidR="00E92B17">
        <w:rPr>
          <w:color w:val="000000" w:themeColor="text1"/>
        </w:rPr>
        <w:t xml:space="preserve">”, los cuales tienen un precio extra de </w:t>
      </w:r>
      <w:r w:rsidR="004F5E9F" w:rsidRPr="00CF2F30">
        <w:rPr>
          <w:color w:val="000000" w:themeColor="text1"/>
        </w:rPr>
        <w:t>€</w:t>
      </w:r>
      <w:r w:rsidR="004F5E9F">
        <w:rPr>
          <w:color w:val="000000" w:themeColor="text1"/>
        </w:rPr>
        <w:t xml:space="preserve"> </w:t>
      </w:r>
      <w:r w:rsidR="00CF2F30">
        <w:rPr>
          <w:color w:val="000000" w:themeColor="text1"/>
        </w:rPr>
        <w:t xml:space="preserve">2.6 </w:t>
      </w:r>
      <w:r w:rsidR="004F5E9F">
        <w:rPr>
          <w:color w:val="000000" w:themeColor="text1"/>
        </w:rPr>
        <w:t>o $ 3.</w:t>
      </w:r>
    </w:p>
    <w:p w14:paraId="04832417" w14:textId="448302A2" w:rsidR="00786019" w:rsidRPr="003B0831" w:rsidRDefault="00786019" w:rsidP="00786019">
      <w:pPr>
        <w:pStyle w:val="Sinespaciado"/>
      </w:pPr>
      <w:r>
        <w:t>Figura 29. Circuito de referencia para el circuito del oscilador de 8MHz (Pág. 49).</w:t>
      </w:r>
    </w:p>
    <w:p w14:paraId="49C1EEFE" w14:textId="6C2A4CE1" w:rsidR="00CF362E" w:rsidRDefault="00786019" w:rsidP="00786019">
      <w:pPr>
        <w:pStyle w:val="Firma"/>
        <w:jc w:val="center"/>
        <w:rPr>
          <w:color w:val="000000" w:themeColor="text1"/>
        </w:rPr>
      </w:pPr>
      <w:r>
        <w:rPr>
          <w:noProof/>
        </w:rPr>
        <w:drawing>
          <wp:inline distT="0" distB="0" distL="0" distR="0" wp14:anchorId="2DD431C6" wp14:editId="2BB0DC05">
            <wp:extent cx="4955222" cy="1805773"/>
            <wp:effectExtent l="0" t="0" r="0" b="4445"/>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967187" cy="1810133"/>
                    </a:xfrm>
                    <a:prstGeom prst="rect">
                      <a:avLst/>
                    </a:prstGeom>
                  </pic:spPr>
                </pic:pic>
              </a:graphicData>
            </a:graphic>
          </wp:inline>
        </w:drawing>
      </w:r>
    </w:p>
    <w:p w14:paraId="683113D6" w14:textId="77777777" w:rsidR="001B6B40" w:rsidRDefault="001B6B40" w:rsidP="00413870">
      <w:pPr>
        <w:pStyle w:val="Firma"/>
        <w:rPr>
          <w:color w:val="000000" w:themeColor="text1"/>
        </w:rPr>
      </w:pPr>
    </w:p>
    <w:p w14:paraId="25C7DEF5" w14:textId="04EF3793" w:rsidR="002B1520" w:rsidRDefault="00E0759B" w:rsidP="00E0759B">
      <w:pPr>
        <w:pStyle w:val="Firma"/>
        <w:rPr>
          <w:color w:val="000000" w:themeColor="text1"/>
        </w:rPr>
      </w:pPr>
      <w:r>
        <w:rPr>
          <w:color w:val="000000" w:themeColor="text1"/>
        </w:rPr>
        <w:t xml:space="preserve">Seleccionamos el componente </w:t>
      </w:r>
      <w:r w:rsidRPr="00E0759B">
        <w:rPr>
          <w:color w:val="000000" w:themeColor="text1"/>
        </w:rPr>
        <w:t>X50328MSB2GI</w:t>
      </w:r>
      <w:r>
        <w:rPr>
          <w:color w:val="000000" w:themeColor="text1"/>
        </w:rPr>
        <w:t>, el cual es un oscilador de dos pines, como se ve en la Figura 30, el cual tiene un empaquetado SMD-5032_2P.</w:t>
      </w:r>
    </w:p>
    <w:p w14:paraId="5E194709" w14:textId="546AC301" w:rsidR="00E0759B" w:rsidRDefault="00E0759B" w:rsidP="00E0759B">
      <w:pPr>
        <w:pStyle w:val="Sinespaciado"/>
        <w:rPr>
          <w:color w:val="000000" w:themeColor="text1"/>
        </w:rPr>
      </w:pPr>
      <w:r>
        <w:t>Figura 30. Componente a utilizar</w:t>
      </w:r>
      <w:r w:rsidR="0082753A">
        <w:t xml:space="preserve"> en JLCPCB</w:t>
      </w:r>
      <w:r>
        <w:t xml:space="preserve"> como oscilador de cuarzo</w:t>
      </w:r>
      <w:r w:rsidR="0025188A">
        <w:t xml:space="preserve"> de 8MHz</w:t>
      </w:r>
      <w:r>
        <w:t>.</w:t>
      </w:r>
    </w:p>
    <w:p w14:paraId="2C042622" w14:textId="6AABD327" w:rsidR="00E0759B" w:rsidRDefault="00E0759B" w:rsidP="00E0759B">
      <w:pPr>
        <w:pStyle w:val="Firma"/>
        <w:jc w:val="center"/>
        <w:rPr>
          <w:color w:val="000000" w:themeColor="text1"/>
        </w:rPr>
      </w:pPr>
      <w:r>
        <w:rPr>
          <w:noProof/>
        </w:rPr>
        <mc:AlternateContent>
          <mc:Choice Requires="wps">
            <w:drawing>
              <wp:anchor distT="0" distB="0" distL="114300" distR="114300" simplePos="0" relativeHeight="251686912" behindDoc="0" locked="0" layoutInCell="1" allowOverlap="1" wp14:anchorId="7FDCEA13" wp14:editId="2D3D780D">
                <wp:simplePos x="0" y="0"/>
                <wp:positionH relativeFrom="column">
                  <wp:posOffset>3057526</wp:posOffset>
                </wp:positionH>
                <wp:positionV relativeFrom="paragraph">
                  <wp:posOffset>668339</wp:posOffset>
                </wp:positionV>
                <wp:extent cx="490538" cy="152400"/>
                <wp:effectExtent l="0" t="0" r="24130" b="19050"/>
                <wp:wrapNone/>
                <wp:docPr id="72" name="Rectángulo 72"/>
                <wp:cNvGraphicFramePr/>
                <a:graphic xmlns:a="http://schemas.openxmlformats.org/drawingml/2006/main">
                  <a:graphicData uri="http://schemas.microsoft.com/office/word/2010/wordprocessingShape">
                    <wps:wsp>
                      <wps:cNvSpPr/>
                      <wps:spPr>
                        <a:xfrm>
                          <a:off x="0" y="0"/>
                          <a:ext cx="490538"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DD8B0" id="Rectángulo 72" o:spid="_x0000_s1026" style="position:absolute;margin-left:240.75pt;margin-top:52.65pt;width:38.65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" filled="f" strokecolor="red" strokeweight="1.5pt"/>
            </w:pict>
          </mc:Fallback>
        </mc:AlternateContent>
      </w:r>
      <w:r>
        <w:rPr>
          <w:noProof/>
        </w:rPr>
        <w:drawing>
          <wp:inline distT="0" distB="0" distL="0" distR="0" wp14:anchorId="32AF18EC" wp14:editId="29E34E1E">
            <wp:extent cx="4945073" cy="1675447"/>
            <wp:effectExtent l="0" t="0" r="8255" b="127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59326" cy="1680276"/>
                    </a:xfrm>
                    <a:prstGeom prst="rect">
                      <a:avLst/>
                    </a:prstGeom>
                  </pic:spPr>
                </pic:pic>
              </a:graphicData>
            </a:graphic>
          </wp:inline>
        </w:drawing>
      </w:r>
    </w:p>
    <w:p w14:paraId="0205F442" w14:textId="56615EC2" w:rsidR="0082753A" w:rsidRDefault="0082753A" w:rsidP="0082753A">
      <w:pPr>
        <w:pStyle w:val="Firma"/>
        <w:ind w:left="0"/>
        <w:rPr>
          <w:color w:val="000000" w:themeColor="text1"/>
        </w:rPr>
      </w:pPr>
    </w:p>
    <w:p w14:paraId="6B853CBA" w14:textId="6987E78B" w:rsidR="002B1520" w:rsidRDefault="0082753A" w:rsidP="00413870">
      <w:pPr>
        <w:pStyle w:val="Firma"/>
        <w:rPr>
          <w:color w:val="000000" w:themeColor="text1"/>
        </w:rPr>
      </w:pPr>
      <w:r>
        <w:rPr>
          <w:color w:val="000000" w:themeColor="text1"/>
        </w:rPr>
        <w:t>En Kicad seleccionado el componente llamado “</w:t>
      </w:r>
      <w:r w:rsidRPr="0082753A">
        <w:rPr>
          <w:i/>
          <w:iCs/>
          <w:color w:val="000000" w:themeColor="text1"/>
        </w:rPr>
        <w:t>Crystal_Small</w:t>
      </w:r>
      <w:r>
        <w:rPr>
          <w:color w:val="000000" w:themeColor="text1"/>
        </w:rPr>
        <w:t>”, el cual representa a un cristal de cuarzo de dos pines, como se muestra en la Figura 31.</w:t>
      </w:r>
    </w:p>
    <w:p w14:paraId="04137525" w14:textId="04B45BE9" w:rsidR="0082753A" w:rsidRDefault="0082753A" w:rsidP="00413870">
      <w:pPr>
        <w:pStyle w:val="Firma"/>
        <w:rPr>
          <w:color w:val="000000" w:themeColor="text1"/>
        </w:rPr>
      </w:pPr>
    </w:p>
    <w:p w14:paraId="7FCC61A3" w14:textId="5ECAA7B8" w:rsidR="0082753A" w:rsidRDefault="0082753A" w:rsidP="00413870">
      <w:pPr>
        <w:pStyle w:val="Firma"/>
        <w:rPr>
          <w:color w:val="000000" w:themeColor="text1"/>
        </w:rPr>
      </w:pPr>
    </w:p>
    <w:p w14:paraId="1F912147" w14:textId="5AEF3991" w:rsidR="0082753A" w:rsidRDefault="0082753A" w:rsidP="00413870">
      <w:pPr>
        <w:pStyle w:val="Firma"/>
        <w:rPr>
          <w:color w:val="000000" w:themeColor="text1"/>
        </w:rPr>
      </w:pPr>
    </w:p>
    <w:p w14:paraId="14D7F5C5" w14:textId="5683FBC2" w:rsidR="002B1520" w:rsidRDefault="002B1520" w:rsidP="00E0759B">
      <w:pPr>
        <w:pStyle w:val="Sinespaciado"/>
        <w:rPr>
          <w:color w:val="000000" w:themeColor="text1"/>
        </w:rPr>
      </w:pPr>
      <w:r>
        <w:lastRenderedPageBreak/>
        <w:t>Figura 3</w:t>
      </w:r>
      <w:r w:rsidR="00E0759B">
        <w:t>1</w:t>
      </w:r>
      <w:r>
        <w:t xml:space="preserve">. </w:t>
      </w:r>
      <w:r w:rsidR="00E0759B">
        <w:t>Símbolo del cristal de cuarzo a utilizar en el esquemático</w:t>
      </w:r>
      <w:r>
        <w:t>.</w:t>
      </w:r>
    </w:p>
    <w:p w14:paraId="3084A39C" w14:textId="14E1061F" w:rsidR="002B1520" w:rsidRDefault="002B1520" w:rsidP="002B1520">
      <w:pPr>
        <w:pStyle w:val="Firma"/>
        <w:jc w:val="center"/>
        <w:rPr>
          <w:color w:val="000000" w:themeColor="text1"/>
        </w:rPr>
      </w:pPr>
      <w:r>
        <w:rPr>
          <w:noProof/>
        </w:rPr>
        <w:drawing>
          <wp:inline distT="0" distB="0" distL="0" distR="0" wp14:anchorId="39A5E9B7" wp14:editId="29C1B18B">
            <wp:extent cx="4041962" cy="276225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13474" t="10573" r="34711" b="26473"/>
                    <a:stretch/>
                  </pic:blipFill>
                  <pic:spPr bwMode="auto">
                    <a:xfrm>
                      <a:off x="0" y="0"/>
                      <a:ext cx="4047448" cy="2765999"/>
                    </a:xfrm>
                    <a:prstGeom prst="rect">
                      <a:avLst/>
                    </a:prstGeom>
                    <a:ln>
                      <a:noFill/>
                    </a:ln>
                    <a:extLst>
                      <a:ext uri="{53640926-AAD7-44D8-BBD7-CCE9431645EC}">
                        <a14:shadowObscured xmlns:a14="http://schemas.microsoft.com/office/drawing/2010/main"/>
                      </a:ext>
                    </a:extLst>
                  </pic:spPr>
                </pic:pic>
              </a:graphicData>
            </a:graphic>
          </wp:inline>
        </w:drawing>
      </w:r>
    </w:p>
    <w:p w14:paraId="77024A47" w14:textId="5E99AA80" w:rsidR="0082753A" w:rsidRDefault="0082753A" w:rsidP="002B1520">
      <w:pPr>
        <w:pStyle w:val="Firma"/>
        <w:jc w:val="center"/>
        <w:rPr>
          <w:color w:val="000000" w:themeColor="text1"/>
        </w:rPr>
      </w:pPr>
    </w:p>
    <w:p w14:paraId="4C1BBCCD" w14:textId="74D1135C" w:rsidR="0082753A" w:rsidRDefault="00CE28BA" w:rsidP="00CE28BA">
      <w:pPr>
        <w:pStyle w:val="Firma"/>
        <w:rPr>
          <w:color w:val="000000" w:themeColor="text1"/>
        </w:rPr>
      </w:pPr>
      <w:r>
        <w:rPr>
          <w:color w:val="000000" w:themeColor="text1"/>
        </w:rPr>
        <w:t>Se conectan los pines OCS_IN y OSC_OUT a los pines 5 y 6, respectivamente, como se puede apreciar en la Figura 32.</w:t>
      </w:r>
    </w:p>
    <w:p w14:paraId="357A36E7" w14:textId="67956A84" w:rsidR="00CE28BA" w:rsidRDefault="00CE28BA" w:rsidP="00CE28BA">
      <w:pPr>
        <w:pStyle w:val="Sinespaciado"/>
        <w:rPr>
          <w:color w:val="000000" w:themeColor="text1"/>
        </w:rPr>
      </w:pPr>
      <w:r>
        <w:t>Figura 3</w:t>
      </w:r>
      <w:r w:rsidR="00B533D7">
        <w:t>2</w:t>
      </w:r>
      <w:r>
        <w:t>. Pines del STM32 para el Oscilador</w:t>
      </w:r>
      <w:r w:rsidR="00B533D7">
        <w:t xml:space="preserve"> </w:t>
      </w:r>
      <w:r w:rsidR="00132EFC">
        <w:t xml:space="preserve">de 8MHz </w:t>
      </w:r>
      <w:r w:rsidR="00B533D7">
        <w:t>(Pág. 26)</w:t>
      </w:r>
      <w:r>
        <w:t>.</w:t>
      </w:r>
    </w:p>
    <w:p w14:paraId="65566E7E" w14:textId="4CA81F84" w:rsidR="00CE28BA" w:rsidRDefault="008110D3" w:rsidP="00CE28BA">
      <w:pPr>
        <w:pStyle w:val="Firma"/>
        <w:jc w:val="center"/>
        <w:rPr>
          <w:color w:val="000000" w:themeColor="text1"/>
        </w:rPr>
      </w:pPr>
      <w:r>
        <w:rPr>
          <w:noProof/>
        </w:rPr>
        <mc:AlternateContent>
          <mc:Choice Requires="wps">
            <w:drawing>
              <wp:anchor distT="0" distB="0" distL="114300" distR="114300" simplePos="0" relativeHeight="251691008" behindDoc="0" locked="0" layoutInCell="1" allowOverlap="1" wp14:anchorId="074DED71" wp14:editId="14A65759">
                <wp:simplePos x="0" y="0"/>
                <wp:positionH relativeFrom="column">
                  <wp:posOffset>2919413</wp:posOffset>
                </wp:positionH>
                <wp:positionV relativeFrom="paragraph">
                  <wp:posOffset>29528</wp:posOffset>
                </wp:positionV>
                <wp:extent cx="1295400" cy="533400"/>
                <wp:effectExtent l="0" t="0" r="19050" b="19050"/>
                <wp:wrapNone/>
                <wp:docPr id="75" name="Rectángulo 75"/>
                <wp:cNvGraphicFramePr/>
                <a:graphic xmlns:a="http://schemas.openxmlformats.org/drawingml/2006/main">
                  <a:graphicData uri="http://schemas.microsoft.com/office/word/2010/wordprocessingShape">
                    <wps:wsp>
                      <wps:cNvSpPr/>
                      <wps:spPr>
                        <a:xfrm>
                          <a:off x="0" y="0"/>
                          <a:ext cx="1295400" cy="533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DF8A01" id="Rectángulo 75" o:spid="_x0000_s1026" style="position:absolute;margin-left:229.9pt;margin-top:2.35pt;width:102pt;height:4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" filled="f" strokecolor="red" strokeweight="1.5pt"/>
            </w:pict>
          </mc:Fallback>
        </mc:AlternateContent>
      </w:r>
      <w:r>
        <w:rPr>
          <w:noProof/>
        </w:rPr>
        <mc:AlternateContent>
          <mc:Choice Requires="wps">
            <w:drawing>
              <wp:anchor distT="0" distB="0" distL="114300" distR="114300" simplePos="0" relativeHeight="251688960" behindDoc="0" locked="0" layoutInCell="1" allowOverlap="1" wp14:anchorId="49429A8C" wp14:editId="3CD6BA18">
                <wp:simplePos x="0" y="0"/>
                <wp:positionH relativeFrom="column">
                  <wp:posOffset>2038350</wp:posOffset>
                </wp:positionH>
                <wp:positionV relativeFrom="paragraph">
                  <wp:posOffset>29527</wp:posOffset>
                </wp:positionV>
                <wp:extent cx="352425" cy="528637"/>
                <wp:effectExtent l="0" t="0" r="28575" b="24130"/>
                <wp:wrapNone/>
                <wp:docPr id="74" name="Rectángulo 74"/>
                <wp:cNvGraphicFramePr/>
                <a:graphic xmlns:a="http://schemas.openxmlformats.org/drawingml/2006/main">
                  <a:graphicData uri="http://schemas.microsoft.com/office/word/2010/wordprocessingShape">
                    <wps:wsp>
                      <wps:cNvSpPr/>
                      <wps:spPr>
                        <a:xfrm>
                          <a:off x="0" y="0"/>
                          <a:ext cx="352425" cy="52863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AD395D" id="Rectángulo 74" o:spid="_x0000_s1026" style="position:absolute;margin-left:160.5pt;margin-top:2.3pt;width:27.75pt;height:41.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" filled="f" strokecolor="red" strokeweight="1.5pt"/>
            </w:pict>
          </mc:Fallback>
        </mc:AlternateContent>
      </w:r>
      <w:r w:rsidR="00CE28BA">
        <w:rPr>
          <w:noProof/>
        </w:rPr>
        <w:drawing>
          <wp:inline distT="0" distB="0" distL="0" distR="0" wp14:anchorId="1FC68E66" wp14:editId="139D8F21">
            <wp:extent cx="4550410" cy="548693"/>
            <wp:effectExtent l="0" t="0" r="2540" b="381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592726" cy="553795"/>
                    </a:xfrm>
                    <a:prstGeom prst="rect">
                      <a:avLst/>
                    </a:prstGeom>
                  </pic:spPr>
                </pic:pic>
              </a:graphicData>
            </a:graphic>
          </wp:inline>
        </w:drawing>
      </w:r>
    </w:p>
    <w:p w14:paraId="70879C1A" w14:textId="0436370D" w:rsidR="0082753A" w:rsidRDefault="0082753A" w:rsidP="002B1520">
      <w:pPr>
        <w:pStyle w:val="Firma"/>
        <w:jc w:val="center"/>
        <w:rPr>
          <w:color w:val="000000" w:themeColor="text1"/>
        </w:rPr>
      </w:pPr>
    </w:p>
    <w:p w14:paraId="4F90379B" w14:textId="34C32318" w:rsidR="0082753A" w:rsidRDefault="00E64BE9" w:rsidP="00E64BE9">
      <w:pPr>
        <w:pStyle w:val="Firma"/>
        <w:rPr>
          <w:color w:val="000000" w:themeColor="text1"/>
        </w:rPr>
      </w:pPr>
      <w:r>
        <w:rPr>
          <w:color w:val="000000" w:themeColor="text1"/>
        </w:rPr>
        <w:t>Asimismo, como se aprecia en la Figura 29, se deben conectar dos capacitores en paralelo, los cuales deben ser calculados. Para determinar el valor de los capacitores se debe utilizar la ecuación mostrada en la Figura 33, donde el C</w:t>
      </w:r>
      <w:r>
        <w:rPr>
          <w:color w:val="000000" w:themeColor="text1"/>
          <w:vertAlign w:val="subscript"/>
        </w:rPr>
        <w:t xml:space="preserve">L </w:t>
      </w:r>
      <w:r>
        <w:rPr>
          <w:color w:val="000000" w:themeColor="text1"/>
        </w:rPr>
        <w:t>es conocido como el “Load Capacitance” del oscilador, el cual puede ser obtenido con el datasheet del oscilador, por lo que ingresamos a su datasheet con el enlace obtenido por su página en JLCPCB:</w:t>
      </w:r>
    </w:p>
    <w:p w14:paraId="3D263087" w14:textId="7D207897" w:rsidR="00E64BE9" w:rsidRDefault="00E64BE9" w:rsidP="00E64BE9">
      <w:pPr>
        <w:pStyle w:val="Firma"/>
        <w:rPr>
          <w:color w:val="000000" w:themeColor="text1"/>
        </w:rPr>
      </w:pPr>
    </w:p>
    <w:p w14:paraId="61BF38FB" w14:textId="70FF4EFD" w:rsidR="00E64BE9" w:rsidRDefault="00000000" w:rsidP="00E64BE9">
      <w:pPr>
        <w:pStyle w:val="Firma"/>
        <w:rPr>
          <w:color w:val="000000" w:themeColor="text1"/>
        </w:rPr>
      </w:pPr>
      <w:hyperlink r:id="rId53" w:history="1">
        <w:r w:rsidR="00E64BE9" w:rsidRPr="004B7211">
          <w:rPr>
            <w:rStyle w:val="Hipervnculo"/>
          </w:rPr>
          <w:t>https://jlcpcb.com/partdetail/YangxingTech-X50328MSB2GI/C115962</w:t>
        </w:r>
      </w:hyperlink>
    </w:p>
    <w:p w14:paraId="33904716" w14:textId="7F3555DC" w:rsidR="00E64BE9" w:rsidRDefault="00E64BE9" w:rsidP="00E64BE9">
      <w:pPr>
        <w:pStyle w:val="Sinespaciado"/>
        <w:rPr>
          <w:color w:val="000000" w:themeColor="text1"/>
        </w:rPr>
      </w:pPr>
      <w:r>
        <w:t>Figura 33. Ecuación para hallar la capacitancia del circuito del oscilador.</w:t>
      </w:r>
    </w:p>
    <w:p w14:paraId="51619602" w14:textId="1B6FE1D9" w:rsidR="00E64BE9" w:rsidRDefault="00E64BE9" w:rsidP="002B1520">
      <w:pPr>
        <w:pStyle w:val="Firma"/>
        <w:jc w:val="center"/>
        <w:rPr>
          <w:color w:val="000000" w:themeColor="text1"/>
        </w:rPr>
      </w:pPr>
      <w:r>
        <w:rPr>
          <w:noProof/>
        </w:rPr>
        <w:drawing>
          <wp:inline distT="0" distB="0" distL="0" distR="0" wp14:anchorId="2E380D37" wp14:editId="0A1623FF">
            <wp:extent cx="4495800" cy="2528353"/>
            <wp:effectExtent l="0" t="0" r="0" b="571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23363" t="21913" r="8974" b="10438"/>
                    <a:stretch/>
                  </pic:blipFill>
                  <pic:spPr bwMode="auto">
                    <a:xfrm>
                      <a:off x="0" y="0"/>
                      <a:ext cx="4496749" cy="2528887"/>
                    </a:xfrm>
                    <a:prstGeom prst="rect">
                      <a:avLst/>
                    </a:prstGeom>
                    <a:ln>
                      <a:noFill/>
                    </a:ln>
                    <a:extLst>
                      <a:ext uri="{53640926-AAD7-44D8-BBD7-CCE9431645EC}">
                        <a14:shadowObscured xmlns:a14="http://schemas.microsoft.com/office/drawing/2010/main"/>
                      </a:ext>
                    </a:extLst>
                  </pic:spPr>
                </pic:pic>
              </a:graphicData>
            </a:graphic>
          </wp:inline>
        </w:drawing>
      </w:r>
    </w:p>
    <w:p w14:paraId="4B359F66" w14:textId="69E95B17" w:rsidR="0082753A" w:rsidRDefault="0082753A" w:rsidP="002B1520">
      <w:pPr>
        <w:pStyle w:val="Firma"/>
        <w:jc w:val="center"/>
        <w:rPr>
          <w:color w:val="000000" w:themeColor="text1"/>
        </w:rPr>
      </w:pPr>
    </w:p>
    <w:p w14:paraId="3634BCBA" w14:textId="70A16CF8" w:rsidR="00E64BE9" w:rsidRDefault="00E64BE9" w:rsidP="00E64BE9">
      <w:pPr>
        <w:pStyle w:val="Firma"/>
        <w:rPr>
          <w:color w:val="000000" w:themeColor="text1"/>
        </w:rPr>
      </w:pPr>
      <w:r>
        <w:rPr>
          <w:color w:val="000000" w:themeColor="text1"/>
        </w:rPr>
        <w:t>En dicha página se puede apreciar que se tienen dos valores, debemos utilizar el que está en el apartado de especificaciones de la página del componente en JLCPCB, como se muestra en la Figura 34, el cual es de 20pF.</w:t>
      </w:r>
    </w:p>
    <w:p w14:paraId="7040FCBF" w14:textId="760B52A9" w:rsidR="00E64BE9" w:rsidRDefault="00E64BE9" w:rsidP="00E64BE9">
      <w:pPr>
        <w:pStyle w:val="Sinespaciado"/>
        <w:rPr>
          <w:color w:val="000000" w:themeColor="text1"/>
        </w:rPr>
      </w:pPr>
      <w:r>
        <w:lastRenderedPageBreak/>
        <w:t>Figura 34</w:t>
      </w:r>
      <w:bookmarkStart w:id="3" w:name="_Hlk112109267"/>
      <w:r>
        <w:t>. Valor del Load Capacitance del componente.</w:t>
      </w:r>
      <w:bookmarkEnd w:id="3"/>
    </w:p>
    <w:p w14:paraId="082D1D82" w14:textId="6578ACBF" w:rsidR="00E64BE9" w:rsidRDefault="00E64BE9" w:rsidP="00E64BE9">
      <w:pPr>
        <w:pStyle w:val="Firma"/>
        <w:jc w:val="center"/>
        <w:rPr>
          <w:color w:val="000000" w:themeColor="text1"/>
        </w:rPr>
      </w:pPr>
      <w:r>
        <w:rPr>
          <w:noProof/>
        </w:rPr>
        <mc:AlternateContent>
          <mc:Choice Requires="wps">
            <w:drawing>
              <wp:anchor distT="0" distB="0" distL="114300" distR="114300" simplePos="0" relativeHeight="251693056" behindDoc="0" locked="0" layoutInCell="1" allowOverlap="1" wp14:anchorId="6187F766" wp14:editId="70D832F9">
                <wp:simplePos x="0" y="0"/>
                <wp:positionH relativeFrom="column">
                  <wp:posOffset>1285875</wp:posOffset>
                </wp:positionH>
                <wp:positionV relativeFrom="paragraph">
                  <wp:posOffset>1551305</wp:posOffset>
                </wp:positionV>
                <wp:extent cx="4097020" cy="242888"/>
                <wp:effectExtent l="0" t="0" r="17780" b="24130"/>
                <wp:wrapNone/>
                <wp:docPr id="79" name="Rectángulo 79"/>
                <wp:cNvGraphicFramePr/>
                <a:graphic xmlns:a="http://schemas.openxmlformats.org/drawingml/2006/main">
                  <a:graphicData uri="http://schemas.microsoft.com/office/word/2010/wordprocessingShape">
                    <wps:wsp>
                      <wps:cNvSpPr/>
                      <wps:spPr>
                        <a:xfrm>
                          <a:off x="0" y="0"/>
                          <a:ext cx="4097020" cy="24288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455EE" id="Rectángulo 79" o:spid="_x0000_s1026" style="position:absolute;margin-left:101.25pt;margin-top:122.15pt;width:322.6pt;height:19.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" filled="f" strokecolor="red" strokeweight="1.5pt"/>
            </w:pict>
          </mc:Fallback>
        </mc:AlternateContent>
      </w:r>
      <w:r>
        <w:rPr>
          <w:noProof/>
        </w:rPr>
        <w:drawing>
          <wp:inline distT="0" distB="0" distL="0" distR="0" wp14:anchorId="4D985BE0" wp14:editId="60B19258">
            <wp:extent cx="4116441" cy="2131377"/>
            <wp:effectExtent l="0" t="0" r="0" b="254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130221" cy="2138512"/>
                    </a:xfrm>
                    <a:prstGeom prst="rect">
                      <a:avLst/>
                    </a:prstGeom>
                  </pic:spPr>
                </pic:pic>
              </a:graphicData>
            </a:graphic>
          </wp:inline>
        </w:drawing>
      </w:r>
    </w:p>
    <w:p w14:paraId="683D9959" w14:textId="655D703F" w:rsidR="0082753A" w:rsidRDefault="0082753A" w:rsidP="00E64BE9">
      <w:pPr>
        <w:pStyle w:val="Firma"/>
        <w:rPr>
          <w:color w:val="000000" w:themeColor="text1"/>
        </w:rPr>
      </w:pPr>
    </w:p>
    <w:p w14:paraId="78580C28" w14:textId="7DEBF641" w:rsidR="002B1520" w:rsidRPr="005E15C0" w:rsidRDefault="005E15C0" w:rsidP="00413870">
      <w:pPr>
        <w:pStyle w:val="Firma"/>
        <w:rPr>
          <w:color w:val="000000" w:themeColor="text1"/>
        </w:rPr>
      </w:pPr>
      <w:r>
        <w:rPr>
          <w:color w:val="000000" w:themeColor="text1"/>
        </w:rPr>
        <w:t>Además, C</w:t>
      </w:r>
      <w:r>
        <w:rPr>
          <w:color w:val="000000" w:themeColor="text1"/>
          <w:vertAlign w:val="subscript"/>
        </w:rPr>
        <w:t xml:space="preserve">stray </w:t>
      </w:r>
      <w:r>
        <w:rPr>
          <w:color w:val="000000" w:themeColor="text1"/>
        </w:rPr>
        <w:t>es la capacidad parásita que todo PCB tiene, siendo que este es un valor estimado sacado del datasheet del STM32, como se puede apreciar en la Figura 3</w:t>
      </w:r>
      <w:r w:rsidR="004905C6">
        <w:rPr>
          <w:color w:val="000000" w:themeColor="text1"/>
        </w:rPr>
        <w:t>5, el cual es de 10pF.</w:t>
      </w:r>
    </w:p>
    <w:p w14:paraId="13661252" w14:textId="7CB17D66" w:rsidR="005E15C0" w:rsidRDefault="005E15C0" w:rsidP="005E15C0">
      <w:pPr>
        <w:pStyle w:val="Sinespaciado"/>
        <w:rPr>
          <w:color w:val="000000" w:themeColor="text1"/>
        </w:rPr>
      </w:pPr>
      <w:r>
        <w:t xml:space="preserve">Figura 35. Valor de la Capacidad Parásita del </w:t>
      </w:r>
      <w:r w:rsidR="004905C6">
        <w:t>PCB</w:t>
      </w:r>
      <w:r w:rsidR="007E7E68">
        <w:t xml:space="preserve"> para el oscilador de 8MHz</w:t>
      </w:r>
      <w:r>
        <w:t>.</w:t>
      </w:r>
    </w:p>
    <w:p w14:paraId="4DD98803" w14:textId="60A89F33" w:rsidR="005E15C0" w:rsidRDefault="005E15C0" w:rsidP="005E15C0">
      <w:pPr>
        <w:pStyle w:val="Firma"/>
        <w:jc w:val="center"/>
        <w:rPr>
          <w:color w:val="000000" w:themeColor="text1"/>
        </w:rPr>
      </w:pPr>
      <w:r>
        <w:rPr>
          <w:noProof/>
        </w:rPr>
        <mc:AlternateContent>
          <mc:Choice Requires="wps">
            <w:drawing>
              <wp:anchor distT="0" distB="0" distL="114300" distR="114300" simplePos="0" relativeHeight="251695104" behindDoc="0" locked="0" layoutInCell="1" allowOverlap="1" wp14:anchorId="2D43CC15" wp14:editId="6E976C59">
                <wp:simplePos x="0" y="0"/>
                <wp:positionH relativeFrom="column">
                  <wp:posOffset>1695450</wp:posOffset>
                </wp:positionH>
                <wp:positionV relativeFrom="paragraph">
                  <wp:posOffset>672465</wp:posOffset>
                </wp:positionV>
                <wp:extent cx="3295650" cy="147638"/>
                <wp:effectExtent l="0" t="0" r="19050" b="24130"/>
                <wp:wrapNone/>
                <wp:docPr id="80" name="Rectángulo 80"/>
                <wp:cNvGraphicFramePr/>
                <a:graphic xmlns:a="http://schemas.openxmlformats.org/drawingml/2006/main">
                  <a:graphicData uri="http://schemas.microsoft.com/office/word/2010/wordprocessingShape">
                    <wps:wsp>
                      <wps:cNvSpPr/>
                      <wps:spPr>
                        <a:xfrm>
                          <a:off x="0" y="0"/>
                          <a:ext cx="3295650" cy="147638"/>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14BAD8" id="Rectángulo 80" o:spid="_x0000_s1026" style="position:absolute;margin-left:133.5pt;margin-top:52.95pt;width:259.5pt;height:11.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" filled="f" strokecolor="red" strokeweight="1.5pt"/>
            </w:pict>
          </mc:Fallback>
        </mc:AlternateContent>
      </w:r>
      <w:r w:rsidR="004905C6" w:rsidRPr="004905C6">
        <w:rPr>
          <w:noProof/>
        </w:rPr>
        <w:t xml:space="preserve"> </w:t>
      </w:r>
      <w:r w:rsidR="004905C6">
        <w:rPr>
          <w:noProof/>
        </w:rPr>
        <w:drawing>
          <wp:inline distT="0" distB="0" distL="0" distR="0" wp14:anchorId="1BE66AC2" wp14:editId="6E76449A">
            <wp:extent cx="4343755" cy="154559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369790" cy="1554854"/>
                    </a:xfrm>
                    <a:prstGeom prst="rect">
                      <a:avLst/>
                    </a:prstGeom>
                  </pic:spPr>
                </pic:pic>
              </a:graphicData>
            </a:graphic>
          </wp:inline>
        </w:drawing>
      </w:r>
    </w:p>
    <w:p w14:paraId="3B425C0E" w14:textId="7BD26B0F" w:rsidR="005E15C0" w:rsidRDefault="005E15C0" w:rsidP="00413870">
      <w:pPr>
        <w:pStyle w:val="Firma"/>
        <w:rPr>
          <w:color w:val="000000" w:themeColor="text1"/>
        </w:rPr>
      </w:pPr>
    </w:p>
    <w:p w14:paraId="526226D1" w14:textId="7323D0CB" w:rsidR="005E15C0" w:rsidRDefault="004905C6" w:rsidP="00413870">
      <w:pPr>
        <w:pStyle w:val="Firma"/>
        <w:rPr>
          <w:color w:val="000000" w:themeColor="text1"/>
        </w:rPr>
      </w:pPr>
      <w:r>
        <w:rPr>
          <w:color w:val="000000" w:themeColor="text1"/>
        </w:rPr>
        <w:t>Reemplazando en la fórmula se obtiene un valor de 20pF, como se muestra en la Figura 36</w:t>
      </w:r>
      <w:r w:rsidR="00BD6E15">
        <w:rPr>
          <w:color w:val="000000" w:themeColor="text1"/>
        </w:rPr>
        <w:t>, el cual cumple con la recomendación de la Figura 35, la cual dice que este valor debe oscilar entre 5pF y 20pF.</w:t>
      </w:r>
    </w:p>
    <w:p w14:paraId="678FD316" w14:textId="2037A706" w:rsidR="004905C6" w:rsidRDefault="004905C6" w:rsidP="004905C6">
      <w:pPr>
        <w:pStyle w:val="Sinespaciado"/>
        <w:rPr>
          <w:color w:val="000000" w:themeColor="text1"/>
        </w:rPr>
      </w:pPr>
      <w:r>
        <w:t>Figura 36. Valor estimado de la capacitancia en el circuito oscilador.</w:t>
      </w:r>
    </w:p>
    <w:p w14:paraId="15A2FF3F" w14:textId="64D18EF9" w:rsidR="005E15C0" w:rsidRDefault="004905C6" w:rsidP="004905C6">
      <w:pPr>
        <w:pStyle w:val="Firma"/>
        <w:jc w:val="center"/>
        <w:rPr>
          <w:color w:val="000000" w:themeColor="text1"/>
        </w:rPr>
      </w:pPr>
      <w:r>
        <w:rPr>
          <w:noProof/>
        </w:rPr>
        <mc:AlternateContent>
          <mc:Choice Requires="wps">
            <w:drawing>
              <wp:anchor distT="0" distB="0" distL="114300" distR="114300" simplePos="0" relativeHeight="251697152" behindDoc="0" locked="0" layoutInCell="1" allowOverlap="1" wp14:anchorId="5666D8F2" wp14:editId="3B3F973C">
                <wp:simplePos x="0" y="0"/>
                <wp:positionH relativeFrom="column">
                  <wp:posOffset>3752849</wp:posOffset>
                </wp:positionH>
                <wp:positionV relativeFrom="paragraph">
                  <wp:posOffset>1395412</wp:posOffset>
                </wp:positionV>
                <wp:extent cx="352425" cy="166687"/>
                <wp:effectExtent l="0" t="0" r="28575" b="24130"/>
                <wp:wrapNone/>
                <wp:docPr id="84" name="Rectángulo 84"/>
                <wp:cNvGraphicFramePr/>
                <a:graphic xmlns:a="http://schemas.openxmlformats.org/drawingml/2006/main">
                  <a:graphicData uri="http://schemas.microsoft.com/office/word/2010/wordprocessingShape">
                    <wps:wsp>
                      <wps:cNvSpPr/>
                      <wps:spPr>
                        <a:xfrm>
                          <a:off x="0" y="0"/>
                          <a:ext cx="352425" cy="16668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084AC" id="Rectángulo 84" o:spid="_x0000_s1026" style="position:absolute;margin-left:295.5pt;margin-top:109.85pt;width:27.75pt;height:13.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" filled="f" strokecolor="red" strokeweight="1.5pt"/>
            </w:pict>
          </mc:Fallback>
        </mc:AlternateContent>
      </w:r>
      <w:r>
        <w:rPr>
          <w:noProof/>
        </w:rPr>
        <w:drawing>
          <wp:inline distT="0" distB="0" distL="0" distR="0" wp14:anchorId="5BAC81A0" wp14:editId="489A23FB">
            <wp:extent cx="4495800" cy="2533650"/>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23361" t="21913" r="8991" b="10311"/>
                    <a:stretch/>
                  </pic:blipFill>
                  <pic:spPr bwMode="auto">
                    <a:xfrm>
                      <a:off x="0" y="0"/>
                      <a:ext cx="4495800" cy="2533650"/>
                    </a:xfrm>
                    <a:prstGeom prst="rect">
                      <a:avLst/>
                    </a:prstGeom>
                    <a:ln>
                      <a:noFill/>
                    </a:ln>
                    <a:extLst>
                      <a:ext uri="{53640926-AAD7-44D8-BBD7-CCE9431645EC}">
                        <a14:shadowObscured xmlns:a14="http://schemas.microsoft.com/office/drawing/2010/main"/>
                      </a:ext>
                    </a:extLst>
                  </pic:spPr>
                </pic:pic>
              </a:graphicData>
            </a:graphic>
          </wp:inline>
        </w:drawing>
      </w:r>
    </w:p>
    <w:p w14:paraId="4F0E9437" w14:textId="7D58EC73" w:rsidR="005E15C0" w:rsidRDefault="005E15C0" w:rsidP="00413870">
      <w:pPr>
        <w:pStyle w:val="Firma"/>
        <w:rPr>
          <w:color w:val="000000" w:themeColor="text1"/>
        </w:rPr>
      </w:pPr>
    </w:p>
    <w:p w14:paraId="5773FC40" w14:textId="066D3B87" w:rsidR="005E15C0" w:rsidRDefault="00C642FA" w:rsidP="00413870">
      <w:pPr>
        <w:pStyle w:val="Firma"/>
        <w:rPr>
          <w:color w:val="000000" w:themeColor="text1"/>
        </w:rPr>
      </w:pPr>
      <w:r>
        <w:rPr>
          <w:color w:val="000000" w:themeColor="text1"/>
        </w:rPr>
        <w:t xml:space="preserve">De esta forma el circuito resultante </w:t>
      </w:r>
      <w:r w:rsidR="00A73977">
        <w:rPr>
          <w:color w:val="000000" w:themeColor="text1"/>
        </w:rPr>
        <w:t xml:space="preserve">del oscilador High-speed </w:t>
      </w:r>
      <w:r>
        <w:rPr>
          <w:color w:val="000000" w:themeColor="text1"/>
        </w:rPr>
        <w:t>es el que se puede ver en la Figura 37.</w:t>
      </w:r>
    </w:p>
    <w:p w14:paraId="288838A2" w14:textId="0CF16E6E" w:rsidR="00C642FA" w:rsidRDefault="00C642FA" w:rsidP="00413870">
      <w:pPr>
        <w:pStyle w:val="Firma"/>
        <w:rPr>
          <w:color w:val="000000" w:themeColor="text1"/>
        </w:rPr>
      </w:pPr>
    </w:p>
    <w:p w14:paraId="0DC933FC" w14:textId="77777777" w:rsidR="00A73977" w:rsidRDefault="00A73977" w:rsidP="00C642FA">
      <w:pPr>
        <w:pStyle w:val="Sinespaciado"/>
      </w:pPr>
    </w:p>
    <w:p w14:paraId="710A6828" w14:textId="27915727" w:rsidR="00C642FA" w:rsidRDefault="00C642FA" w:rsidP="00C642FA">
      <w:pPr>
        <w:pStyle w:val="Sinespaciado"/>
        <w:rPr>
          <w:color w:val="000000" w:themeColor="text1"/>
        </w:rPr>
      </w:pPr>
      <w:r>
        <w:lastRenderedPageBreak/>
        <w:t>Figura 37. Circuito del oscilador externo High-speed en el esquemático.</w:t>
      </w:r>
    </w:p>
    <w:p w14:paraId="5B071CC5" w14:textId="6B3CB1DB" w:rsidR="00C642FA" w:rsidRDefault="00C642FA" w:rsidP="00C642FA">
      <w:pPr>
        <w:pStyle w:val="Firma"/>
        <w:jc w:val="center"/>
        <w:rPr>
          <w:color w:val="000000" w:themeColor="text1"/>
        </w:rPr>
      </w:pPr>
      <w:r>
        <w:rPr>
          <w:noProof/>
        </w:rPr>
        <w:drawing>
          <wp:inline distT="0" distB="0" distL="0" distR="0" wp14:anchorId="12801267" wp14:editId="662F02F0">
            <wp:extent cx="3729037" cy="2420347"/>
            <wp:effectExtent l="0" t="0" r="508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741357" cy="2428343"/>
                    </a:xfrm>
                    <a:prstGeom prst="rect">
                      <a:avLst/>
                    </a:prstGeom>
                  </pic:spPr>
                </pic:pic>
              </a:graphicData>
            </a:graphic>
          </wp:inline>
        </w:drawing>
      </w:r>
    </w:p>
    <w:p w14:paraId="16E923B8" w14:textId="090C0710" w:rsidR="005E15C0" w:rsidRDefault="005E15C0" w:rsidP="00413870">
      <w:pPr>
        <w:pStyle w:val="Firma"/>
        <w:rPr>
          <w:color w:val="000000" w:themeColor="text1"/>
        </w:rPr>
      </w:pPr>
    </w:p>
    <w:p w14:paraId="38488409" w14:textId="3F8195CD" w:rsidR="00FA3005" w:rsidRDefault="00FA3005" w:rsidP="00FA3005">
      <w:pPr>
        <w:pStyle w:val="Firma"/>
        <w:rPr>
          <w:color w:val="000000" w:themeColor="text1"/>
        </w:rPr>
      </w:pPr>
      <w:r>
        <w:rPr>
          <w:color w:val="000000" w:themeColor="text1"/>
        </w:rPr>
        <w:t xml:space="preserve">Por otra parte, en la Figura 38 se puede apreciar el esquema del circuito del oscilador de </w:t>
      </w:r>
      <w:r w:rsidRPr="00FA3005">
        <w:rPr>
          <w:color w:val="000000" w:themeColor="text1"/>
        </w:rPr>
        <w:t>32.768kHz</w:t>
      </w:r>
      <w:r>
        <w:rPr>
          <w:color w:val="000000" w:themeColor="text1"/>
        </w:rPr>
        <w:t xml:space="preserve"> (pines OSC32_IN y OSC32_OUT del STM32), donde se muestra que aparte del oscilador se deben ubicar dos condensadores, los cuales deben ser calculados, como en el oscilador High-speed.</w:t>
      </w:r>
    </w:p>
    <w:p w14:paraId="65B1ABD1" w14:textId="15258933" w:rsidR="00FA3005" w:rsidRDefault="00FA3005" w:rsidP="00FA3005">
      <w:pPr>
        <w:pStyle w:val="Sinespaciado"/>
        <w:rPr>
          <w:color w:val="000000" w:themeColor="text1"/>
        </w:rPr>
      </w:pPr>
      <w:r>
        <w:t xml:space="preserve">Figura 38. Circuito de referencia para el circuito del oscilador de </w:t>
      </w:r>
      <w:bookmarkStart w:id="4" w:name="_Hlk112108489"/>
      <w:r w:rsidRPr="00FA3005">
        <w:t>32.768 kHz</w:t>
      </w:r>
      <w:r>
        <w:t xml:space="preserve"> </w:t>
      </w:r>
      <w:bookmarkEnd w:id="4"/>
      <w:r>
        <w:t>(Pág. 50).</w:t>
      </w:r>
    </w:p>
    <w:p w14:paraId="7B786E30" w14:textId="7A8615DA" w:rsidR="00FA3005" w:rsidRDefault="00FA3005" w:rsidP="00FA3005">
      <w:pPr>
        <w:pStyle w:val="Firma"/>
        <w:jc w:val="center"/>
        <w:rPr>
          <w:color w:val="000000" w:themeColor="text1"/>
        </w:rPr>
      </w:pPr>
      <w:r>
        <w:rPr>
          <w:noProof/>
        </w:rPr>
        <w:drawing>
          <wp:inline distT="0" distB="0" distL="0" distR="0" wp14:anchorId="05014FC6" wp14:editId="4A3136D0">
            <wp:extent cx="4859465" cy="1839595"/>
            <wp:effectExtent l="0" t="0" r="0" b="825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68789" cy="1843125"/>
                    </a:xfrm>
                    <a:prstGeom prst="rect">
                      <a:avLst/>
                    </a:prstGeom>
                  </pic:spPr>
                </pic:pic>
              </a:graphicData>
            </a:graphic>
          </wp:inline>
        </w:drawing>
      </w:r>
    </w:p>
    <w:p w14:paraId="655C55F6" w14:textId="225AA8FE" w:rsidR="00A73977" w:rsidRDefault="00A73977" w:rsidP="00413870">
      <w:pPr>
        <w:pStyle w:val="Firma"/>
        <w:rPr>
          <w:color w:val="000000" w:themeColor="text1"/>
        </w:rPr>
      </w:pPr>
    </w:p>
    <w:p w14:paraId="58F00B71" w14:textId="14F5D853" w:rsidR="0025188A" w:rsidRDefault="0025188A" w:rsidP="0025188A">
      <w:pPr>
        <w:pStyle w:val="Firma"/>
        <w:rPr>
          <w:color w:val="000000" w:themeColor="text1"/>
        </w:rPr>
      </w:pPr>
      <w:r>
        <w:rPr>
          <w:color w:val="000000" w:themeColor="text1"/>
        </w:rPr>
        <w:t xml:space="preserve">Seleccionamos el componente </w:t>
      </w:r>
      <w:r w:rsidRPr="0025188A">
        <w:rPr>
          <w:color w:val="000000" w:themeColor="text1"/>
        </w:rPr>
        <w:t>SC-20S,32.768kHz,20PPM,7pF</w:t>
      </w:r>
      <w:r>
        <w:rPr>
          <w:color w:val="000000" w:themeColor="text1"/>
        </w:rPr>
        <w:t>, el cual es un oscilador de dos pines, como se ve en la Figura 39, el cual tiene un empaquetado SMD-2012_2P.</w:t>
      </w:r>
    </w:p>
    <w:p w14:paraId="0BF3C45F" w14:textId="45037839" w:rsidR="0025188A" w:rsidRDefault="0025188A" w:rsidP="0025188A">
      <w:pPr>
        <w:pStyle w:val="Sinespaciado"/>
        <w:rPr>
          <w:color w:val="000000" w:themeColor="text1"/>
        </w:rPr>
      </w:pPr>
      <w:r>
        <w:t>Figura 39. Componente a utilizar en JLCPCB como oscilador de cuarzo de 32kHz.</w:t>
      </w:r>
    </w:p>
    <w:p w14:paraId="21C12D95" w14:textId="17615785" w:rsidR="0025188A" w:rsidRDefault="0025188A" w:rsidP="0025188A">
      <w:pPr>
        <w:pStyle w:val="Firma"/>
        <w:jc w:val="center"/>
        <w:rPr>
          <w:color w:val="000000" w:themeColor="text1"/>
        </w:rPr>
      </w:pPr>
      <w:r>
        <w:rPr>
          <w:noProof/>
        </w:rPr>
        <mc:AlternateContent>
          <mc:Choice Requires="wps">
            <w:drawing>
              <wp:anchor distT="0" distB="0" distL="114300" distR="114300" simplePos="0" relativeHeight="251699200" behindDoc="0" locked="0" layoutInCell="1" allowOverlap="1" wp14:anchorId="0AFE6208" wp14:editId="4535AD96">
                <wp:simplePos x="0" y="0"/>
                <wp:positionH relativeFrom="column">
                  <wp:posOffset>3862388</wp:posOffset>
                </wp:positionH>
                <wp:positionV relativeFrom="paragraph">
                  <wp:posOffset>610235</wp:posOffset>
                </wp:positionV>
                <wp:extent cx="476250" cy="138113"/>
                <wp:effectExtent l="0" t="0" r="19050" b="14605"/>
                <wp:wrapNone/>
                <wp:docPr id="87" name="Rectángulo 87"/>
                <wp:cNvGraphicFramePr/>
                <a:graphic xmlns:a="http://schemas.openxmlformats.org/drawingml/2006/main">
                  <a:graphicData uri="http://schemas.microsoft.com/office/word/2010/wordprocessingShape">
                    <wps:wsp>
                      <wps:cNvSpPr/>
                      <wps:spPr>
                        <a:xfrm>
                          <a:off x="0" y="0"/>
                          <a:ext cx="476250" cy="13811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68853" id="Rectángulo 87" o:spid="_x0000_s1026" style="position:absolute;margin-left:304.15pt;margin-top:48.05pt;width:37.5pt;height:10.9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" filled="f" strokecolor="red" strokeweight="1.5pt"/>
            </w:pict>
          </mc:Fallback>
        </mc:AlternateContent>
      </w:r>
      <w:r w:rsidR="00132EFC" w:rsidRPr="00132EFC">
        <w:rPr>
          <w:noProof/>
        </w:rPr>
        <w:t xml:space="preserve"> </w:t>
      </w:r>
      <w:r w:rsidR="00132EFC">
        <w:rPr>
          <w:noProof/>
        </w:rPr>
        <w:drawing>
          <wp:inline distT="0" distB="0" distL="0" distR="0" wp14:anchorId="06C85561" wp14:editId="3E1A70AC">
            <wp:extent cx="3133407" cy="1582574"/>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154140" cy="1593046"/>
                    </a:xfrm>
                    <a:prstGeom prst="rect">
                      <a:avLst/>
                    </a:prstGeom>
                  </pic:spPr>
                </pic:pic>
              </a:graphicData>
            </a:graphic>
          </wp:inline>
        </w:drawing>
      </w:r>
    </w:p>
    <w:p w14:paraId="0B11DDF6" w14:textId="477CD6FF" w:rsidR="00A73977" w:rsidRDefault="00A73977" w:rsidP="00413870">
      <w:pPr>
        <w:pStyle w:val="Firma"/>
        <w:rPr>
          <w:color w:val="000000" w:themeColor="text1"/>
        </w:rPr>
      </w:pPr>
    </w:p>
    <w:p w14:paraId="58009E72" w14:textId="63BF9439" w:rsidR="00132EFC" w:rsidRDefault="00132EFC" w:rsidP="00132EFC">
      <w:pPr>
        <w:pStyle w:val="Firma"/>
        <w:rPr>
          <w:color w:val="000000" w:themeColor="text1"/>
        </w:rPr>
      </w:pPr>
      <w:r>
        <w:rPr>
          <w:color w:val="000000" w:themeColor="text1"/>
        </w:rPr>
        <w:t xml:space="preserve">Se conectan los pines OCS32_IN y OSC32_OUT a los pines </w:t>
      </w:r>
      <w:r w:rsidR="00F11859">
        <w:rPr>
          <w:color w:val="000000" w:themeColor="text1"/>
        </w:rPr>
        <w:t>3</w:t>
      </w:r>
      <w:r>
        <w:rPr>
          <w:color w:val="000000" w:themeColor="text1"/>
        </w:rPr>
        <w:t xml:space="preserve"> y </w:t>
      </w:r>
      <w:r w:rsidR="00F11859">
        <w:rPr>
          <w:color w:val="000000" w:themeColor="text1"/>
        </w:rPr>
        <w:t>4</w:t>
      </w:r>
      <w:r>
        <w:rPr>
          <w:color w:val="000000" w:themeColor="text1"/>
        </w:rPr>
        <w:t>, respectivamente, como se puede apreciar en la Figura 40.</w:t>
      </w:r>
    </w:p>
    <w:p w14:paraId="4B2D1215" w14:textId="1B1B9BFA" w:rsidR="00F11859" w:rsidRDefault="00F11859" w:rsidP="00132EFC">
      <w:pPr>
        <w:pStyle w:val="Firma"/>
        <w:rPr>
          <w:color w:val="000000" w:themeColor="text1"/>
        </w:rPr>
      </w:pPr>
    </w:p>
    <w:p w14:paraId="0D3B9253" w14:textId="41693F16" w:rsidR="00F11859" w:rsidRDefault="00F11859" w:rsidP="00132EFC">
      <w:pPr>
        <w:pStyle w:val="Firma"/>
        <w:rPr>
          <w:color w:val="000000" w:themeColor="text1"/>
        </w:rPr>
      </w:pPr>
    </w:p>
    <w:p w14:paraId="7DA60D06" w14:textId="664E9DCE" w:rsidR="00F11859" w:rsidRDefault="00F11859" w:rsidP="00132EFC">
      <w:pPr>
        <w:pStyle w:val="Firma"/>
        <w:rPr>
          <w:color w:val="000000" w:themeColor="text1"/>
        </w:rPr>
      </w:pPr>
    </w:p>
    <w:p w14:paraId="7108E723" w14:textId="77777777" w:rsidR="00F11859" w:rsidRDefault="00F11859" w:rsidP="00132EFC">
      <w:pPr>
        <w:pStyle w:val="Firma"/>
        <w:rPr>
          <w:color w:val="000000" w:themeColor="text1"/>
        </w:rPr>
      </w:pPr>
    </w:p>
    <w:p w14:paraId="2ACB52C8" w14:textId="6D3B268C" w:rsidR="00132EFC" w:rsidRDefault="00132EFC" w:rsidP="00132EFC">
      <w:pPr>
        <w:pStyle w:val="Sinespaciado"/>
        <w:rPr>
          <w:color w:val="000000" w:themeColor="text1"/>
        </w:rPr>
      </w:pPr>
      <w:r>
        <w:lastRenderedPageBreak/>
        <w:t xml:space="preserve">Figura 40. Pines del STM32 para el Oscilador de </w:t>
      </w:r>
      <w:r w:rsidRPr="00FA3005">
        <w:t>32.768 kHz</w:t>
      </w:r>
      <w:r>
        <w:t xml:space="preserve"> (Pág. 26).</w:t>
      </w:r>
    </w:p>
    <w:p w14:paraId="5533948D" w14:textId="72C88995" w:rsidR="00132EFC" w:rsidRDefault="00F11859" w:rsidP="00132EFC">
      <w:pPr>
        <w:pStyle w:val="Firma"/>
        <w:jc w:val="center"/>
        <w:rPr>
          <w:color w:val="000000" w:themeColor="text1"/>
        </w:rPr>
      </w:pPr>
      <w:r>
        <w:rPr>
          <w:noProof/>
        </w:rPr>
        <mc:AlternateContent>
          <mc:Choice Requires="wps">
            <w:drawing>
              <wp:anchor distT="0" distB="0" distL="114300" distR="114300" simplePos="0" relativeHeight="251702272" behindDoc="0" locked="0" layoutInCell="1" allowOverlap="1" wp14:anchorId="36D6D385" wp14:editId="24BC9C65">
                <wp:simplePos x="0" y="0"/>
                <wp:positionH relativeFrom="column">
                  <wp:posOffset>4552950</wp:posOffset>
                </wp:positionH>
                <wp:positionV relativeFrom="paragraph">
                  <wp:posOffset>27305</wp:posOffset>
                </wp:positionV>
                <wp:extent cx="961708" cy="533400"/>
                <wp:effectExtent l="0" t="0" r="10160" b="19050"/>
                <wp:wrapNone/>
                <wp:docPr id="89" name="Rectángulo 89"/>
                <wp:cNvGraphicFramePr/>
                <a:graphic xmlns:a="http://schemas.openxmlformats.org/drawingml/2006/main">
                  <a:graphicData uri="http://schemas.microsoft.com/office/word/2010/wordprocessingShape">
                    <wps:wsp>
                      <wps:cNvSpPr/>
                      <wps:spPr>
                        <a:xfrm>
                          <a:off x="0" y="0"/>
                          <a:ext cx="961708" cy="533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CE28F0" id="Rectángulo 89" o:spid="_x0000_s1026" style="position:absolute;margin-left:358.5pt;margin-top:2.15pt;width:75.75pt;height:4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" filled="f" strokecolor="red" strokeweight="1.5pt"/>
            </w:pict>
          </mc:Fallback>
        </mc:AlternateContent>
      </w:r>
      <w:r>
        <w:rPr>
          <w:noProof/>
        </w:rPr>
        <mc:AlternateContent>
          <mc:Choice Requires="wps">
            <w:drawing>
              <wp:anchor distT="0" distB="0" distL="114300" distR="114300" simplePos="0" relativeHeight="251701248" behindDoc="0" locked="0" layoutInCell="1" allowOverlap="1" wp14:anchorId="65864C96" wp14:editId="246F67B9">
                <wp:simplePos x="0" y="0"/>
                <wp:positionH relativeFrom="column">
                  <wp:posOffset>1914525</wp:posOffset>
                </wp:positionH>
                <wp:positionV relativeFrom="paragraph">
                  <wp:posOffset>27305</wp:posOffset>
                </wp:positionV>
                <wp:extent cx="276225" cy="528637"/>
                <wp:effectExtent l="0" t="0" r="28575" b="24130"/>
                <wp:wrapNone/>
                <wp:docPr id="90" name="Rectángulo 90"/>
                <wp:cNvGraphicFramePr/>
                <a:graphic xmlns:a="http://schemas.openxmlformats.org/drawingml/2006/main">
                  <a:graphicData uri="http://schemas.microsoft.com/office/word/2010/wordprocessingShape">
                    <wps:wsp>
                      <wps:cNvSpPr/>
                      <wps:spPr>
                        <a:xfrm>
                          <a:off x="0" y="0"/>
                          <a:ext cx="276225" cy="52863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A5E58" id="Rectángulo 90" o:spid="_x0000_s1026" style="position:absolute;margin-left:150.75pt;margin-top:2.15pt;width:21.75pt;height:41.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" filled="f" strokecolor="red" strokeweight="1.5pt"/>
            </w:pict>
          </mc:Fallback>
        </mc:AlternateContent>
      </w:r>
      <w:r w:rsidRPr="00F11859">
        <w:rPr>
          <w:noProof/>
        </w:rPr>
        <w:t xml:space="preserve"> </w:t>
      </w:r>
      <w:r>
        <w:rPr>
          <w:noProof/>
        </w:rPr>
        <w:drawing>
          <wp:inline distT="0" distB="0" distL="0" distR="0" wp14:anchorId="37793068" wp14:editId="4D9CDF9D">
            <wp:extent cx="4321737" cy="529791"/>
            <wp:effectExtent l="0" t="0" r="3175" b="381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90864" cy="550524"/>
                    </a:xfrm>
                    <a:prstGeom prst="rect">
                      <a:avLst/>
                    </a:prstGeom>
                  </pic:spPr>
                </pic:pic>
              </a:graphicData>
            </a:graphic>
          </wp:inline>
        </w:drawing>
      </w:r>
      <w:r>
        <w:rPr>
          <w:noProof/>
        </w:rPr>
        <w:t xml:space="preserve"> </w:t>
      </w:r>
    </w:p>
    <w:p w14:paraId="1B50CA0F" w14:textId="056457A0" w:rsidR="00A73977" w:rsidRDefault="00A73977" w:rsidP="00413870">
      <w:pPr>
        <w:pStyle w:val="Firma"/>
        <w:rPr>
          <w:color w:val="000000" w:themeColor="text1"/>
        </w:rPr>
      </w:pPr>
    </w:p>
    <w:p w14:paraId="7582551C" w14:textId="361AE148" w:rsidR="00A73977" w:rsidRDefault="00700563" w:rsidP="00413870">
      <w:pPr>
        <w:pStyle w:val="Firma"/>
        <w:rPr>
          <w:color w:val="000000" w:themeColor="text1"/>
        </w:rPr>
      </w:pPr>
      <w:r>
        <w:rPr>
          <w:color w:val="000000" w:themeColor="text1"/>
        </w:rPr>
        <w:t>Utilizamos el mismo circuito que se realizó para el oscilador High-speed de 8MHz, pero volviendo a calcular el valor de los capacitores, siguiendo las recomendaciones que se pueden ver en la Figura 41</w:t>
      </w:r>
      <w:r w:rsidR="007B40AB">
        <w:rPr>
          <w:color w:val="000000" w:themeColor="text1"/>
        </w:rPr>
        <w:t xml:space="preserve"> para el oscilador Low-speed de </w:t>
      </w:r>
      <w:r w:rsidR="007B40AB" w:rsidRPr="007B40AB">
        <w:rPr>
          <w:color w:val="000000" w:themeColor="text1"/>
        </w:rPr>
        <w:t>32.768 kHz</w:t>
      </w:r>
      <w:r>
        <w:rPr>
          <w:color w:val="000000" w:themeColor="text1"/>
        </w:rPr>
        <w:t>.</w:t>
      </w:r>
    </w:p>
    <w:p w14:paraId="75DFD3CA" w14:textId="6C4E2D66" w:rsidR="00700563" w:rsidRDefault="00700563" w:rsidP="00700563">
      <w:pPr>
        <w:pStyle w:val="Sinespaciado"/>
        <w:rPr>
          <w:color w:val="000000" w:themeColor="text1"/>
        </w:rPr>
      </w:pPr>
      <w:r>
        <w:t xml:space="preserve">Figura 41. Pines del STM32 para el Oscilador de </w:t>
      </w:r>
      <w:r w:rsidRPr="00FA3005">
        <w:t>32.768 kHz</w:t>
      </w:r>
      <w:r>
        <w:t xml:space="preserve"> (Pág. 26).</w:t>
      </w:r>
    </w:p>
    <w:p w14:paraId="26CCF4C1" w14:textId="244863DE" w:rsidR="00700563" w:rsidRDefault="006654F3" w:rsidP="00700563">
      <w:pPr>
        <w:pStyle w:val="Firma"/>
        <w:jc w:val="center"/>
        <w:rPr>
          <w:color w:val="000000" w:themeColor="text1"/>
        </w:rPr>
      </w:pPr>
      <w:r>
        <w:rPr>
          <w:noProof/>
        </w:rPr>
        <mc:AlternateContent>
          <mc:Choice Requires="wps">
            <w:drawing>
              <wp:anchor distT="0" distB="0" distL="114300" distR="114300" simplePos="0" relativeHeight="251705344" behindDoc="0" locked="0" layoutInCell="1" allowOverlap="1" wp14:anchorId="1FD65A12" wp14:editId="6A4C8BCC">
                <wp:simplePos x="0" y="0"/>
                <wp:positionH relativeFrom="column">
                  <wp:posOffset>3495675</wp:posOffset>
                </wp:positionH>
                <wp:positionV relativeFrom="paragraph">
                  <wp:posOffset>1085534</wp:posOffset>
                </wp:positionV>
                <wp:extent cx="519113" cy="190500"/>
                <wp:effectExtent l="0" t="0" r="14605" b="19050"/>
                <wp:wrapNone/>
                <wp:docPr id="94" name="Rectángulo 94"/>
                <wp:cNvGraphicFramePr/>
                <a:graphic xmlns:a="http://schemas.openxmlformats.org/drawingml/2006/main">
                  <a:graphicData uri="http://schemas.microsoft.com/office/word/2010/wordprocessingShape">
                    <wps:wsp>
                      <wps:cNvSpPr/>
                      <wps:spPr>
                        <a:xfrm>
                          <a:off x="0" y="0"/>
                          <a:ext cx="519113" cy="1905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85E09" id="Rectángulo 94" o:spid="_x0000_s1026" style="position:absolute;margin-left:275.25pt;margin-top:85.5pt;width:40.9pt;height:1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" filled="f" strokecolor="red" strokeweight="1.5pt"/>
            </w:pict>
          </mc:Fallback>
        </mc:AlternateContent>
      </w:r>
      <w:r>
        <w:rPr>
          <w:noProof/>
        </w:rPr>
        <mc:AlternateContent>
          <mc:Choice Requires="wps">
            <w:drawing>
              <wp:anchor distT="0" distB="0" distL="114300" distR="114300" simplePos="0" relativeHeight="251704320" behindDoc="0" locked="0" layoutInCell="1" allowOverlap="1" wp14:anchorId="202330A2" wp14:editId="28296F1D">
                <wp:simplePos x="0" y="0"/>
                <wp:positionH relativeFrom="column">
                  <wp:posOffset>1571625</wp:posOffset>
                </wp:positionH>
                <wp:positionV relativeFrom="paragraph">
                  <wp:posOffset>809308</wp:posOffset>
                </wp:positionV>
                <wp:extent cx="1147763" cy="119062"/>
                <wp:effectExtent l="0" t="0" r="14605" b="14605"/>
                <wp:wrapNone/>
                <wp:docPr id="95" name="Rectángulo 95"/>
                <wp:cNvGraphicFramePr/>
                <a:graphic xmlns:a="http://schemas.openxmlformats.org/drawingml/2006/main">
                  <a:graphicData uri="http://schemas.microsoft.com/office/word/2010/wordprocessingShape">
                    <wps:wsp>
                      <wps:cNvSpPr/>
                      <wps:spPr>
                        <a:xfrm>
                          <a:off x="0" y="0"/>
                          <a:ext cx="1147763" cy="119062"/>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4067C8" id="Rectángulo 95" o:spid="_x0000_s1026" style="position:absolute;margin-left:123.75pt;margin-top:63.75pt;width:90.4pt;height:9.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" filled="f" strokecolor="red" strokeweight="1.5pt"/>
            </w:pict>
          </mc:Fallback>
        </mc:AlternateContent>
      </w:r>
      <w:r w:rsidR="00700563" w:rsidRPr="00F11859">
        <w:rPr>
          <w:noProof/>
        </w:rPr>
        <w:t xml:space="preserve"> </w:t>
      </w:r>
      <w:r w:rsidR="00700563">
        <w:rPr>
          <w:noProof/>
        </w:rPr>
        <w:drawing>
          <wp:inline distT="0" distB="0" distL="0" distR="0" wp14:anchorId="78A42D67" wp14:editId="75677E12">
            <wp:extent cx="4776050" cy="1630045"/>
            <wp:effectExtent l="0" t="0" r="5715" b="8255"/>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81675" cy="1631965"/>
                    </a:xfrm>
                    <a:prstGeom prst="rect">
                      <a:avLst/>
                    </a:prstGeom>
                  </pic:spPr>
                </pic:pic>
              </a:graphicData>
            </a:graphic>
          </wp:inline>
        </w:drawing>
      </w:r>
      <w:r w:rsidR="00700563">
        <w:rPr>
          <w:noProof/>
        </w:rPr>
        <w:t xml:space="preserve"> </w:t>
      </w:r>
    </w:p>
    <w:p w14:paraId="2E169BEE" w14:textId="1F028434" w:rsidR="00700563" w:rsidRDefault="00700563" w:rsidP="00413870">
      <w:pPr>
        <w:pStyle w:val="Firma"/>
        <w:rPr>
          <w:color w:val="000000" w:themeColor="text1"/>
        </w:rPr>
      </w:pPr>
    </w:p>
    <w:p w14:paraId="61CFBE6B" w14:textId="757B183D" w:rsidR="007E7E68" w:rsidRDefault="007E7E68" w:rsidP="007E7E68">
      <w:pPr>
        <w:pStyle w:val="Firma"/>
        <w:rPr>
          <w:color w:val="000000" w:themeColor="text1"/>
        </w:rPr>
      </w:pPr>
      <w:r>
        <w:rPr>
          <w:color w:val="000000" w:themeColor="text1"/>
        </w:rPr>
        <w:t>El Load Capacitance está en el apartado de especificaciones de la página del componente en JLCPCB, como se muestra en la Figura 42, el cual es de 7pF.</w:t>
      </w:r>
    </w:p>
    <w:p w14:paraId="28B0867D" w14:textId="373A916C" w:rsidR="007E7E68" w:rsidRDefault="007E7E68" w:rsidP="007E7E68">
      <w:pPr>
        <w:pStyle w:val="Sinespaciado"/>
        <w:rPr>
          <w:color w:val="000000" w:themeColor="text1"/>
        </w:rPr>
      </w:pPr>
      <w:r>
        <w:t>Figura 42. Valor del Load Capacitance del componente.</w:t>
      </w:r>
    </w:p>
    <w:p w14:paraId="3A846BAE" w14:textId="33697EB0" w:rsidR="007E7E68" w:rsidRDefault="007E7E68" w:rsidP="007E7E68">
      <w:pPr>
        <w:pStyle w:val="Firma"/>
        <w:jc w:val="center"/>
        <w:rPr>
          <w:color w:val="000000" w:themeColor="text1"/>
        </w:rPr>
      </w:pPr>
      <w:r>
        <w:rPr>
          <w:noProof/>
        </w:rPr>
        <mc:AlternateContent>
          <mc:Choice Requires="wps">
            <w:drawing>
              <wp:anchor distT="0" distB="0" distL="114300" distR="114300" simplePos="0" relativeHeight="251707392" behindDoc="0" locked="0" layoutInCell="1" allowOverlap="1" wp14:anchorId="63F89182" wp14:editId="59FA88AC">
                <wp:simplePos x="0" y="0"/>
                <wp:positionH relativeFrom="column">
                  <wp:posOffset>1423988</wp:posOffset>
                </wp:positionH>
                <wp:positionV relativeFrom="paragraph">
                  <wp:posOffset>1472883</wp:posOffset>
                </wp:positionV>
                <wp:extent cx="3843337" cy="228600"/>
                <wp:effectExtent l="0" t="0" r="24130" b="19050"/>
                <wp:wrapNone/>
                <wp:docPr id="100" name="Rectángulo 100"/>
                <wp:cNvGraphicFramePr/>
                <a:graphic xmlns:a="http://schemas.openxmlformats.org/drawingml/2006/main">
                  <a:graphicData uri="http://schemas.microsoft.com/office/word/2010/wordprocessingShape">
                    <wps:wsp>
                      <wps:cNvSpPr/>
                      <wps:spPr>
                        <a:xfrm>
                          <a:off x="0" y="0"/>
                          <a:ext cx="3843337" cy="2286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A2EE1" id="Rectángulo 100" o:spid="_x0000_s1026" style="position:absolute;margin-left:112.15pt;margin-top:116pt;width:302.6pt;height:18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" filled="f" strokecolor="red" strokeweight="1.5pt"/>
            </w:pict>
          </mc:Fallback>
        </mc:AlternateContent>
      </w:r>
      <w:r w:rsidRPr="00F11859">
        <w:rPr>
          <w:noProof/>
        </w:rPr>
        <w:t xml:space="preserve"> </w:t>
      </w:r>
      <w:r>
        <w:rPr>
          <w:noProof/>
        </w:rPr>
        <w:drawing>
          <wp:inline distT="0" distB="0" distL="0" distR="0" wp14:anchorId="061FFBA8" wp14:editId="2EA4FB10">
            <wp:extent cx="3867163" cy="2021522"/>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72482" cy="2024302"/>
                    </a:xfrm>
                    <a:prstGeom prst="rect">
                      <a:avLst/>
                    </a:prstGeom>
                  </pic:spPr>
                </pic:pic>
              </a:graphicData>
            </a:graphic>
          </wp:inline>
        </w:drawing>
      </w:r>
    </w:p>
    <w:p w14:paraId="45B5D7F2" w14:textId="6C2A3574" w:rsidR="007E7E68" w:rsidRDefault="007E7E68" w:rsidP="00413870">
      <w:pPr>
        <w:pStyle w:val="Firma"/>
      </w:pPr>
    </w:p>
    <w:p w14:paraId="17C6665F" w14:textId="0042D3C6" w:rsidR="007E7E68" w:rsidRPr="005E15C0" w:rsidRDefault="007E7E68" w:rsidP="007E7E68">
      <w:pPr>
        <w:pStyle w:val="Firma"/>
        <w:rPr>
          <w:color w:val="000000" w:themeColor="text1"/>
        </w:rPr>
      </w:pPr>
      <w:r>
        <w:rPr>
          <w:color w:val="000000" w:themeColor="text1"/>
        </w:rPr>
        <w:t>Además, el C</w:t>
      </w:r>
      <w:r>
        <w:rPr>
          <w:color w:val="000000" w:themeColor="text1"/>
          <w:vertAlign w:val="subscript"/>
        </w:rPr>
        <w:t>stray</w:t>
      </w:r>
      <w:r>
        <w:rPr>
          <w:color w:val="000000" w:themeColor="text1"/>
        </w:rPr>
        <w:t>, como se puede apreciar en la Figura 41, es de 2pF.</w:t>
      </w:r>
    </w:p>
    <w:p w14:paraId="38050B09" w14:textId="180ECF9E" w:rsidR="007E7E68" w:rsidRDefault="007E7E68" w:rsidP="007E7E68">
      <w:pPr>
        <w:pStyle w:val="Firma"/>
        <w:rPr>
          <w:color w:val="000000" w:themeColor="text1"/>
        </w:rPr>
      </w:pPr>
      <w:r>
        <w:rPr>
          <w:color w:val="000000" w:themeColor="text1"/>
        </w:rPr>
        <w:t xml:space="preserve">Reemplazando en la fórmula se obtiene un valor de </w:t>
      </w:r>
      <w:r w:rsidR="004E50CD">
        <w:rPr>
          <w:color w:val="000000" w:themeColor="text1"/>
        </w:rPr>
        <w:t>1</w:t>
      </w:r>
      <w:r>
        <w:rPr>
          <w:color w:val="000000" w:themeColor="text1"/>
        </w:rPr>
        <w:t xml:space="preserve">0pF, como se muestra en la Figura </w:t>
      </w:r>
      <w:r w:rsidR="004E50CD">
        <w:rPr>
          <w:color w:val="000000" w:themeColor="text1"/>
        </w:rPr>
        <w:t>43</w:t>
      </w:r>
      <w:r>
        <w:rPr>
          <w:color w:val="000000" w:themeColor="text1"/>
        </w:rPr>
        <w:t xml:space="preserve">, el cual cumple con la recomendación de la Figura </w:t>
      </w:r>
      <w:r w:rsidR="004E50CD">
        <w:rPr>
          <w:color w:val="000000" w:themeColor="text1"/>
        </w:rPr>
        <w:t>41</w:t>
      </w:r>
      <w:r>
        <w:rPr>
          <w:color w:val="000000" w:themeColor="text1"/>
        </w:rPr>
        <w:t xml:space="preserve">, la cual dice que este valor debe oscilar entre 5pF y </w:t>
      </w:r>
      <w:r w:rsidR="004E50CD">
        <w:rPr>
          <w:color w:val="000000" w:themeColor="text1"/>
        </w:rPr>
        <w:t>15</w:t>
      </w:r>
      <w:r>
        <w:rPr>
          <w:color w:val="000000" w:themeColor="text1"/>
        </w:rPr>
        <w:t>pF.</w:t>
      </w:r>
    </w:p>
    <w:p w14:paraId="3485316F" w14:textId="09666470" w:rsidR="007E7E68" w:rsidRDefault="007E7E68" w:rsidP="007E7E68">
      <w:pPr>
        <w:pStyle w:val="Sinespaciado"/>
        <w:rPr>
          <w:color w:val="000000" w:themeColor="text1"/>
        </w:rPr>
      </w:pPr>
      <w:r>
        <w:t xml:space="preserve">Figura </w:t>
      </w:r>
      <w:r w:rsidR="004E50CD">
        <w:t>43</w:t>
      </w:r>
      <w:r>
        <w:t>. Valor estimado de la capacitancia en el circuito oscilador.</w:t>
      </w:r>
    </w:p>
    <w:p w14:paraId="74C64F01" w14:textId="409339E0" w:rsidR="007E7E68" w:rsidRDefault="007E7E68" w:rsidP="007E7E68">
      <w:pPr>
        <w:pStyle w:val="Firma"/>
        <w:jc w:val="center"/>
        <w:rPr>
          <w:color w:val="000000" w:themeColor="text1"/>
        </w:rPr>
      </w:pPr>
      <w:r>
        <w:rPr>
          <w:noProof/>
        </w:rPr>
        <mc:AlternateContent>
          <mc:Choice Requires="wps">
            <w:drawing>
              <wp:anchor distT="0" distB="0" distL="114300" distR="114300" simplePos="0" relativeHeight="251710464" behindDoc="0" locked="0" layoutInCell="1" allowOverlap="1" wp14:anchorId="148F1B13" wp14:editId="66D0C39C">
                <wp:simplePos x="0" y="0"/>
                <wp:positionH relativeFrom="column">
                  <wp:posOffset>3643314</wp:posOffset>
                </wp:positionH>
                <wp:positionV relativeFrom="paragraph">
                  <wp:posOffset>1105218</wp:posOffset>
                </wp:positionV>
                <wp:extent cx="233362" cy="147637"/>
                <wp:effectExtent l="0" t="0" r="14605" b="24130"/>
                <wp:wrapNone/>
                <wp:docPr id="103" name="Rectángulo 103"/>
                <wp:cNvGraphicFramePr/>
                <a:graphic xmlns:a="http://schemas.openxmlformats.org/drawingml/2006/main">
                  <a:graphicData uri="http://schemas.microsoft.com/office/word/2010/wordprocessingShape">
                    <wps:wsp>
                      <wps:cNvSpPr/>
                      <wps:spPr>
                        <a:xfrm>
                          <a:off x="0" y="0"/>
                          <a:ext cx="233362" cy="147637"/>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5764C" id="Rectángulo 103" o:spid="_x0000_s1026" style="position:absolute;margin-left:286.9pt;margin-top:87.05pt;width:18.35pt;height:11.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" filled="f" strokecolor="red" strokeweight="1.5pt"/>
            </w:pict>
          </mc:Fallback>
        </mc:AlternateContent>
      </w:r>
      <w:r w:rsidR="004E50CD">
        <w:rPr>
          <w:noProof/>
        </w:rPr>
        <w:drawing>
          <wp:inline distT="0" distB="0" distL="0" distR="0" wp14:anchorId="6B2015F2" wp14:editId="1E1D2859">
            <wp:extent cx="3583118" cy="201930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l="23361" t="21913" r="8991" b="10311"/>
                    <a:stretch/>
                  </pic:blipFill>
                  <pic:spPr bwMode="auto">
                    <a:xfrm>
                      <a:off x="0" y="0"/>
                      <a:ext cx="3596236" cy="2026693"/>
                    </a:xfrm>
                    <a:prstGeom prst="rect">
                      <a:avLst/>
                    </a:prstGeom>
                    <a:ln>
                      <a:noFill/>
                    </a:ln>
                    <a:extLst>
                      <a:ext uri="{53640926-AAD7-44D8-BBD7-CCE9431645EC}">
                        <a14:shadowObscured xmlns:a14="http://schemas.microsoft.com/office/drawing/2010/main"/>
                      </a:ext>
                    </a:extLst>
                  </pic:spPr>
                </pic:pic>
              </a:graphicData>
            </a:graphic>
          </wp:inline>
        </w:drawing>
      </w:r>
    </w:p>
    <w:p w14:paraId="76D1D7D7" w14:textId="77777777" w:rsidR="007E7E68" w:rsidRDefault="007E7E68" w:rsidP="007E7E68">
      <w:pPr>
        <w:pStyle w:val="Firma"/>
        <w:rPr>
          <w:color w:val="000000" w:themeColor="text1"/>
        </w:rPr>
      </w:pPr>
    </w:p>
    <w:p w14:paraId="6B524452" w14:textId="7CA46A4B" w:rsidR="007E7E68" w:rsidRDefault="007E7E68" w:rsidP="007E7E68">
      <w:pPr>
        <w:pStyle w:val="Firma"/>
        <w:rPr>
          <w:color w:val="000000" w:themeColor="text1"/>
        </w:rPr>
      </w:pPr>
      <w:r>
        <w:rPr>
          <w:color w:val="000000" w:themeColor="text1"/>
        </w:rPr>
        <w:t xml:space="preserve">De esta forma el circuito resultante del oscilador </w:t>
      </w:r>
      <w:r w:rsidR="0031353C">
        <w:rPr>
          <w:color w:val="000000" w:themeColor="text1"/>
        </w:rPr>
        <w:t>Low</w:t>
      </w:r>
      <w:r>
        <w:rPr>
          <w:color w:val="000000" w:themeColor="text1"/>
        </w:rPr>
        <w:t xml:space="preserve">-speed es el que se puede ver en la Figura </w:t>
      </w:r>
      <w:r w:rsidR="0031353C">
        <w:rPr>
          <w:color w:val="000000" w:themeColor="text1"/>
        </w:rPr>
        <w:t>44</w:t>
      </w:r>
      <w:r>
        <w:rPr>
          <w:color w:val="000000" w:themeColor="text1"/>
        </w:rPr>
        <w:t>.</w:t>
      </w:r>
    </w:p>
    <w:p w14:paraId="78A63559" w14:textId="5A97E63F" w:rsidR="007E7E68" w:rsidRDefault="007E7E68" w:rsidP="007E7E68">
      <w:pPr>
        <w:pStyle w:val="Sinespaciado"/>
        <w:rPr>
          <w:color w:val="000000" w:themeColor="text1"/>
        </w:rPr>
      </w:pPr>
      <w:r>
        <w:t xml:space="preserve">Figura </w:t>
      </w:r>
      <w:r w:rsidR="0031353C">
        <w:t>44</w:t>
      </w:r>
      <w:r>
        <w:t xml:space="preserve">. Circuito del oscilador externo </w:t>
      </w:r>
      <w:r w:rsidR="0031353C">
        <w:t>Low</w:t>
      </w:r>
      <w:r>
        <w:t>-speed en el esquemático.</w:t>
      </w:r>
    </w:p>
    <w:p w14:paraId="1B5993A4" w14:textId="1618A042" w:rsidR="007E7E68" w:rsidRDefault="0031353C" w:rsidP="007E7E68">
      <w:pPr>
        <w:pStyle w:val="Firma"/>
        <w:jc w:val="center"/>
        <w:rPr>
          <w:color w:val="000000" w:themeColor="text1"/>
        </w:rPr>
      </w:pPr>
      <w:r>
        <w:rPr>
          <w:noProof/>
        </w:rPr>
        <w:drawing>
          <wp:inline distT="0" distB="0" distL="0" distR="0" wp14:anchorId="49C8B966" wp14:editId="3F45EBE2">
            <wp:extent cx="3419475" cy="2172376"/>
            <wp:effectExtent l="0" t="0" r="0" b="0"/>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34516" cy="2181931"/>
                    </a:xfrm>
                    <a:prstGeom prst="rect">
                      <a:avLst/>
                    </a:prstGeom>
                  </pic:spPr>
                </pic:pic>
              </a:graphicData>
            </a:graphic>
          </wp:inline>
        </w:drawing>
      </w:r>
    </w:p>
    <w:p w14:paraId="2A519B7A" w14:textId="3C4ECD7E" w:rsidR="007E7E68" w:rsidRDefault="007E7E68" w:rsidP="00413870">
      <w:pPr>
        <w:pStyle w:val="Firma"/>
        <w:rPr>
          <w:color w:val="000000" w:themeColor="text1"/>
        </w:rPr>
      </w:pPr>
    </w:p>
    <w:p w14:paraId="5E5F70ED" w14:textId="227B3C02" w:rsidR="00C72314" w:rsidRDefault="003F28A7" w:rsidP="00C72314">
      <w:pPr>
        <w:pStyle w:val="Firma"/>
        <w:rPr>
          <w:color w:val="000000" w:themeColor="text1"/>
        </w:rPr>
      </w:pPr>
      <w:r>
        <w:rPr>
          <w:color w:val="C00000"/>
        </w:rPr>
        <w:t>STM32 – Comunicación USB + protección ESD</w:t>
      </w:r>
    </w:p>
    <w:p w14:paraId="3DA8807F" w14:textId="04565850" w:rsidR="00C72314" w:rsidRDefault="00C72314" w:rsidP="00C72314">
      <w:pPr>
        <w:pStyle w:val="Firma"/>
        <w:rPr>
          <w:color w:val="000000" w:themeColor="text1"/>
        </w:rPr>
      </w:pPr>
    </w:p>
    <w:p w14:paraId="7F86B62C" w14:textId="293A62B0" w:rsidR="00C72314" w:rsidRDefault="00BF0193" w:rsidP="00C72314">
      <w:pPr>
        <w:pStyle w:val="Firma"/>
        <w:rPr>
          <w:color w:val="000000" w:themeColor="text1"/>
        </w:rPr>
      </w:pPr>
      <w:r>
        <w:rPr>
          <w:color w:val="000000" w:themeColor="text1"/>
        </w:rPr>
        <w:t>El conector USB solo se utilizará para ver las variables de programa o ver el monitor serial de Arduino, mas no para cargar el software.</w:t>
      </w:r>
    </w:p>
    <w:p w14:paraId="3FE8D5CD" w14:textId="7545123C" w:rsidR="00BF0193" w:rsidRDefault="00BF0193" w:rsidP="00C72314">
      <w:pPr>
        <w:pStyle w:val="Firma"/>
        <w:rPr>
          <w:color w:val="000000" w:themeColor="text1"/>
        </w:rPr>
      </w:pPr>
      <w:r>
        <w:rPr>
          <w:color w:val="000000" w:themeColor="text1"/>
        </w:rPr>
        <w:t xml:space="preserve">El STM32 tiene varios protocolos de comunicación incorporados, siendo el USB uno de ellos, como se puede ver en la Figura </w:t>
      </w:r>
      <w:r w:rsidR="0031353C">
        <w:rPr>
          <w:color w:val="000000" w:themeColor="text1"/>
        </w:rPr>
        <w:t>45</w:t>
      </w:r>
      <w:r>
        <w:rPr>
          <w:color w:val="000000" w:themeColor="text1"/>
        </w:rPr>
        <w:t>, el STM32 tiene una interfaz de comunicación USB 2.0 full-speed, por lo que no se necesitará ningún hardware extra para poder usar este protocolo de comunicación.</w:t>
      </w:r>
    </w:p>
    <w:p w14:paraId="19C130F1" w14:textId="237F5868" w:rsidR="00954324" w:rsidRDefault="00954324" w:rsidP="00C72314">
      <w:pPr>
        <w:pStyle w:val="Firma"/>
        <w:rPr>
          <w:color w:val="000000" w:themeColor="text1"/>
        </w:rPr>
      </w:pPr>
    </w:p>
    <w:p w14:paraId="284197D7" w14:textId="0470165D" w:rsidR="00BF0193" w:rsidRPr="00E14000" w:rsidRDefault="00954324" w:rsidP="00E14000">
      <w:pPr>
        <w:pStyle w:val="Firma"/>
        <w:rPr>
          <w:color w:val="000000" w:themeColor="text1"/>
        </w:rPr>
      </w:pPr>
      <w:r>
        <w:rPr>
          <w:color w:val="000000" w:themeColor="text1"/>
        </w:rPr>
        <w:t xml:space="preserve">Los pines utilizados para este protocolo son el PA11 y el PA12, como se puede ver en la Figura </w:t>
      </w:r>
      <w:r w:rsidR="001F58B1">
        <w:rPr>
          <w:color w:val="000000" w:themeColor="text1"/>
        </w:rPr>
        <w:t>46</w:t>
      </w:r>
      <w:r w:rsidR="00C178B7">
        <w:rPr>
          <w:color w:val="000000" w:themeColor="text1"/>
        </w:rPr>
        <w:t>, donde se muestra el USBM y el USBP</w:t>
      </w:r>
      <w:r>
        <w:rPr>
          <w:color w:val="000000" w:themeColor="text1"/>
        </w:rPr>
        <w:t>.</w:t>
      </w:r>
    </w:p>
    <w:p w14:paraId="7BDC6124" w14:textId="5B2F604D" w:rsidR="00BF0193" w:rsidRPr="00AD176D" w:rsidRDefault="00BF0193" w:rsidP="00BF0193">
      <w:pPr>
        <w:pStyle w:val="Sinespaciado"/>
      </w:pPr>
      <w:r>
        <w:t xml:space="preserve">Figura </w:t>
      </w:r>
      <w:r w:rsidR="0031353C">
        <w:t>45</w:t>
      </w:r>
      <w:r>
        <w:t>. Protocolos de comunicación del STM32.</w:t>
      </w:r>
    </w:p>
    <w:p w14:paraId="5E5A5D7A" w14:textId="4F8AC5ED" w:rsidR="00C72314" w:rsidRDefault="00BF0193" w:rsidP="00C152FB">
      <w:pPr>
        <w:pStyle w:val="Firma"/>
        <w:jc w:val="center"/>
        <w:rPr>
          <w:color w:val="000000" w:themeColor="text1"/>
        </w:rPr>
      </w:pPr>
      <w:r>
        <w:rPr>
          <w:noProof/>
        </w:rPr>
        <w:drawing>
          <wp:inline distT="0" distB="0" distL="0" distR="0" wp14:anchorId="7F3C570C" wp14:editId="48BFBA66">
            <wp:extent cx="2999765" cy="1321482"/>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016870" cy="1329017"/>
                    </a:xfrm>
                    <a:prstGeom prst="rect">
                      <a:avLst/>
                    </a:prstGeom>
                  </pic:spPr>
                </pic:pic>
              </a:graphicData>
            </a:graphic>
          </wp:inline>
        </w:drawing>
      </w:r>
    </w:p>
    <w:p w14:paraId="19D7EFD7" w14:textId="77777777" w:rsidR="00C152FB" w:rsidRDefault="00C152FB" w:rsidP="00C152FB">
      <w:pPr>
        <w:pStyle w:val="Firma"/>
        <w:jc w:val="center"/>
        <w:rPr>
          <w:color w:val="000000" w:themeColor="text1"/>
        </w:rPr>
      </w:pPr>
    </w:p>
    <w:p w14:paraId="76DCAF61" w14:textId="29EFF54A" w:rsidR="00954324" w:rsidRPr="00AD176D" w:rsidRDefault="00954324" w:rsidP="00954324">
      <w:pPr>
        <w:pStyle w:val="Sinespaciado"/>
      </w:pPr>
      <w:r>
        <w:t xml:space="preserve">Figura </w:t>
      </w:r>
      <w:r w:rsidR="001F58B1">
        <w:t>46</w:t>
      </w:r>
      <w:r>
        <w:t>. Pines para usar el protocolo de comunicación USB.</w:t>
      </w:r>
    </w:p>
    <w:p w14:paraId="48C05C66" w14:textId="2492627E" w:rsidR="00C72314" w:rsidRDefault="00954324" w:rsidP="00A5102E">
      <w:pPr>
        <w:pStyle w:val="Firma"/>
        <w:jc w:val="center"/>
        <w:rPr>
          <w:color w:val="000000" w:themeColor="text1"/>
        </w:rPr>
      </w:pPr>
      <w:r>
        <w:rPr>
          <w:noProof/>
        </w:rPr>
        <w:drawing>
          <wp:inline distT="0" distB="0" distL="0" distR="0" wp14:anchorId="1ED9340C" wp14:editId="5CFE0E16">
            <wp:extent cx="4475328" cy="1351317"/>
            <wp:effectExtent l="0" t="0" r="1905" b="127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87768" cy="1355073"/>
                    </a:xfrm>
                    <a:prstGeom prst="rect">
                      <a:avLst/>
                    </a:prstGeom>
                  </pic:spPr>
                </pic:pic>
              </a:graphicData>
            </a:graphic>
          </wp:inline>
        </w:drawing>
      </w:r>
    </w:p>
    <w:p w14:paraId="662E9278" w14:textId="235A99E3" w:rsidR="00C72314" w:rsidRDefault="00C72314" w:rsidP="00C72314">
      <w:pPr>
        <w:pStyle w:val="Firma"/>
        <w:rPr>
          <w:color w:val="000000" w:themeColor="text1"/>
        </w:rPr>
      </w:pPr>
    </w:p>
    <w:p w14:paraId="1BEFF6D0" w14:textId="63223A36" w:rsidR="002714A2" w:rsidRDefault="002714A2" w:rsidP="0045149E">
      <w:pPr>
        <w:pStyle w:val="Firma"/>
        <w:rPr>
          <w:color w:val="000000" w:themeColor="text1"/>
        </w:rPr>
      </w:pPr>
      <w:r>
        <w:rPr>
          <w:color w:val="000000" w:themeColor="text1"/>
        </w:rPr>
        <w:t xml:space="preserve">Asimismo, como se puede ver en la página 66 del datasheet y a su vez se muestra en la Figura </w:t>
      </w:r>
      <w:r w:rsidR="001F58B1">
        <w:rPr>
          <w:color w:val="000000" w:themeColor="text1"/>
        </w:rPr>
        <w:t>47</w:t>
      </w:r>
      <w:r>
        <w:rPr>
          <w:color w:val="000000" w:themeColor="text1"/>
        </w:rPr>
        <w:t>,</w:t>
      </w:r>
      <w:r w:rsidR="00B730D5">
        <w:rPr>
          <w:color w:val="000000" w:themeColor="text1"/>
        </w:rPr>
        <w:t xml:space="preserve"> para poder usar la máxima velocidad en el protocolo USB, se debe conectar una resistencia de 1.5k</w:t>
      </w:r>
      <w:r w:rsidR="008622EC">
        <w:rPr>
          <w:color w:val="000000" w:themeColor="text1"/>
        </w:rPr>
        <w:t>Ω</w:t>
      </w:r>
      <w:r w:rsidR="00B730D5">
        <w:rPr>
          <w:color w:val="000000" w:themeColor="text1"/>
        </w:rPr>
        <w:t xml:space="preserve"> entre el pin de D+ y una fuente de entre 3V a 3.6V.</w:t>
      </w:r>
    </w:p>
    <w:p w14:paraId="0A44ABF2" w14:textId="38BD1599" w:rsidR="002714A2" w:rsidRPr="00AD176D" w:rsidRDefault="002714A2" w:rsidP="002714A2">
      <w:pPr>
        <w:pStyle w:val="Sinespaciado"/>
      </w:pPr>
      <w:r>
        <w:lastRenderedPageBreak/>
        <w:t xml:space="preserve">Figura </w:t>
      </w:r>
      <w:r w:rsidR="001F58B1">
        <w:t>47</w:t>
      </w:r>
      <w:r>
        <w:t>. Características del protocolo de comunicación USB.</w:t>
      </w:r>
    </w:p>
    <w:p w14:paraId="09B75985" w14:textId="59F1E9E7" w:rsidR="002714A2" w:rsidRDefault="002714A2" w:rsidP="00C72314">
      <w:pPr>
        <w:pStyle w:val="Firma"/>
        <w:rPr>
          <w:color w:val="000000" w:themeColor="text1"/>
        </w:rPr>
      </w:pPr>
    </w:p>
    <w:p w14:paraId="30A731AA" w14:textId="7EB9206D" w:rsidR="002714A2" w:rsidRDefault="002714A2" w:rsidP="002714A2">
      <w:pPr>
        <w:pStyle w:val="Firma"/>
        <w:jc w:val="center"/>
        <w:rPr>
          <w:color w:val="000000" w:themeColor="text1"/>
        </w:rPr>
      </w:pPr>
      <w:r>
        <w:rPr>
          <w:noProof/>
        </w:rPr>
        <mc:AlternateContent>
          <mc:Choice Requires="wps">
            <w:drawing>
              <wp:anchor distT="0" distB="0" distL="114300" distR="114300" simplePos="0" relativeHeight="251676672" behindDoc="0" locked="0" layoutInCell="1" allowOverlap="1" wp14:anchorId="0F56A1B3" wp14:editId="3FEEA1D9">
                <wp:simplePos x="0" y="0"/>
                <wp:positionH relativeFrom="column">
                  <wp:posOffset>1016758</wp:posOffset>
                </wp:positionH>
                <wp:positionV relativeFrom="paragraph">
                  <wp:posOffset>183752</wp:posOffset>
                </wp:positionV>
                <wp:extent cx="4639320" cy="252484"/>
                <wp:effectExtent l="0" t="0" r="27940" b="14605"/>
                <wp:wrapNone/>
                <wp:docPr id="35" name="Rectángulo 35"/>
                <wp:cNvGraphicFramePr/>
                <a:graphic xmlns:a="http://schemas.openxmlformats.org/drawingml/2006/main">
                  <a:graphicData uri="http://schemas.microsoft.com/office/word/2010/wordprocessingShape">
                    <wps:wsp>
                      <wps:cNvSpPr/>
                      <wps:spPr>
                        <a:xfrm>
                          <a:off x="0" y="0"/>
                          <a:ext cx="4639320" cy="25248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25A54" id="Rectángulo 35" o:spid="_x0000_s1026" style="position:absolute;margin-left:80.05pt;margin-top:14.45pt;width:365.3pt;height:19.9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" filled="f" strokecolor="red" strokeweight="1.5pt"/>
            </w:pict>
          </mc:Fallback>
        </mc:AlternateContent>
      </w:r>
      <w:r>
        <w:rPr>
          <w:noProof/>
        </w:rPr>
        <w:drawing>
          <wp:inline distT="0" distB="0" distL="0" distR="0" wp14:anchorId="4078B83F" wp14:editId="44B1E6D8">
            <wp:extent cx="4666985" cy="1013573"/>
            <wp:effectExtent l="0" t="0" r="63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693040" cy="1019232"/>
                    </a:xfrm>
                    <a:prstGeom prst="rect">
                      <a:avLst/>
                    </a:prstGeom>
                  </pic:spPr>
                </pic:pic>
              </a:graphicData>
            </a:graphic>
          </wp:inline>
        </w:drawing>
      </w:r>
    </w:p>
    <w:p w14:paraId="14C4E5EE" w14:textId="5A7BA122" w:rsidR="00C72314" w:rsidRDefault="00C72314" w:rsidP="00C72314">
      <w:pPr>
        <w:pStyle w:val="Firma"/>
        <w:rPr>
          <w:color w:val="000000" w:themeColor="text1"/>
        </w:rPr>
      </w:pPr>
    </w:p>
    <w:p w14:paraId="53E18CDC" w14:textId="0DD55CED" w:rsidR="0045149E" w:rsidRDefault="0045149E" w:rsidP="00C72314">
      <w:pPr>
        <w:pStyle w:val="Firma"/>
        <w:rPr>
          <w:color w:val="000000" w:themeColor="text1"/>
        </w:rPr>
      </w:pPr>
      <w:r>
        <w:rPr>
          <w:color w:val="000000" w:themeColor="text1"/>
        </w:rPr>
        <w:t>El conector a utilizar es un Micro USB Type B</w:t>
      </w:r>
      <w:r w:rsidR="00D639DD">
        <w:rPr>
          <w:color w:val="000000" w:themeColor="text1"/>
        </w:rPr>
        <w:t xml:space="preserve">, seleccionado como se muestra en la Figura </w:t>
      </w:r>
      <w:r w:rsidR="001F58B1">
        <w:rPr>
          <w:color w:val="000000" w:themeColor="text1"/>
        </w:rPr>
        <w:t>48</w:t>
      </w:r>
      <w:r w:rsidR="00D639DD">
        <w:rPr>
          <w:color w:val="000000" w:themeColor="text1"/>
        </w:rPr>
        <w:t>.</w:t>
      </w:r>
    </w:p>
    <w:p w14:paraId="492F85E3" w14:textId="06EF0727" w:rsidR="00D639DD" w:rsidRPr="00AD176D" w:rsidRDefault="00D639DD" w:rsidP="00D639DD">
      <w:pPr>
        <w:pStyle w:val="Sinespaciado"/>
      </w:pPr>
      <w:r>
        <w:t xml:space="preserve">Figura </w:t>
      </w:r>
      <w:r w:rsidR="001F58B1">
        <w:t>48</w:t>
      </w:r>
      <w:r>
        <w:t>. Conector USB a utilizar.</w:t>
      </w:r>
    </w:p>
    <w:p w14:paraId="30F88CD7" w14:textId="1244EED6" w:rsidR="00413C68" w:rsidRDefault="00D639DD" w:rsidP="00D639DD">
      <w:pPr>
        <w:pStyle w:val="Firma"/>
        <w:jc w:val="center"/>
        <w:rPr>
          <w:sz w:val="32"/>
          <w:szCs w:val="24"/>
        </w:rPr>
      </w:pPr>
      <w:r>
        <w:rPr>
          <w:noProof/>
        </w:rPr>
        <w:drawing>
          <wp:inline distT="0" distB="0" distL="0" distR="0" wp14:anchorId="798B3D76" wp14:editId="4C0094DE">
            <wp:extent cx="3857948" cy="2655887"/>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871806" cy="2665427"/>
                    </a:xfrm>
                    <a:prstGeom prst="rect">
                      <a:avLst/>
                    </a:prstGeom>
                  </pic:spPr>
                </pic:pic>
              </a:graphicData>
            </a:graphic>
          </wp:inline>
        </w:drawing>
      </w:r>
    </w:p>
    <w:p w14:paraId="52B3DE74" w14:textId="6224BF7B" w:rsidR="00A5102E" w:rsidRDefault="00A5102E" w:rsidP="00E14000">
      <w:pPr>
        <w:pStyle w:val="Firma"/>
        <w:ind w:left="0"/>
        <w:rPr>
          <w:sz w:val="32"/>
          <w:szCs w:val="24"/>
        </w:rPr>
      </w:pPr>
    </w:p>
    <w:p w14:paraId="466B582E" w14:textId="408C1A21" w:rsidR="00372094" w:rsidRDefault="00902B92" w:rsidP="00372094">
      <w:pPr>
        <w:pStyle w:val="Firma"/>
        <w:rPr>
          <w:color w:val="000000" w:themeColor="text1"/>
        </w:rPr>
      </w:pPr>
      <w:r>
        <w:rPr>
          <w:color w:val="000000" w:themeColor="text1"/>
        </w:rPr>
        <w:t>Se utilizan, p</w:t>
      </w:r>
      <w:r w:rsidR="002D6639">
        <w:rPr>
          <w:color w:val="000000" w:themeColor="text1"/>
        </w:rPr>
        <w:t>ara filtrar todas las corrientes parásitas</w:t>
      </w:r>
      <w:r>
        <w:rPr>
          <w:color w:val="000000" w:themeColor="text1"/>
        </w:rPr>
        <w:t>, resistencias de 22</w:t>
      </w:r>
      <w:r w:rsidR="008622EC">
        <w:rPr>
          <w:color w:val="000000" w:themeColor="text1"/>
        </w:rPr>
        <w:t>Ω</w:t>
      </w:r>
      <w:r>
        <w:rPr>
          <w:color w:val="000000" w:themeColor="text1"/>
        </w:rPr>
        <w:t xml:space="preserve"> en las líneas de datos D+ y D- y se conectan con los pines 3 y 2 del conector</w:t>
      </w:r>
      <w:r w:rsidR="00372094">
        <w:rPr>
          <w:color w:val="000000" w:themeColor="text1"/>
        </w:rPr>
        <w:t xml:space="preserve"> Micro USB</w:t>
      </w:r>
      <w:r>
        <w:rPr>
          <w:color w:val="000000" w:themeColor="text1"/>
        </w:rPr>
        <w:t xml:space="preserve">, </w:t>
      </w:r>
      <w:r w:rsidR="00372094">
        <w:rPr>
          <w:color w:val="000000" w:themeColor="text1"/>
        </w:rPr>
        <w:t>r</w:t>
      </w:r>
      <w:r>
        <w:rPr>
          <w:color w:val="000000" w:themeColor="text1"/>
        </w:rPr>
        <w:t>espectivamente.</w:t>
      </w:r>
      <w:r w:rsidR="00372094">
        <w:rPr>
          <w:color w:val="000000" w:themeColor="text1"/>
        </w:rPr>
        <w:t xml:space="preserve"> Luego se agrega la alimentación, la cual se generará desde la computadora (5v) y viajará por el cable para alimentar la PCB. Para esto hacemos uso de un diodo, para evitar hacer cortocircuito si es que se alimenta la PCB desde diferentes sitios, debido a que se contará con dos puertos USB, además del conector SWD. El diodo a utilizar será el mismo que el del conector SWD, el modelo B5819W, que irá directamente conectado al pin 1 del conector Micro USB y para la fuente a utilizar usaremos la etiqueta Vdrive. Después conectamos el pin 5 del conector Micro USB a GND y dejamos los pines 4 y 6 sin conectar. El diseño del esquemático para el conector Micro USB se puede apreciar en la Figura 49.</w:t>
      </w:r>
      <w:r w:rsidR="00124CC6">
        <w:rPr>
          <w:color w:val="000000" w:themeColor="text1"/>
        </w:rPr>
        <w:t xml:space="preserve"> Se procede luego con las etiquetas para las señales, las cuales nos serán de mucha ayuda al realizar la placa.</w:t>
      </w:r>
    </w:p>
    <w:p w14:paraId="59D32AAF" w14:textId="151950B2" w:rsidR="00207EB9" w:rsidRDefault="00207EB9" w:rsidP="00372094">
      <w:pPr>
        <w:pStyle w:val="Firma"/>
        <w:rPr>
          <w:color w:val="000000" w:themeColor="text1"/>
        </w:rPr>
      </w:pPr>
    </w:p>
    <w:p w14:paraId="07397D55" w14:textId="4389CFFD" w:rsidR="00207EB9" w:rsidRDefault="00207EB9" w:rsidP="00372094">
      <w:pPr>
        <w:pStyle w:val="Firma"/>
        <w:rPr>
          <w:color w:val="000000" w:themeColor="text1"/>
        </w:rPr>
      </w:pPr>
    </w:p>
    <w:p w14:paraId="18FCF9E6" w14:textId="3C0BAFFE" w:rsidR="00207EB9" w:rsidRDefault="00207EB9" w:rsidP="00372094">
      <w:pPr>
        <w:pStyle w:val="Firma"/>
        <w:rPr>
          <w:color w:val="000000" w:themeColor="text1"/>
        </w:rPr>
      </w:pPr>
    </w:p>
    <w:p w14:paraId="276B6909" w14:textId="5EA935DD" w:rsidR="00207EB9" w:rsidRDefault="00207EB9" w:rsidP="00372094">
      <w:pPr>
        <w:pStyle w:val="Firma"/>
        <w:rPr>
          <w:color w:val="000000" w:themeColor="text1"/>
        </w:rPr>
      </w:pPr>
    </w:p>
    <w:p w14:paraId="1C8456F3" w14:textId="1C085ED4" w:rsidR="00207EB9" w:rsidRDefault="00207EB9" w:rsidP="00372094">
      <w:pPr>
        <w:pStyle w:val="Firma"/>
        <w:rPr>
          <w:color w:val="000000" w:themeColor="text1"/>
        </w:rPr>
      </w:pPr>
    </w:p>
    <w:p w14:paraId="082AA77D" w14:textId="676809ED" w:rsidR="00207EB9" w:rsidRDefault="00207EB9" w:rsidP="00372094">
      <w:pPr>
        <w:pStyle w:val="Firma"/>
        <w:rPr>
          <w:color w:val="000000" w:themeColor="text1"/>
        </w:rPr>
      </w:pPr>
    </w:p>
    <w:p w14:paraId="1D51A6AF" w14:textId="60745C64" w:rsidR="00207EB9" w:rsidRDefault="00207EB9" w:rsidP="00372094">
      <w:pPr>
        <w:pStyle w:val="Firma"/>
        <w:rPr>
          <w:color w:val="000000" w:themeColor="text1"/>
        </w:rPr>
      </w:pPr>
    </w:p>
    <w:p w14:paraId="6B0959D8" w14:textId="60C8946D" w:rsidR="00207EB9" w:rsidRDefault="00207EB9" w:rsidP="00372094">
      <w:pPr>
        <w:pStyle w:val="Firma"/>
        <w:rPr>
          <w:color w:val="000000" w:themeColor="text1"/>
        </w:rPr>
      </w:pPr>
    </w:p>
    <w:p w14:paraId="09F2F53D" w14:textId="48B6DE41" w:rsidR="00207EB9" w:rsidRDefault="00207EB9" w:rsidP="00372094">
      <w:pPr>
        <w:pStyle w:val="Firma"/>
        <w:rPr>
          <w:color w:val="000000" w:themeColor="text1"/>
        </w:rPr>
      </w:pPr>
    </w:p>
    <w:p w14:paraId="2A794D30" w14:textId="0A9301A8" w:rsidR="00207EB9" w:rsidRDefault="00207EB9" w:rsidP="00372094">
      <w:pPr>
        <w:pStyle w:val="Firma"/>
        <w:rPr>
          <w:color w:val="000000" w:themeColor="text1"/>
        </w:rPr>
      </w:pPr>
    </w:p>
    <w:p w14:paraId="44B34DFE" w14:textId="2DC3D973" w:rsidR="00207EB9" w:rsidRDefault="00207EB9" w:rsidP="00372094">
      <w:pPr>
        <w:pStyle w:val="Firma"/>
        <w:rPr>
          <w:color w:val="000000" w:themeColor="text1"/>
        </w:rPr>
      </w:pPr>
    </w:p>
    <w:p w14:paraId="4D79D1E4" w14:textId="5575EBBF" w:rsidR="00207EB9" w:rsidRDefault="00207EB9" w:rsidP="00372094">
      <w:pPr>
        <w:pStyle w:val="Firma"/>
        <w:rPr>
          <w:color w:val="000000" w:themeColor="text1"/>
        </w:rPr>
      </w:pPr>
    </w:p>
    <w:p w14:paraId="27E1E903" w14:textId="77777777" w:rsidR="00207EB9" w:rsidRDefault="00207EB9" w:rsidP="00372094">
      <w:pPr>
        <w:pStyle w:val="Firma"/>
        <w:rPr>
          <w:color w:val="000000" w:themeColor="text1"/>
        </w:rPr>
      </w:pPr>
    </w:p>
    <w:p w14:paraId="32361BB3" w14:textId="1C56B0D4" w:rsidR="00372094" w:rsidRPr="00AD176D" w:rsidRDefault="00372094" w:rsidP="00372094">
      <w:pPr>
        <w:pStyle w:val="Sinespaciado"/>
      </w:pPr>
      <w:r>
        <w:lastRenderedPageBreak/>
        <w:t>Figura 49. Circuito del conector USB diseñado en el esquemático.</w:t>
      </w:r>
    </w:p>
    <w:p w14:paraId="6EB19EB4" w14:textId="454B62B6" w:rsidR="00207EB9" w:rsidRDefault="00207EB9" w:rsidP="00372094">
      <w:pPr>
        <w:pStyle w:val="Firma"/>
        <w:jc w:val="center"/>
        <w:rPr>
          <w:sz w:val="32"/>
          <w:szCs w:val="24"/>
        </w:rPr>
      </w:pPr>
      <w:r>
        <w:rPr>
          <w:noProof/>
        </w:rPr>
        <w:drawing>
          <wp:inline distT="0" distB="0" distL="0" distR="0" wp14:anchorId="7816CC9C" wp14:editId="3AD6CFCC">
            <wp:extent cx="4972305" cy="2603500"/>
            <wp:effectExtent l="0" t="0" r="0" b="635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976097" cy="2605486"/>
                    </a:xfrm>
                    <a:prstGeom prst="rect">
                      <a:avLst/>
                    </a:prstGeom>
                  </pic:spPr>
                </pic:pic>
              </a:graphicData>
            </a:graphic>
          </wp:inline>
        </w:drawing>
      </w:r>
    </w:p>
    <w:p w14:paraId="4FA199C0" w14:textId="059432A5" w:rsidR="00A5102E" w:rsidRDefault="00A5102E" w:rsidP="002B5E3A">
      <w:pPr>
        <w:pStyle w:val="Firma"/>
        <w:rPr>
          <w:sz w:val="32"/>
          <w:szCs w:val="24"/>
        </w:rPr>
      </w:pPr>
    </w:p>
    <w:p w14:paraId="6B04B4E6" w14:textId="73D07449" w:rsidR="00207EB9" w:rsidRDefault="00207EB9" w:rsidP="00207EB9">
      <w:pPr>
        <w:pStyle w:val="Firma"/>
        <w:rPr>
          <w:color w:val="000000" w:themeColor="text1"/>
        </w:rPr>
      </w:pPr>
      <w:r>
        <w:rPr>
          <w:color w:val="000000" w:themeColor="text1"/>
        </w:rPr>
        <w:t>Finalmente agregamos un componente para proteger el PCB frente a descargas de electricidad estática, el cual tendrá un encapsulado SOT23. Buscamos el código SRV-05 en JLCPCB, como se muestra en la Figura 50</w:t>
      </w:r>
      <w:r w:rsidR="00511CD2">
        <w:rPr>
          <w:color w:val="000000" w:themeColor="text1"/>
        </w:rPr>
        <w:t xml:space="preserve">, el cual está catalogado como </w:t>
      </w:r>
      <w:r w:rsidR="00511CD2" w:rsidRPr="00511CD2">
        <w:rPr>
          <w:i/>
          <w:iCs/>
          <w:color w:val="000000" w:themeColor="text1"/>
        </w:rPr>
        <w:t>Basic Part</w:t>
      </w:r>
      <w:r w:rsidR="00511CD2">
        <w:rPr>
          <w:i/>
          <w:iCs/>
          <w:color w:val="000000" w:themeColor="text1"/>
        </w:rPr>
        <w:t>.</w:t>
      </w:r>
    </w:p>
    <w:p w14:paraId="650F9552" w14:textId="2ADD6138" w:rsidR="00207EB9" w:rsidRPr="00AD176D" w:rsidRDefault="00207EB9" w:rsidP="00207EB9">
      <w:pPr>
        <w:pStyle w:val="Sinespaciado"/>
      </w:pPr>
      <w:r>
        <w:t xml:space="preserve">Figura </w:t>
      </w:r>
      <w:r w:rsidR="00511CD2">
        <w:t>50</w:t>
      </w:r>
      <w:r>
        <w:t>. Componente de protección en JLCPCB.</w:t>
      </w:r>
    </w:p>
    <w:p w14:paraId="21E046CE" w14:textId="1757B316" w:rsidR="00207EB9" w:rsidRDefault="00207EB9" w:rsidP="00207EB9">
      <w:pPr>
        <w:pStyle w:val="Firma"/>
        <w:jc w:val="center"/>
        <w:rPr>
          <w:sz w:val="32"/>
          <w:szCs w:val="24"/>
        </w:rPr>
      </w:pPr>
      <w:r>
        <w:rPr>
          <w:noProof/>
        </w:rPr>
        <mc:AlternateContent>
          <mc:Choice Requires="wps">
            <w:drawing>
              <wp:anchor distT="0" distB="0" distL="114300" distR="114300" simplePos="0" relativeHeight="251712512" behindDoc="0" locked="0" layoutInCell="1" allowOverlap="1" wp14:anchorId="0F2BCF63" wp14:editId="4F2D4F69">
                <wp:simplePos x="0" y="0"/>
                <wp:positionH relativeFrom="margin">
                  <wp:posOffset>3067050</wp:posOffset>
                </wp:positionH>
                <wp:positionV relativeFrom="paragraph">
                  <wp:posOffset>861695</wp:posOffset>
                </wp:positionV>
                <wp:extent cx="412750" cy="175895"/>
                <wp:effectExtent l="0" t="0" r="25400" b="14605"/>
                <wp:wrapNone/>
                <wp:docPr id="40" name="Rectángulo 40"/>
                <wp:cNvGraphicFramePr/>
                <a:graphic xmlns:a="http://schemas.openxmlformats.org/drawingml/2006/main">
                  <a:graphicData uri="http://schemas.microsoft.com/office/word/2010/wordprocessingShape">
                    <wps:wsp>
                      <wps:cNvSpPr/>
                      <wps:spPr>
                        <a:xfrm>
                          <a:off x="0" y="0"/>
                          <a:ext cx="412750" cy="1758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4415F" id="Rectángulo 40" o:spid="_x0000_s1026" style="position:absolute;margin-left:241.5pt;margin-top:67.85pt;width:32.5pt;height:13.8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" filled="f" strokecolor="red" strokeweight="1.5pt">
                <w10:wrap anchorx="margin"/>
              </v:rect>
            </w:pict>
          </mc:Fallback>
        </mc:AlternateContent>
      </w:r>
      <w:r>
        <w:rPr>
          <w:noProof/>
        </w:rPr>
        <w:drawing>
          <wp:inline distT="0" distB="0" distL="0" distR="0" wp14:anchorId="763DB01B" wp14:editId="5A1049E7">
            <wp:extent cx="5674360" cy="1014402"/>
            <wp:effectExtent l="0" t="0" r="254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04867" cy="1019856"/>
                    </a:xfrm>
                    <a:prstGeom prst="rect">
                      <a:avLst/>
                    </a:prstGeom>
                  </pic:spPr>
                </pic:pic>
              </a:graphicData>
            </a:graphic>
          </wp:inline>
        </w:drawing>
      </w:r>
    </w:p>
    <w:p w14:paraId="1A7E2112" w14:textId="73C76D5A" w:rsidR="00511CD2" w:rsidRDefault="00511CD2" w:rsidP="00207EB9">
      <w:pPr>
        <w:pStyle w:val="Firma"/>
        <w:jc w:val="center"/>
        <w:rPr>
          <w:sz w:val="32"/>
          <w:szCs w:val="24"/>
        </w:rPr>
      </w:pPr>
    </w:p>
    <w:p w14:paraId="44BB1047" w14:textId="79E034CB" w:rsidR="00511CD2" w:rsidRDefault="00511CD2" w:rsidP="00511CD2">
      <w:pPr>
        <w:pStyle w:val="Firma"/>
        <w:rPr>
          <w:sz w:val="32"/>
          <w:szCs w:val="24"/>
        </w:rPr>
      </w:pPr>
      <w:r>
        <w:rPr>
          <w:color w:val="000000" w:themeColor="text1"/>
        </w:rPr>
        <w:t>En las especificaciones se puede ver que el encapsulado es el SOT-23-6L, como se puede apreciar en la Figura 51.</w:t>
      </w:r>
    </w:p>
    <w:p w14:paraId="1701E289" w14:textId="56AF1F7C" w:rsidR="00511CD2" w:rsidRPr="00AD176D" w:rsidRDefault="00511CD2" w:rsidP="00511CD2">
      <w:pPr>
        <w:pStyle w:val="Sinespaciado"/>
      </w:pPr>
      <w:r>
        <w:t>Figura 51. Especificaciones del componente de protección en JLCPCB.</w:t>
      </w:r>
    </w:p>
    <w:p w14:paraId="216799E4" w14:textId="69223C33" w:rsidR="00A5102E" w:rsidRDefault="00511CD2" w:rsidP="00511CD2">
      <w:pPr>
        <w:pStyle w:val="Firma"/>
        <w:jc w:val="center"/>
        <w:rPr>
          <w:sz w:val="32"/>
          <w:szCs w:val="24"/>
        </w:rPr>
      </w:pPr>
      <w:r>
        <w:rPr>
          <w:noProof/>
        </w:rPr>
        <w:drawing>
          <wp:inline distT="0" distB="0" distL="0" distR="0" wp14:anchorId="616C584D" wp14:editId="1535A5C3">
            <wp:extent cx="5631209" cy="2822599"/>
            <wp:effectExtent l="0" t="0" r="762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655970" cy="2835010"/>
                    </a:xfrm>
                    <a:prstGeom prst="rect">
                      <a:avLst/>
                    </a:prstGeom>
                  </pic:spPr>
                </pic:pic>
              </a:graphicData>
            </a:graphic>
          </wp:inline>
        </w:drawing>
      </w:r>
    </w:p>
    <w:p w14:paraId="3F8C40AE" w14:textId="583600AC" w:rsidR="000204DD" w:rsidRDefault="000204DD" w:rsidP="002B5E3A">
      <w:pPr>
        <w:pStyle w:val="Firma"/>
        <w:rPr>
          <w:sz w:val="32"/>
          <w:szCs w:val="24"/>
        </w:rPr>
      </w:pPr>
    </w:p>
    <w:p w14:paraId="53E5A638" w14:textId="3D22E434" w:rsidR="007D3965" w:rsidRDefault="007D3965" w:rsidP="007D3965">
      <w:pPr>
        <w:pStyle w:val="Firma"/>
        <w:rPr>
          <w:sz w:val="32"/>
          <w:szCs w:val="24"/>
        </w:rPr>
      </w:pPr>
      <w:r>
        <w:rPr>
          <w:color w:val="000000" w:themeColor="text1"/>
        </w:rPr>
        <w:t xml:space="preserve">En Kicad se busca el componente como </w:t>
      </w:r>
      <w:r w:rsidRPr="007D3965">
        <w:rPr>
          <w:i/>
          <w:iCs/>
          <w:color w:val="000000" w:themeColor="text1"/>
        </w:rPr>
        <w:t>srv05</w:t>
      </w:r>
      <w:r>
        <w:rPr>
          <w:color w:val="000000" w:themeColor="text1"/>
        </w:rPr>
        <w:t xml:space="preserve"> y se verifica que tenga el mismo encapsulado, como se puede apreciar en la Figura 52.</w:t>
      </w:r>
    </w:p>
    <w:p w14:paraId="2AC49DC7" w14:textId="5F46A049" w:rsidR="007D3965" w:rsidRDefault="007D3965" w:rsidP="002B5E3A">
      <w:pPr>
        <w:pStyle w:val="Firma"/>
        <w:rPr>
          <w:sz w:val="32"/>
          <w:szCs w:val="24"/>
        </w:rPr>
      </w:pPr>
    </w:p>
    <w:p w14:paraId="33800AE1" w14:textId="7B3762E8" w:rsidR="007D3965" w:rsidRDefault="007D3965" w:rsidP="007D3965">
      <w:pPr>
        <w:pStyle w:val="Sinespaciado"/>
        <w:rPr>
          <w:sz w:val="32"/>
          <w:szCs w:val="24"/>
        </w:rPr>
      </w:pPr>
      <w:r>
        <w:lastRenderedPageBreak/>
        <w:t>Figura 52. Componente de protección en Kicad.</w:t>
      </w:r>
    </w:p>
    <w:p w14:paraId="71152E01" w14:textId="30C8FD6E" w:rsidR="000204DD" w:rsidRDefault="007D3965" w:rsidP="007D3965">
      <w:pPr>
        <w:pStyle w:val="Firma"/>
        <w:jc w:val="center"/>
        <w:rPr>
          <w:sz w:val="32"/>
          <w:szCs w:val="24"/>
        </w:rPr>
      </w:pPr>
      <w:r>
        <w:rPr>
          <w:noProof/>
        </w:rPr>
        <mc:AlternateContent>
          <mc:Choice Requires="wps">
            <w:drawing>
              <wp:anchor distT="0" distB="0" distL="114300" distR="114300" simplePos="0" relativeHeight="251714560" behindDoc="0" locked="0" layoutInCell="1" allowOverlap="1" wp14:anchorId="05329A7A" wp14:editId="0C5B9753">
                <wp:simplePos x="0" y="0"/>
                <wp:positionH relativeFrom="margin">
                  <wp:posOffset>2425700</wp:posOffset>
                </wp:positionH>
                <wp:positionV relativeFrom="paragraph">
                  <wp:posOffset>2519680</wp:posOffset>
                </wp:positionV>
                <wp:extent cx="330200" cy="127000"/>
                <wp:effectExtent l="0" t="0" r="12700" b="25400"/>
                <wp:wrapNone/>
                <wp:docPr id="51" name="Rectángulo 51"/>
                <wp:cNvGraphicFramePr/>
                <a:graphic xmlns:a="http://schemas.openxmlformats.org/drawingml/2006/main">
                  <a:graphicData uri="http://schemas.microsoft.com/office/word/2010/wordprocessingShape">
                    <wps:wsp>
                      <wps:cNvSpPr/>
                      <wps:spPr>
                        <a:xfrm>
                          <a:off x="0" y="0"/>
                          <a:ext cx="330200" cy="1270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703B4" id="Rectángulo 51" o:spid="_x0000_s1026" style="position:absolute;margin-left:191pt;margin-top:198.4pt;width:26pt;height:10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" filled="f" strokecolor="red" strokeweight="1.5pt">
                <w10:wrap anchorx="margin"/>
              </v:rect>
            </w:pict>
          </mc:Fallback>
        </mc:AlternateContent>
      </w:r>
      <w:r w:rsidR="00BB1625">
        <w:rPr>
          <w:noProof/>
        </w:rPr>
        <w:drawing>
          <wp:inline distT="0" distB="0" distL="0" distR="0" wp14:anchorId="1CFF3DC2" wp14:editId="1B284A62">
            <wp:extent cx="4931253" cy="3384550"/>
            <wp:effectExtent l="0" t="0" r="3175" b="635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3"/>
                    <a:srcRect l="3918" t="8154" r="44295" b="28656"/>
                    <a:stretch/>
                  </pic:blipFill>
                  <pic:spPr bwMode="auto">
                    <a:xfrm>
                      <a:off x="0" y="0"/>
                      <a:ext cx="4943966" cy="3393276"/>
                    </a:xfrm>
                    <a:prstGeom prst="rect">
                      <a:avLst/>
                    </a:prstGeom>
                    <a:ln>
                      <a:noFill/>
                    </a:ln>
                    <a:extLst>
                      <a:ext uri="{53640926-AAD7-44D8-BBD7-CCE9431645EC}">
                        <a14:shadowObscured xmlns:a14="http://schemas.microsoft.com/office/drawing/2010/main"/>
                      </a:ext>
                    </a:extLst>
                  </pic:spPr>
                </pic:pic>
              </a:graphicData>
            </a:graphic>
          </wp:inline>
        </w:drawing>
      </w:r>
    </w:p>
    <w:p w14:paraId="1C7C405C" w14:textId="77777777" w:rsidR="00F07729" w:rsidRDefault="00F07729" w:rsidP="00F07729">
      <w:pPr>
        <w:pStyle w:val="Firma"/>
        <w:rPr>
          <w:color w:val="000000" w:themeColor="text1"/>
        </w:rPr>
      </w:pPr>
    </w:p>
    <w:p w14:paraId="4E071779" w14:textId="7FC0BEB9" w:rsidR="00F07729" w:rsidRDefault="00F07729" w:rsidP="00F07729">
      <w:pPr>
        <w:pStyle w:val="Firma"/>
        <w:rPr>
          <w:color w:val="000000" w:themeColor="text1"/>
        </w:rPr>
      </w:pPr>
      <w:r>
        <w:rPr>
          <w:color w:val="000000" w:themeColor="text1"/>
        </w:rPr>
        <w:t xml:space="preserve">El conector USB es el componente más susceptible a sufrir descargas de electricidad estática, por </w:t>
      </w:r>
      <w:proofErr w:type="gramStart"/>
      <w:r>
        <w:rPr>
          <w:color w:val="000000" w:themeColor="text1"/>
        </w:rPr>
        <w:t>ejemplo</w:t>
      </w:r>
      <w:proofErr w:type="gramEnd"/>
      <w:r>
        <w:rPr>
          <w:color w:val="000000" w:themeColor="text1"/>
        </w:rPr>
        <w:t xml:space="preserve"> al tomarlo con el dedo al momento de conectarlo, por lo que se utiliza este componente para protegerlo</w:t>
      </w:r>
      <w:r w:rsidR="00DB32DC">
        <w:rPr>
          <w:color w:val="000000" w:themeColor="text1"/>
        </w:rPr>
        <w:t>, ya que se podrían destruir los componentes del PCB.</w:t>
      </w:r>
    </w:p>
    <w:p w14:paraId="2061BC1D" w14:textId="442A9504" w:rsidR="00DB32DC" w:rsidRDefault="00DB32DC" w:rsidP="00F07729">
      <w:pPr>
        <w:pStyle w:val="Firma"/>
        <w:rPr>
          <w:sz w:val="32"/>
          <w:szCs w:val="24"/>
        </w:rPr>
      </w:pPr>
      <w:r>
        <w:rPr>
          <w:color w:val="000000" w:themeColor="text1"/>
        </w:rPr>
        <w:t>Se alimenta el componente con Vdrive y GND y se lo conecta con las líneas de datos del conector USB, D+ y D-, mediante etiquetas, como se puede ver en la Figura 53.</w:t>
      </w:r>
      <w:r w:rsidR="00D75AE4">
        <w:rPr>
          <w:color w:val="000000" w:themeColor="text1"/>
        </w:rPr>
        <w:t xml:space="preserve"> Sin importar la polaridad en la que se conectan al componente de protección.</w:t>
      </w:r>
    </w:p>
    <w:p w14:paraId="3AF8AB96" w14:textId="48C08F3F" w:rsidR="00DB32DC" w:rsidRDefault="00DB32DC" w:rsidP="00DB32DC">
      <w:pPr>
        <w:pStyle w:val="Sinespaciado"/>
        <w:rPr>
          <w:sz w:val="32"/>
          <w:szCs w:val="24"/>
        </w:rPr>
      </w:pPr>
      <w:r>
        <w:t>Figura 53. Circuito de protección del conector USB diseñado en el esquemático.</w:t>
      </w:r>
    </w:p>
    <w:p w14:paraId="70DB6C36" w14:textId="59F9288C" w:rsidR="00DB32DC" w:rsidRDefault="00D75AE4" w:rsidP="00DB32DC">
      <w:pPr>
        <w:pStyle w:val="Firma"/>
        <w:jc w:val="center"/>
        <w:rPr>
          <w:noProof/>
        </w:rPr>
      </w:pPr>
      <w:r>
        <w:rPr>
          <w:noProof/>
        </w:rPr>
        <w:drawing>
          <wp:inline distT="0" distB="0" distL="0" distR="0" wp14:anchorId="6ADCFDC9" wp14:editId="03BBA70B">
            <wp:extent cx="2758731" cy="2561373"/>
            <wp:effectExtent l="0" t="0" r="381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70032" cy="2571866"/>
                    </a:xfrm>
                    <a:prstGeom prst="rect">
                      <a:avLst/>
                    </a:prstGeom>
                  </pic:spPr>
                </pic:pic>
              </a:graphicData>
            </a:graphic>
          </wp:inline>
        </w:drawing>
      </w:r>
      <w:r w:rsidRPr="00D75AE4">
        <w:rPr>
          <w:noProof/>
        </w:rPr>
        <w:t xml:space="preserve"> </w:t>
      </w:r>
      <w:r w:rsidR="00A500AB">
        <w:rPr>
          <w:noProof/>
        </w:rPr>
        <w:drawing>
          <wp:inline distT="0" distB="0" distL="0" distR="0" wp14:anchorId="2560C185" wp14:editId="28DCA43F">
            <wp:extent cx="2546172" cy="2552700"/>
            <wp:effectExtent l="0" t="0" r="6985"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556224" cy="2562778"/>
                    </a:xfrm>
                    <a:prstGeom prst="rect">
                      <a:avLst/>
                    </a:prstGeom>
                  </pic:spPr>
                </pic:pic>
              </a:graphicData>
            </a:graphic>
          </wp:inline>
        </w:drawing>
      </w:r>
    </w:p>
    <w:p w14:paraId="469561DE" w14:textId="77777777" w:rsidR="009820D3" w:rsidRDefault="009820D3" w:rsidP="009820D3">
      <w:pPr>
        <w:pStyle w:val="Firma"/>
        <w:rPr>
          <w:noProof/>
        </w:rPr>
      </w:pPr>
    </w:p>
    <w:p w14:paraId="3242DDC1" w14:textId="1E73744A" w:rsidR="00495C7C" w:rsidRDefault="005B5C85" w:rsidP="00495C7C">
      <w:pPr>
        <w:pStyle w:val="Firma"/>
        <w:rPr>
          <w:color w:val="000000" w:themeColor="text1"/>
        </w:rPr>
      </w:pPr>
      <w:r>
        <w:rPr>
          <w:color w:val="C00000"/>
        </w:rPr>
        <w:t>STM32 – Sensor MPU6050</w:t>
      </w:r>
    </w:p>
    <w:p w14:paraId="64108F21" w14:textId="6A4FCCB0" w:rsidR="00495C7C" w:rsidRDefault="00495C7C" w:rsidP="00495C7C">
      <w:pPr>
        <w:pStyle w:val="Firma"/>
        <w:rPr>
          <w:color w:val="000000" w:themeColor="text1"/>
        </w:rPr>
      </w:pPr>
    </w:p>
    <w:p w14:paraId="64525B7E" w14:textId="77777777" w:rsidR="00C32F05" w:rsidRDefault="00323D3C" w:rsidP="00C32F05">
      <w:pPr>
        <w:pStyle w:val="Firma"/>
        <w:rPr>
          <w:color w:val="000000" w:themeColor="text1"/>
        </w:rPr>
      </w:pPr>
      <w:r>
        <w:rPr>
          <w:color w:val="000000" w:themeColor="text1"/>
        </w:rPr>
        <w:t xml:space="preserve">El sensor sirve para brindar el control de estabilidad a los drones, por lo que es muy importante en el diseño de estos. El sensor a utilizar es el conocido MPU6050, </w:t>
      </w:r>
      <w:r w:rsidR="00C32F05">
        <w:rPr>
          <w:color w:val="000000" w:themeColor="text1"/>
        </w:rPr>
        <w:t>el cual se puede encontrar en JLCPCB como se muestra en la Figura 54.</w:t>
      </w:r>
    </w:p>
    <w:p w14:paraId="23FAA70D" w14:textId="77777777" w:rsidR="00C32F05" w:rsidRDefault="00C32F05" w:rsidP="00C32F05">
      <w:pPr>
        <w:pStyle w:val="Firma"/>
        <w:rPr>
          <w:color w:val="000000" w:themeColor="text1"/>
        </w:rPr>
      </w:pPr>
    </w:p>
    <w:p w14:paraId="05EE777E" w14:textId="77777777" w:rsidR="00C32F05" w:rsidRDefault="00C32F05" w:rsidP="00C32F05">
      <w:pPr>
        <w:pStyle w:val="Firma"/>
        <w:rPr>
          <w:color w:val="000000" w:themeColor="text1"/>
        </w:rPr>
      </w:pPr>
    </w:p>
    <w:p w14:paraId="51B38B40" w14:textId="286AC3F6" w:rsidR="00495C7C" w:rsidRDefault="00C32F05" w:rsidP="00C32F05">
      <w:pPr>
        <w:pStyle w:val="Firma"/>
        <w:rPr>
          <w:color w:val="000000" w:themeColor="text1"/>
        </w:rPr>
      </w:pPr>
      <w:r>
        <w:rPr>
          <w:color w:val="000000" w:themeColor="text1"/>
        </w:rPr>
        <w:lastRenderedPageBreak/>
        <w:t xml:space="preserve">Como se puede apreciar el sensor tiene un encapsulado </w:t>
      </w:r>
      <w:r w:rsidRPr="00C32F05">
        <w:rPr>
          <w:i/>
          <w:iCs/>
          <w:color w:val="000000" w:themeColor="text1"/>
        </w:rPr>
        <w:t>QFN-24_4.0X4.0X0.5P</w:t>
      </w:r>
      <w:r>
        <w:rPr>
          <w:color w:val="000000" w:themeColor="text1"/>
        </w:rPr>
        <w:t>, siendo que el esquemático de referencia para poder hacer uso del sensor se encuentra en su Datasheet, el cual se puede apreciar en el siguiente Link:</w:t>
      </w:r>
    </w:p>
    <w:p w14:paraId="22EC8E22" w14:textId="6815790E" w:rsidR="00C32F05" w:rsidRDefault="00C32F05" w:rsidP="00C32F05">
      <w:pPr>
        <w:pStyle w:val="Firma"/>
        <w:rPr>
          <w:color w:val="000000" w:themeColor="text1"/>
        </w:rPr>
      </w:pPr>
    </w:p>
    <w:p w14:paraId="1AD1EB99" w14:textId="3DCF191C" w:rsidR="00C32F05" w:rsidRDefault="00000000" w:rsidP="00C32F05">
      <w:pPr>
        <w:pStyle w:val="Firma"/>
        <w:rPr>
          <w:color w:val="000000" w:themeColor="text1"/>
        </w:rPr>
      </w:pPr>
      <w:hyperlink r:id="rId76" w:history="1">
        <w:r w:rsidR="00C32F05" w:rsidRPr="008D6DCA">
          <w:rPr>
            <w:rStyle w:val="Hipervnculo"/>
          </w:rPr>
          <w:t>https://datasheet.lcsc.com/lcsc/1811071024_TDK-InvenSense-MPU-6050_C24112.pdf</w:t>
        </w:r>
      </w:hyperlink>
    </w:p>
    <w:p w14:paraId="7C6A0480" w14:textId="646E21E7" w:rsidR="00C32F05" w:rsidRDefault="00C32F05" w:rsidP="00C32F05">
      <w:pPr>
        <w:pStyle w:val="Sinespaciado"/>
        <w:rPr>
          <w:sz w:val="32"/>
          <w:szCs w:val="24"/>
        </w:rPr>
      </w:pPr>
      <w:r>
        <w:t>Figura 54. Sensor MPU6050 en JLCPCB.</w:t>
      </w:r>
    </w:p>
    <w:p w14:paraId="0A3BA2EE" w14:textId="2C0A5641" w:rsidR="00C32F05" w:rsidRDefault="00C32F05" w:rsidP="00C32F05">
      <w:pPr>
        <w:pStyle w:val="Firma"/>
        <w:jc w:val="center"/>
        <w:rPr>
          <w:sz w:val="32"/>
          <w:szCs w:val="24"/>
        </w:rPr>
      </w:pPr>
      <w:r>
        <w:rPr>
          <w:noProof/>
        </w:rPr>
        <w:drawing>
          <wp:inline distT="0" distB="0" distL="0" distR="0" wp14:anchorId="239BC6EB" wp14:editId="3873A0A6">
            <wp:extent cx="5350146" cy="2618841"/>
            <wp:effectExtent l="0" t="0" r="3175"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365820" cy="2626513"/>
                    </a:xfrm>
                    <a:prstGeom prst="rect">
                      <a:avLst/>
                    </a:prstGeom>
                  </pic:spPr>
                </pic:pic>
              </a:graphicData>
            </a:graphic>
          </wp:inline>
        </w:drawing>
      </w:r>
    </w:p>
    <w:p w14:paraId="3E7218C2" w14:textId="00D4B778" w:rsidR="00C32F05" w:rsidRDefault="00C32F05" w:rsidP="00C32F05">
      <w:pPr>
        <w:pStyle w:val="Firma"/>
        <w:rPr>
          <w:color w:val="000000" w:themeColor="text1"/>
        </w:rPr>
      </w:pPr>
    </w:p>
    <w:p w14:paraId="7B8F2977" w14:textId="740DC325" w:rsidR="00C32F05" w:rsidRDefault="00C32F05" w:rsidP="00C32F05">
      <w:pPr>
        <w:pStyle w:val="Firma"/>
        <w:rPr>
          <w:color w:val="000000" w:themeColor="text1"/>
        </w:rPr>
      </w:pPr>
      <w:r>
        <w:rPr>
          <w:color w:val="000000" w:themeColor="text1"/>
        </w:rPr>
        <w:t>En la Figura 55 se puede encontrar el Pinout del sensor (Pág. 21) y en la Figura 56 se puede ver el esquemático mencionado (Pág. 22).</w:t>
      </w:r>
    </w:p>
    <w:p w14:paraId="730113AD" w14:textId="6E87ECDF" w:rsidR="00C32F05" w:rsidRDefault="00C32F05" w:rsidP="00C32F05">
      <w:pPr>
        <w:pStyle w:val="Sinespaciado"/>
        <w:rPr>
          <w:sz w:val="32"/>
          <w:szCs w:val="24"/>
        </w:rPr>
      </w:pPr>
      <w:r>
        <w:t>Figura 55. Pinout para usar el sensor MPU6050.</w:t>
      </w:r>
    </w:p>
    <w:p w14:paraId="0B5CBD80" w14:textId="49A29224" w:rsidR="00C32F05" w:rsidRDefault="00354B37" w:rsidP="00C32F05">
      <w:pPr>
        <w:pStyle w:val="Firma"/>
        <w:jc w:val="center"/>
        <w:rPr>
          <w:sz w:val="32"/>
          <w:szCs w:val="24"/>
        </w:rPr>
      </w:pPr>
      <w:r>
        <w:rPr>
          <w:noProof/>
        </w:rPr>
        <w:drawing>
          <wp:inline distT="0" distB="0" distL="0" distR="0" wp14:anchorId="7CCD4D09" wp14:editId="0CEF3A32">
            <wp:extent cx="3165793" cy="2603779"/>
            <wp:effectExtent l="0" t="0" r="0" b="635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3180171" cy="2615604"/>
                    </a:xfrm>
                    <a:prstGeom prst="rect">
                      <a:avLst/>
                    </a:prstGeom>
                  </pic:spPr>
                </pic:pic>
              </a:graphicData>
            </a:graphic>
          </wp:inline>
        </w:drawing>
      </w:r>
      <w:r w:rsidR="00C32F05" w:rsidRPr="00C32F05">
        <w:rPr>
          <w:noProof/>
        </w:rPr>
        <w:t xml:space="preserve"> </w:t>
      </w:r>
      <w:r w:rsidR="00C32F05">
        <w:rPr>
          <w:noProof/>
        </w:rPr>
        <w:drawing>
          <wp:inline distT="0" distB="0" distL="0" distR="0" wp14:anchorId="70887ED5" wp14:editId="068394C8">
            <wp:extent cx="2479853" cy="2600021"/>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521649" cy="2643843"/>
                    </a:xfrm>
                    <a:prstGeom prst="rect">
                      <a:avLst/>
                    </a:prstGeom>
                  </pic:spPr>
                </pic:pic>
              </a:graphicData>
            </a:graphic>
          </wp:inline>
        </w:drawing>
      </w:r>
    </w:p>
    <w:p w14:paraId="63D29F50" w14:textId="483CB0E7" w:rsidR="00C32F05" w:rsidRDefault="00C32F05" w:rsidP="00C32F05">
      <w:pPr>
        <w:pStyle w:val="Firma"/>
        <w:jc w:val="center"/>
        <w:rPr>
          <w:sz w:val="32"/>
          <w:szCs w:val="24"/>
        </w:rPr>
      </w:pPr>
    </w:p>
    <w:p w14:paraId="5AAE65E9" w14:textId="1A86DAE6" w:rsidR="007714AD" w:rsidRPr="007714AD" w:rsidRDefault="007714AD" w:rsidP="007714AD">
      <w:pPr>
        <w:pStyle w:val="Firma"/>
        <w:rPr>
          <w:color w:val="000000" w:themeColor="text1"/>
        </w:rPr>
      </w:pPr>
      <w:r>
        <w:rPr>
          <w:color w:val="000000" w:themeColor="text1"/>
        </w:rPr>
        <w:t xml:space="preserve">En Kicad se debe buscar el componente </w:t>
      </w:r>
      <w:r>
        <w:rPr>
          <w:i/>
          <w:iCs/>
          <w:color w:val="000000" w:themeColor="text1"/>
        </w:rPr>
        <w:t>MPU</w:t>
      </w:r>
      <w:r w:rsidR="00105D6A">
        <w:rPr>
          <w:i/>
          <w:iCs/>
          <w:color w:val="000000" w:themeColor="text1"/>
        </w:rPr>
        <w:t>-</w:t>
      </w:r>
      <w:r>
        <w:rPr>
          <w:i/>
          <w:iCs/>
          <w:color w:val="000000" w:themeColor="text1"/>
        </w:rPr>
        <w:t>6050</w:t>
      </w:r>
      <w:r w:rsidR="00105D6A">
        <w:rPr>
          <w:color w:val="000000" w:themeColor="text1"/>
        </w:rPr>
        <w:t xml:space="preserve">, como se muestra en la Figura 57 </w:t>
      </w:r>
      <w:r>
        <w:rPr>
          <w:color w:val="000000" w:themeColor="text1"/>
        </w:rPr>
        <w:t xml:space="preserve">y formar el esquemático presentado en el Datasheet, </w:t>
      </w:r>
      <w:r w:rsidR="00105D6A">
        <w:rPr>
          <w:color w:val="000000" w:themeColor="text1"/>
        </w:rPr>
        <w:t>presentado</w:t>
      </w:r>
      <w:r>
        <w:rPr>
          <w:color w:val="000000" w:themeColor="text1"/>
        </w:rPr>
        <w:t xml:space="preserve"> en la Figura </w:t>
      </w:r>
      <w:r w:rsidR="00EF75FD">
        <w:rPr>
          <w:color w:val="000000" w:themeColor="text1"/>
        </w:rPr>
        <w:t>60</w:t>
      </w:r>
      <w:r>
        <w:rPr>
          <w:color w:val="000000" w:themeColor="text1"/>
        </w:rPr>
        <w:t>.</w:t>
      </w:r>
    </w:p>
    <w:p w14:paraId="5B5B5A91" w14:textId="77777777" w:rsidR="007714AD" w:rsidRDefault="007714AD" w:rsidP="00C32F05">
      <w:pPr>
        <w:pStyle w:val="Firma"/>
        <w:jc w:val="center"/>
        <w:rPr>
          <w:sz w:val="32"/>
          <w:szCs w:val="24"/>
        </w:rPr>
      </w:pPr>
    </w:p>
    <w:p w14:paraId="2F9F9485" w14:textId="181187F6" w:rsidR="00C32F05" w:rsidRDefault="00C32F05" w:rsidP="00C32F05">
      <w:pPr>
        <w:pStyle w:val="Firma"/>
        <w:jc w:val="center"/>
        <w:rPr>
          <w:sz w:val="32"/>
          <w:szCs w:val="24"/>
        </w:rPr>
      </w:pPr>
    </w:p>
    <w:p w14:paraId="54D4085D" w14:textId="6551A7CE" w:rsidR="00C32F05" w:rsidRDefault="00C32F05" w:rsidP="00C32F05">
      <w:pPr>
        <w:pStyle w:val="Firma"/>
        <w:jc w:val="center"/>
        <w:rPr>
          <w:sz w:val="32"/>
          <w:szCs w:val="24"/>
        </w:rPr>
      </w:pPr>
    </w:p>
    <w:p w14:paraId="76DD8941" w14:textId="2BE77687" w:rsidR="00C32F05" w:rsidRDefault="00C32F05" w:rsidP="00C32F05">
      <w:pPr>
        <w:pStyle w:val="Firma"/>
        <w:jc w:val="center"/>
        <w:rPr>
          <w:sz w:val="32"/>
          <w:szCs w:val="24"/>
        </w:rPr>
      </w:pPr>
    </w:p>
    <w:p w14:paraId="69BAF2E1" w14:textId="46E6C0F8" w:rsidR="00C32F05" w:rsidRDefault="00C32F05" w:rsidP="00C32F05">
      <w:pPr>
        <w:pStyle w:val="Firma"/>
        <w:jc w:val="center"/>
        <w:rPr>
          <w:sz w:val="32"/>
          <w:szCs w:val="24"/>
        </w:rPr>
      </w:pPr>
    </w:p>
    <w:p w14:paraId="1D85BA92" w14:textId="77777777" w:rsidR="00354B37" w:rsidRDefault="00354B37" w:rsidP="00C32F05">
      <w:pPr>
        <w:pStyle w:val="Firma"/>
        <w:jc w:val="center"/>
        <w:rPr>
          <w:sz w:val="32"/>
          <w:szCs w:val="24"/>
        </w:rPr>
      </w:pPr>
    </w:p>
    <w:p w14:paraId="3F4777D5" w14:textId="39683A0E" w:rsidR="00C32F05" w:rsidRDefault="00C32F05" w:rsidP="00C32F05">
      <w:pPr>
        <w:pStyle w:val="Sinespaciado"/>
        <w:rPr>
          <w:sz w:val="32"/>
          <w:szCs w:val="24"/>
        </w:rPr>
      </w:pPr>
      <w:r>
        <w:lastRenderedPageBreak/>
        <w:t>Figura 56. Esquemático para usar el sensor MPU6050.</w:t>
      </w:r>
    </w:p>
    <w:p w14:paraId="33CCFC79" w14:textId="007D14D0" w:rsidR="00C32F05" w:rsidRDefault="00C32F05" w:rsidP="00C32F05">
      <w:pPr>
        <w:pStyle w:val="Firma"/>
        <w:jc w:val="center"/>
        <w:rPr>
          <w:sz w:val="32"/>
          <w:szCs w:val="24"/>
        </w:rPr>
      </w:pPr>
      <w:r>
        <w:rPr>
          <w:noProof/>
        </w:rPr>
        <w:drawing>
          <wp:inline distT="0" distB="0" distL="0" distR="0" wp14:anchorId="59942BBB" wp14:editId="1A7F39FC">
            <wp:extent cx="3371850" cy="337185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t="5648"/>
                    <a:stretch/>
                  </pic:blipFill>
                  <pic:spPr bwMode="auto">
                    <a:xfrm>
                      <a:off x="0" y="0"/>
                      <a:ext cx="3371850" cy="3371850"/>
                    </a:xfrm>
                    <a:prstGeom prst="rect">
                      <a:avLst/>
                    </a:prstGeom>
                    <a:ln>
                      <a:noFill/>
                    </a:ln>
                    <a:extLst>
                      <a:ext uri="{53640926-AAD7-44D8-BBD7-CCE9431645EC}">
                        <a14:shadowObscured xmlns:a14="http://schemas.microsoft.com/office/drawing/2010/main"/>
                      </a:ext>
                    </a:extLst>
                  </pic:spPr>
                </pic:pic>
              </a:graphicData>
            </a:graphic>
          </wp:inline>
        </w:drawing>
      </w:r>
    </w:p>
    <w:p w14:paraId="3351A8F7" w14:textId="0255CA39" w:rsidR="00495C7C" w:rsidRDefault="00495C7C" w:rsidP="00495C7C">
      <w:pPr>
        <w:pStyle w:val="Firma"/>
        <w:rPr>
          <w:color w:val="000000" w:themeColor="text1"/>
        </w:rPr>
      </w:pPr>
    </w:p>
    <w:p w14:paraId="1BEB925C" w14:textId="300C91F2" w:rsidR="0044030D" w:rsidRDefault="0044030D" w:rsidP="0044030D">
      <w:pPr>
        <w:pStyle w:val="Sinespaciado"/>
        <w:rPr>
          <w:sz w:val="32"/>
          <w:szCs w:val="24"/>
        </w:rPr>
      </w:pPr>
      <w:r>
        <w:t xml:space="preserve">Figura 57. Sensor MPU6050 </w:t>
      </w:r>
      <w:r w:rsidR="00105D6A">
        <w:t>encontrado en</w:t>
      </w:r>
      <w:r>
        <w:t xml:space="preserve"> Kicad.</w:t>
      </w:r>
    </w:p>
    <w:p w14:paraId="375A888C" w14:textId="582DA506" w:rsidR="0044030D" w:rsidRDefault="00105D6A" w:rsidP="0044030D">
      <w:pPr>
        <w:pStyle w:val="Firma"/>
        <w:jc w:val="center"/>
        <w:rPr>
          <w:sz w:val="32"/>
          <w:szCs w:val="24"/>
        </w:rPr>
      </w:pPr>
      <w:r>
        <w:rPr>
          <w:noProof/>
        </w:rPr>
        <w:drawing>
          <wp:inline distT="0" distB="0" distL="0" distR="0" wp14:anchorId="6A20C88B" wp14:editId="74AD7944">
            <wp:extent cx="4506163" cy="3089422"/>
            <wp:effectExtent l="0" t="0" r="889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3854" t="8023" r="44283" b="28763"/>
                    <a:stretch/>
                  </pic:blipFill>
                  <pic:spPr bwMode="auto">
                    <a:xfrm>
                      <a:off x="0" y="0"/>
                      <a:ext cx="4522803" cy="3100831"/>
                    </a:xfrm>
                    <a:prstGeom prst="rect">
                      <a:avLst/>
                    </a:prstGeom>
                    <a:ln>
                      <a:noFill/>
                    </a:ln>
                    <a:extLst>
                      <a:ext uri="{53640926-AAD7-44D8-BBD7-CCE9431645EC}">
                        <a14:shadowObscured xmlns:a14="http://schemas.microsoft.com/office/drawing/2010/main"/>
                      </a:ext>
                    </a:extLst>
                  </pic:spPr>
                </pic:pic>
              </a:graphicData>
            </a:graphic>
          </wp:inline>
        </w:drawing>
      </w:r>
    </w:p>
    <w:p w14:paraId="02F1FCED" w14:textId="77777777" w:rsidR="0044030D" w:rsidRDefault="0044030D" w:rsidP="00BC0C74">
      <w:pPr>
        <w:pStyle w:val="Firma"/>
        <w:rPr>
          <w:color w:val="000000" w:themeColor="text1"/>
        </w:rPr>
      </w:pPr>
    </w:p>
    <w:p w14:paraId="5D335D10" w14:textId="6B6C2282" w:rsidR="00C11478" w:rsidRDefault="00BC0C74" w:rsidP="00105D6A">
      <w:pPr>
        <w:pStyle w:val="Firma"/>
        <w:rPr>
          <w:color w:val="000000" w:themeColor="text1"/>
        </w:rPr>
      </w:pPr>
      <w:r>
        <w:rPr>
          <w:color w:val="000000" w:themeColor="text1"/>
        </w:rPr>
        <w:t>E</w:t>
      </w:r>
      <w:r w:rsidR="00DE730F">
        <w:rPr>
          <w:color w:val="000000" w:themeColor="text1"/>
        </w:rPr>
        <w:t>mpezando con el pin 20</w:t>
      </w:r>
      <w:r w:rsidR="007F1B39">
        <w:rPr>
          <w:color w:val="000000" w:themeColor="text1"/>
        </w:rPr>
        <w:t xml:space="preserve"> (CPOUT)</w:t>
      </w:r>
      <w:r w:rsidR="00DE730F">
        <w:rPr>
          <w:color w:val="000000" w:themeColor="text1"/>
        </w:rPr>
        <w:t>, el cual se conecta con un capacitor de 2.2nF. Siguiendo con el pin 18</w:t>
      </w:r>
      <w:r w:rsidR="007F1B39">
        <w:rPr>
          <w:color w:val="000000" w:themeColor="text1"/>
        </w:rPr>
        <w:t xml:space="preserve"> (GND)</w:t>
      </w:r>
      <w:r w:rsidR="00DE730F">
        <w:rPr>
          <w:color w:val="000000" w:themeColor="text1"/>
        </w:rPr>
        <w:t>, el cual se conecta directamente con GND.</w:t>
      </w:r>
      <w:r>
        <w:rPr>
          <w:color w:val="000000" w:themeColor="text1"/>
        </w:rPr>
        <w:t xml:space="preserve"> </w:t>
      </w:r>
      <w:r w:rsidR="00F07F89">
        <w:rPr>
          <w:color w:val="000000" w:themeColor="text1"/>
        </w:rPr>
        <w:t>El pin 13</w:t>
      </w:r>
      <w:r w:rsidR="007F1B39">
        <w:rPr>
          <w:color w:val="000000" w:themeColor="text1"/>
        </w:rPr>
        <w:t xml:space="preserve"> (VDD)</w:t>
      </w:r>
      <w:r w:rsidR="00F07F89">
        <w:rPr>
          <w:color w:val="000000" w:themeColor="text1"/>
        </w:rPr>
        <w:t xml:space="preserve"> es el de alimentación de MPU6050, por lo que se conecta a VDD (3.3v) y a la vez a tierra mediante un capacitor de </w:t>
      </w:r>
      <w:r w:rsidR="00A31FAE">
        <w:rPr>
          <w:color w:val="000000" w:themeColor="text1"/>
        </w:rPr>
        <w:t>100nF (</w:t>
      </w:r>
      <w:r w:rsidR="00F07F89">
        <w:rPr>
          <w:color w:val="000000" w:themeColor="text1"/>
        </w:rPr>
        <w:t>0.1uF</w:t>
      </w:r>
      <w:r w:rsidR="00A31FAE">
        <w:rPr>
          <w:color w:val="000000" w:themeColor="text1"/>
        </w:rPr>
        <w:t>)</w:t>
      </w:r>
      <w:r w:rsidR="00F07F89">
        <w:rPr>
          <w:color w:val="000000" w:themeColor="text1"/>
        </w:rPr>
        <w:t xml:space="preserve"> para estabilidad de la tensión de entrada. </w:t>
      </w:r>
      <w:r w:rsidR="007F1B39">
        <w:rPr>
          <w:color w:val="000000" w:themeColor="text1"/>
        </w:rPr>
        <w:t>El</w:t>
      </w:r>
      <w:r w:rsidR="00F07F89">
        <w:rPr>
          <w:color w:val="000000" w:themeColor="text1"/>
        </w:rPr>
        <w:t xml:space="preserve"> pin 12 </w:t>
      </w:r>
      <w:r w:rsidR="007F1B39">
        <w:rPr>
          <w:color w:val="000000" w:themeColor="text1"/>
        </w:rPr>
        <w:t xml:space="preserve">(INT) </w:t>
      </w:r>
      <w:r w:rsidR="00F07F89">
        <w:rPr>
          <w:color w:val="000000" w:themeColor="text1"/>
        </w:rPr>
        <w:t>no se necesita</w:t>
      </w:r>
      <w:r w:rsidR="007F1B39">
        <w:rPr>
          <w:color w:val="000000" w:themeColor="text1"/>
        </w:rPr>
        <w:t>rá</w:t>
      </w:r>
      <w:r w:rsidR="00F07F89">
        <w:rPr>
          <w:color w:val="000000" w:themeColor="text1"/>
        </w:rPr>
        <w:t xml:space="preserve"> en nuestra aplicación, por lo que se le</w:t>
      </w:r>
      <w:r w:rsidR="007F1B39">
        <w:rPr>
          <w:color w:val="000000" w:themeColor="text1"/>
        </w:rPr>
        <w:t xml:space="preserve"> </w:t>
      </w:r>
      <w:r w:rsidR="00F07F89">
        <w:rPr>
          <w:color w:val="000000" w:themeColor="text1"/>
        </w:rPr>
        <w:t>asignará el estado de “</w:t>
      </w:r>
      <w:r w:rsidR="00F07F89" w:rsidRPr="00F07F89">
        <w:rPr>
          <w:i/>
          <w:iCs/>
          <w:color w:val="000000" w:themeColor="text1"/>
        </w:rPr>
        <w:t>No conectado</w:t>
      </w:r>
      <w:r w:rsidR="00F07F89">
        <w:rPr>
          <w:color w:val="000000" w:themeColor="text1"/>
        </w:rPr>
        <w:t>” para evitar problemas al realizar la revisión del esquemático.</w:t>
      </w:r>
      <w:r w:rsidR="007F1B39">
        <w:rPr>
          <w:color w:val="000000" w:themeColor="text1"/>
        </w:rPr>
        <w:t xml:space="preserve"> El pin 11 (FSYNC) tampoco será usado, pero en el datasheet se recomienda conectarlo directamente a GND si no será utilizado, como se puede ver en la Figura 55. El pin 10 (REGOUT)</w:t>
      </w:r>
      <w:r w:rsidR="00F1466D">
        <w:rPr>
          <w:color w:val="000000" w:themeColor="text1"/>
        </w:rPr>
        <w:t xml:space="preserve"> será conectado a GND mediante un capacitor </w:t>
      </w:r>
      <w:r w:rsidR="00F05252">
        <w:rPr>
          <w:color w:val="000000" w:themeColor="text1"/>
        </w:rPr>
        <w:t>de 100nF (0.1uF)</w:t>
      </w:r>
      <w:r w:rsidR="000A0A58">
        <w:rPr>
          <w:color w:val="000000" w:themeColor="text1"/>
        </w:rPr>
        <w:t>. Para el pin 9</w:t>
      </w:r>
      <w:r w:rsidR="009B579C">
        <w:rPr>
          <w:color w:val="000000" w:themeColor="text1"/>
        </w:rPr>
        <w:t xml:space="preserve"> (AD0)</w:t>
      </w:r>
      <w:r w:rsidR="000A0A58">
        <w:rPr>
          <w:color w:val="000000" w:themeColor="text1"/>
        </w:rPr>
        <w:t xml:space="preserve"> se debe verificar </w:t>
      </w:r>
      <w:r w:rsidR="00C11478">
        <w:rPr>
          <w:color w:val="000000" w:themeColor="text1"/>
        </w:rPr>
        <w:t xml:space="preserve">en el datasheet cómo será la conexión, debido a que este pin define el </w:t>
      </w:r>
      <w:r w:rsidR="00C11478" w:rsidRPr="00C11478">
        <w:rPr>
          <w:i/>
          <w:iCs/>
          <w:color w:val="000000" w:themeColor="text1"/>
        </w:rPr>
        <w:t>“I</w:t>
      </w:r>
      <w:r w:rsidR="00C11478" w:rsidRPr="00C11478">
        <w:rPr>
          <w:i/>
          <w:iCs/>
          <w:color w:val="000000" w:themeColor="text1"/>
          <w:vertAlign w:val="superscript"/>
        </w:rPr>
        <w:t>2</w:t>
      </w:r>
      <w:r w:rsidR="00C11478" w:rsidRPr="00C11478">
        <w:rPr>
          <w:i/>
          <w:iCs/>
          <w:color w:val="000000" w:themeColor="text1"/>
        </w:rPr>
        <w:t>C address”</w:t>
      </w:r>
      <w:r w:rsidR="00C11478">
        <w:rPr>
          <w:color w:val="000000" w:themeColor="text1"/>
        </w:rPr>
        <w:t>, el cual se necesitará para utilizar el protocolo I</w:t>
      </w:r>
      <w:r w:rsidR="00C11478">
        <w:rPr>
          <w:color w:val="000000" w:themeColor="text1"/>
          <w:vertAlign w:val="superscript"/>
        </w:rPr>
        <w:t>2</w:t>
      </w:r>
      <w:r w:rsidR="00C11478">
        <w:rPr>
          <w:color w:val="000000" w:themeColor="text1"/>
        </w:rPr>
        <w:t xml:space="preserve">C; como se puede apreciar en la Figura 58 (Pág. 15), el pin se debe conectar a </w:t>
      </w:r>
      <w:r w:rsidR="00C11478" w:rsidRPr="00C11478">
        <w:rPr>
          <w:i/>
          <w:iCs/>
          <w:color w:val="000000" w:themeColor="text1"/>
        </w:rPr>
        <w:t>“0”</w:t>
      </w:r>
      <w:r w:rsidR="00C11478">
        <w:rPr>
          <w:color w:val="000000" w:themeColor="text1"/>
        </w:rPr>
        <w:t xml:space="preserve"> para tener como </w:t>
      </w:r>
      <w:r w:rsidR="00C11478" w:rsidRPr="00C11478">
        <w:rPr>
          <w:i/>
          <w:iCs/>
          <w:color w:val="000000" w:themeColor="text1"/>
        </w:rPr>
        <w:t>“I</w:t>
      </w:r>
      <w:r w:rsidR="00C11478" w:rsidRPr="00C11478">
        <w:rPr>
          <w:i/>
          <w:iCs/>
          <w:color w:val="000000" w:themeColor="text1"/>
          <w:vertAlign w:val="superscript"/>
        </w:rPr>
        <w:t>2</w:t>
      </w:r>
      <w:r w:rsidR="00C11478" w:rsidRPr="00C11478">
        <w:rPr>
          <w:i/>
          <w:iCs/>
          <w:color w:val="000000" w:themeColor="text1"/>
        </w:rPr>
        <w:t xml:space="preserve">C </w:t>
      </w:r>
      <w:r w:rsidR="00C11478" w:rsidRPr="00C11478">
        <w:rPr>
          <w:i/>
          <w:iCs/>
          <w:color w:val="000000" w:themeColor="text1"/>
        </w:rPr>
        <w:lastRenderedPageBreak/>
        <w:t>address”</w:t>
      </w:r>
      <w:r w:rsidR="00C11478">
        <w:rPr>
          <w:color w:val="000000" w:themeColor="text1"/>
        </w:rPr>
        <w:t xml:space="preserve"> a </w:t>
      </w:r>
      <w:r w:rsidR="00C11478" w:rsidRPr="00C11478">
        <w:rPr>
          <w:i/>
          <w:iCs/>
          <w:color w:val="000000" w:themeColor="text1"/>
        </w:rPr>
        <w:t>1101000</w:t>
      </w:r>
      <w:r w:rsidR="00A42200">
        <w:rPr>
          <w:color w:val="000000" w:themeColor="text1"/>
        </w:rPr>
        <w:t>, que es lo que vamos a utilizar, pero por protección del pin no se conectará directamente a GND, sino que se utilizará una resistencia genérica de 4.7k.</w:t>
      </w:r>
    </w:p>
    <w:p w14:paraId="2C9EFFC3" w14:textId="03F45C88" w:rsidR="00C11478" w:rsidRPr="00C11478" w:rsidRDefault="00C11478" w:rsidP="00C11478">
      <w:pPr>
        <w:pStyle w:val="Sinespaciado"/>
      </w:pPr>
      <w:r>
        <w:t xml:space="preserve">Figura 58. Conexión del pin para </w:t>
      </w:r>
      <w:r w:rsidRPr="00C11478">
        <w:rPr>
          <w:i/>
          <w:iCs/>
        </w:rPr>
        <w:t>“I</w:t>
      </w:r>
      <w:r w:rsidRPr="00C11478">
        <w:rPr>
          <w:i/>
          <w:iCs/>
          <w:vertAlign w:val="superscript"/>
        </w:rPr>
        <w:t>2</w:t>
      </w:r>
      <w:r w:rsidRPr="00C11478">
        <w:rPr>
          <w:i/>
          <w:iCs/>
        </w:rPr>
        <w:t>C address”</w:t>
      </w:r>
      <w:r>
        <w:t>.</w:t>
      </w:r>
    </w:p>
    <w:p w14:paraId="1986317B" w14:textId="537BCB65" w:rsidR="00C11478" w:rsidRDefault="00C11478" w:rsidP="00C11478">
      <w:pPr>
        <w:pStyle w:val="Firma"/>
        <w:jc w:val="center"/>
        <w:rPr>
          <w:color w:val="000000" w:themeColor="text1"/>
        </w:rPr>
      </w:pPr>
      <w:r>
        <w:rPr>
          <w:noProof/>
        </w:rPr>
        <w:drawing>
          <wp:inline distT="0" distB="0" distL="0" distR="0" wp14:anchorId="2B2941B3" wp14:editId="21A86B3D">
            <wp:extent cx="5571811" cy="267783"/>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37297" cy="285348"/>
                    </a:xfrm>
                    <a:prstGeom prst="rect">
                      <a:avLst/>
                    </a:prstGeom>
                  </pic:spPr>
                </pic:pic>
              </a:graphicData>
            </a:graphic>
          </wp:inline>
        </w:drawing>
      </w:r>
    </w:p>
    <w:p w14:paraId="4F36D322" w14:textId="6E6021F6" w:rsidR="00C11478" w:rsidRDefault="00C11478" w:rsidP="00C11478">
      <w:pPr>
        <w:pStyle w:val="Firma"/>
        <w:jc w:val="center"/>
        <w:rPr>
          <w:color w:val="000000" w:themeColor="text1"/>
        </w:rPr>
      </w:pPr>
    </w:p>
    <w:p w14:paraId="3B22464B" w14:textId="77777777" w:rsidR="00EF75FD" w:rsidRDefault="009B579C" w:rsidP="009B579C">
      <w:pPr>
        <w:pStyle w:val="Firma"/>
        <w:rPr>
          <w:color w:val="000000" w:themeColor="text1"/>
        </w:rPr>
      </w:pPr>
      <w:r>
        <w:rPr>
          <w:color w:val="000000" w:themeColor="text1"/>
        </w:rPr>
        <w:t xml:space="preserve">Siguiendo con el pin 8 (VLOGIC), el cual se conectará </w:t>
      </w:r>
      <w:r w:rsidR="00361391">
        <w:rPr>
          <w:color w:val="000000" w:themeColor="text1"/>
        </w:rPr>
        <w:t xml:space="preserve">a 3.3v </w:t>
      </w:r>
      <w:r>
        <w:rPr>
          <w:color w:val="000000" w:themeColor="text1"/>
        </w:rPr>
        <w:t>en paralelo</w:t>
      </w:r>
      <w:r w:rsidR="00361391">
        <w:rPr>
          <w:color w:val="000000" w:themeColor="text1"/>
        </w:rPr>
        <w:t xml:space="preserve"> </w:t>
      </w:r>
      <w:r>
        <w:rPr>
          <w:color w:val="000000" w:themeColor="text1"/>
        </w:rPr>
        <w:t>con un capacitor de 10nF para estabilidad, ya que este es el pin de alimentación de los pines de entrada y salida digitales.</w:t>
      </w:r>
      <w:r w:rsidR="000455F9">
        <w:rPr>
          <w:color w:val="000000" w:themeColor="text1"/>
        </w:rPr>
        <w:t xml:space="preserve"> Los pines 7 (</w:t>
      </w:r>
      <w:r w:rsidR="000455F9" w:rsidRPr="000455F9">
        <w:rPr>
          <w:color w:val="000000" w:themeColor="text1"/>
        </w:rPr>
        <w:t>AUX_CL</w:t>
      </w:r>
      <w:r w:rsidR="000455F9">
        <w:rPr>
          <w:color w:val="000000" w:themeColor="text1"/>
        </w:rPr>
        <w:t>) y 6 (</w:t>
      </w:r>
      <w:r w:rsidR="000455F9" w:rsidRPr="000455F9">
        <w:rPr>
          <w:color w:val="000000" w:themeColor="text1"/>
        </w:rPr>
        <w:t>AUX_DA</w:t>
      </w:r>
      <w:r w:rsidR="000455F9">
        <w:rPr>
          <w:color w:val="000000" w:themeColor="text1"/>
        </w:rPr>
        <w:t>) sirven para conectar sensores externos al MPU6050 mediante el protocolo I</w:t>
      </w:r>
      <w:r w:rsidR="000455F9">
        <w:rPr>
          <w:color w:val="000000" w:themeColor="text1"/>
          <w:vertAlign w:val="superscript"/>
        </w:rPr>
        <w:t>2</w:t>
      </w:r>
      <w:r w:rsidR="000455F9">
        <w:rPr>
          <w:color w:val="000000" w:themeColor="text1"/>
        </w:rPr>
        <w:t>C, pero no serán usados en esta aplicación, por lo que como no se indica nada adicional en el datasheet, estos se dejarán sin conexión. Siguiendo con el pin 1 (</w:t>
      </w:r>
      <w:r w:rsidR="000455F9" w:rsidRPr="000455F9">
        <w:rPr>
          <w:color w:val="000000" w:themeColor="text1"/>
        </w:rPr>
        <w:t>CLKIN</w:t>
      </w:r>
      <w:r w:rsidR="000455F9">
        <w:rPr>
          <w:color w:val="000000" w:themeColor="text1"/>
        </w:rPr>
        <w:t xml:space="preserve">), el cual se puede usar para conectar una señal de reloj de referencia, pero en esta aplicación no será necesaria, pero se debe considerar que el datasheet dice </w:t>
      </w:r>
      <w:proofErr w:type="gramStart"/>
      <w:r w:rsidR="000455F9">
        <w:rPr>
          <w:color w:val="000000" w:themeColor="text1"/>
        </w:rPr>
        <w:t>que</w:t>
      </w:r>
      <w:proofErr w:type="gramEnd"/>
      <w:r w:rsidR="000455F9">
        <w:rPr>
          <w:color w:val="000000" w:themeColor="text1"/>
        </w:rPr>
        <w:t xml:space="preserve"> si no se utilizará, esta debe ser conectada a GND, como se puede ver en la Figura 55. Los pines que quedan son </w:t>
      </w:r>
      <w:r w:rsidR="00C15898">
        <w:rPr>
          <w:color w:val="000000" w:themeColor="text1"/>
        </w:rPr>
        <w:t>23 y 24 (SCL y SDA, respectivamente), los cuales son los que se utilizarán para comunicar el MPU6050 con el STM32. El bus I</w:t>
      </w:r>
      <w:r w:rsidR="00C15898">
        <w:rPr>
          <w:color w:val="000000" w:themeColor="text1"/>
          <w:vertAlign w:val="superscript"/>
        </w:rPr>
        <w:t>2</w:t>
      </w:r>
      <w:r w:rsidR="00C15898">
        <w:rPr>
          <w:color w:val="000000" w:themeColor="text1"/>
        </w:rPr>
        <w:t>C a utilizar será el I</w:t>
      </w:r>
      <w:r w:rsidR="00C15898">
        <w:rPr>
          <w:color w:val="000000" w:themeColor="text1"/>
          <w:vertAlign w:val="superscript"/>
        </w:rPr>
        <w:t>2</w:t>
      </w:r>
      <w:r w:rsidR="00C15898">
        <w:rPr>
          <w:color w:val="000000" w:themeColor="text1"/>
        </w:rPr>
        <w:t>C_2, el cual utiliza los pines 29 y 30 (</w:t>
      </w:r>
      <w:r w:rsidR="00C15898" w:rsidRPr="00C15898">
        <w:rPr>
          <w:color w:val="000000" w:themeColor="text1"/>
        </w:rPr>
        <w:t>I2C2_SCL</w:t>
      </w:r>
      <w:r w:rsidR="00C15898">
        <w:rPr>
          <w:color w:val="000000" w:themeColor="text1"/>
        </w:rPr>
        <w:t xml:space="preserve"> y </w:t>
      </w:r>
      <w:r w:rsidR="00C15898" w:rsidRPr="00C15898">
        <w:rPr>
          <w:color w:val="000000" w:themeColor="text1"/>
        </w:rPr>
        <w:t>I2C2_SDA</w:t>
      </w:r>
      <w:r w:rsidR="00C15898">
        <w:rPr>
          <w:color w:val="000000" w:themeColor="text1"/>
        </w:rPr>
        <w:t>, respectivamente) del STM32.</w:t>
      </w:r>
    </w:p>
    <w:p w14:paraId="51ED65A6" w14:textId="34B8AF3D" w:rsidR="00EF75FD" w:rsidRPr="00C11478" w:rsidRDefault="00EF75FD" w:rsidP="00EF75FD">
      <w:pPr>
        <w:pStyle w:val="Sinespaciado"/>
      </w:pPr>
      <w:r>
        <w:t>Figura 59. Esquemático de referencia para usar protocolo I</w:t>
      </w:r>
      <w:r>
        <w:rPr>
          <w:vertAlign w:val="superscript"/>
        </w:rPr>
        <w:t>2</w:t>
      </w:r>
      <w:r>
        <w:t>C</w:t>
      </w:r>
      <w:r w:rsidR="0072556B">
        <w:t xml:space="preserve"> (Pág. 62)</w:t>
      </w:r>
      <w:r>
        <w:t>.</w:t>
      </w:r>
    </w:p>
    <w:p w14:paraId="3C1C2E87" w14:textId="480ECED9" w:rsidR="00512ED1" w:rsidRDefault="00512ED1" w:rsidP="00512ED1">
      <w:pPr>
        <w:pStyle w:val="Firma"/>
        <w:jc w:val="center"/>
        <w:rPr>
          <w:color w:val="000000" w:themeColor="text1"/>
        </w:rPr>
      </w:pPr>
      <w:r>
        <w:rPr>
          <w:noProof/>
        </w:rPr>
        <w:drawing>
          <wp:inline distT="0" distB="0" distL="0" distR="0" wp14:anchorId="242041F7" wp14:editId="141BE5C2">
            <wp:extent cx="4487800" cy="2831353"/>
            <wp:effectExtent l="0" t="0" r="8255" b="762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494504" cy="2835583"/>
                    </a:xfrm>
                    <a:prstGeom prst="rect">
                      <a:avLst/>
                    </a:prstGeom>
                  </pic:spPr>
                </pic:pic>
              </a:graphicData>
            </a:graphic>
          </wp:inline>
        </w:drawing>
      </w:r>
    </w:p>
    <w:p w14:paraId="315810BD" w14:textId="126ECF96" w:rsidR="00512ED1" w:rsidRDefault="00512ED1" w:rsidP="00512ED1">
      <w:pPr>
        <w:pStyle w:val="Firma"/>
        <w:jc w:val="center"/>
        <w:rPr>
          <w:color w:val="000000" w:themeColor="text1"/>
        </w:rPr>
      </w:pPr>
      <w:r>
        <w:rPr>
          <w:noProof/>
        </w:rPr>
        <w:drawing>
          <wp:inline distT="0" distB="0" distL="0" distR="0" wp14:anchorId="401E568E" wp14:editId="68F75B86">
            <wp:extent cx="4489303" cy="1627833"/>
            <wp:effectExtent l="0" t="0" r="6985"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523568" cy="1640258"/>
                    </a:xfrm>
                    <a:prstGeom prst="rect">
                      <a:avLst/>
                    </a:prstGeom>
                  </pic:spPr>
                </pic:pic>
              </a:graphicData>
            </a:graphic>
          </wp:inline>
        </w:drawing>
      </w:r>
    </w:p>
    <w:p w14:paraId="7549C230" w14:textId="77777777" w:rsidR="00EF75FD" w:rsidRDefault="00EF75FD" w:rsidP="009B579C">
      <w:pPr>
        <w:pStyle w:val="Firma"/>
        <w:rPr>
          <w:color w:val="000000" w:themeColor="text1"/>
        </w:rPr>
      </w:pPr>
    </w:p>
    <w:p w14:paraId="25992E4A" w14:textId="73141883" w:rsidR="00C11478" w:rsidRPr="00C15898" w:rsidRDefault="00C15898" w:rsidP="009B579C">
      <w:pPr>
        <w:pStyle w:val="Firma"/>
        <w:rPr>
          <w:color w:val="000000" w:themeColor="text1"/>
        </w:rPr>
      </w:pPr>
      <w:r>
        <w:rPr>
          <w:color w:val="000000" w:themeColor="text1"/>
        </w:rPr>
        <w:t>La conexión será mediante etiquetas, además, por cómo funciona el protocolo I</w:t>
      </w:r>
      <w:r>
        <w:rPr>
          <w:color w:val="000000" w:themeColor="text1"/>
          <w:vertAlign w:val="superscript"/>
        </w:rPr>
        <w:t>2</w:t>
      </w:r>
      <w:r>
        <w:rPr>
          <w:color w:val="000000" w:themeColor="text1"/>
        </w:rPr>
        <w:t>C, es necesario agregar dos resistencias de Pull Up, las cuales no incorpora el STM32, por lo que se deben agregar externamente</w:t>
      </w:r>
      <w:r w:rsidR="0072556B">
        <w:rPr>
          <w:color w:val="000000" w:themeColor="text1"/>
        </w:rPr>
        <w:t>, como se muestra en la Figura 59, donde además se puede apreciar el valor de la resistencia a utilizar, el cual es un valor genérico de 4.7k. La conexión es a 3.3v, por lo que también se utilizarán las etiquetas creadas anteriormente. El esquemático resultante puede ser apreciado en la Figura 60.</w:t>
      </w:r>
    </w:p>
    <w:p w14:paraId="690FF9ED" w14:textId="77777777" w:rsidR="00C11478" w:rsidRPr="00C11478" w:rsidRDefault="00C11478" w:rsidP="00C11478">
      <w:pPr>
        <w:pStyle w:val="Firma"/>
        <w:jc w:val="center"/>
        <w:rPr>
          <w:color w:val="000000" w:themeColor="text1"/>
        </w:rPr>
      </w:pPr>
    </w:p>
    <w:p w14:paraId="4D822547" w14:textId="35854796" w:rsidR="00105D6A" w:rsidRDefault="00105D6A" w:rsidP="00105D6A">
      <w:pPr>
        <w:pStyle w:val="Sinespaciado"/>
      </w:pPr>
      <w:r>
        <w:lastRenderedPageBreak/>
        <w:t xml:space="preserve">Figura </w:t>
      </w:r>
      <w:r w:rsidR="00EF75FD">
        <w:t>60</w:t>
      </w:r>
      <w:r>
        <w:t>. Sensor MPU6050 diseñado en el esquemático de Kicad.</w:t>
      </w:r>
    </w:p>
    <w:p w14:paraId="214AEE46" w14:textId="797386D1" w:rsidR="00EB3BD3" w:rsidRDefault="00EB3BD3" w:rsidP="00EB3BD3">
      <w:pPr>
        <w:pStyle w:val="Sinespaciado"/>
        <w:jc w:val="center"/>
        <w:rPr>
          <w:sz w:val="32"/>
          <w:szCs w:val="24"/>
        </w:rPr>
      </w:pPr>
      <w:r>
        <w:rPr>
          <w:noProof/>
        </w:rPr>
        <w:drawing>
          <wp:inline distT="0" distB="0" distL="0" distR="0" wp14:anchorId="34D24083" wp14:editId="236DAEFD">
            <wp:extent cx="3531996" cy="284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584545" cy="2889967"/>
                    </a:xfrm>
                    <a:prstGeom prst="rect">
                      <a:avLst/>
                    </a:prstGeom>
                  </pic:spPr>
                </pic:pic>
              </a:graphicData>
            </a:graphic>
          </wp:inline>
        </w:drawing>
      </w:r>
      <w:r w:rsidR="00C15898">
        <w:rPr>
          <w:noProof/>
        </w:rPr>
        <w:drawing>
          <wp:inline distT="0" distB="0" distL="0" distR="0" wp14:anchorId="33EF7601" wp14:editId="65539062">
            <wp:extent cx="2197014" cy="149378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245678" cy="1526873"/>
                    </a:xfrm>
                    <a:prstGeom prst="rect">
                      <a:avLst/>
                    </a:prstGeom>
                  </pic:spPr>
                </pic:pic>
              </a:graphicData>
            </a:graphic>
          </wp:inline>
        </w:drawing>
      </w:r>
    </w:p>
    <w:p w14:paraId="1B2EC56F" w14:textId="6C58F496" w:rsidR="00643A73" w:rsidRDefault="00643A73" w:rsidP="00643A73">
      <w:pPr>
        <w:pStyle w:val="Sinespaciado"/>
        <w:rPr>
          <w:sz w:val="32"/>
          <w:szCs w:val="24"/>
        </w:rPr>
      </w:pPr>
    </w:p>
    <w:p w14:paraId="0D853D4C" w14:textId="35FC0239" w:rsidR="00744C9C" w:rsidRDefault="00744C9C" w:rsidP="00744C9C">
      <w:pPr>
        <w:pStyle w:val="Firma"/>
        <w:rPr>
          <w:color w:val="C00000"/>
        </w:rPr>
      </w:pPr>
      <w:r>
        <w:rPr>
          <w:color w:val="C00000"/>
        </w:rPr>
        <w:t xml:space="preserve">STM32 – </w:t>
      </w:r>
      <w:r w:rsidR="006D507D">
        <w:rPr>
          <w:color w:val="C00000"/>
        </w:rPr>
        <w:t>Motores</w:t>
      </w:r>
    </w:p>
    <w:p w14:paraId="7FEBEE14" w14:textId="77777777" w:rsidR="00744C9C" w:rsidRDefault="00744C9C" w:rsidP="00744C9C">
      <w:pPr>
        <w:pStyle w:val="Firma"/>
        <w:rPr>
          <w:color w:val="000000" w:themeColor="text1"/>
        </w:rPr>
      </w:pPr>
    </w:p>
    <w:p w14:paraId="6787CBCA" w14:textId="7C63E2BB" w:rsidR="0054608E" w:rsidRPr="00C15898" w:rsidRDefault="009165FF" w:rsidP="0054608E">
      <w:pPr>
        <w:pStyle w:val="Firma"/>
        <w:rPr>
          <w:color w:val="000000" w:themeColor="text1"/>
        </w:rPr>
      </w:pPr>
      <w:r>
        <w:rPr>
          <w:color w:val="000000" w:themeColor="text1"/>
        </w:rPr>
        <w:t>Para los motores se utilizará un variador de frecuencia que nos permita controlar la velocidad de los motores mediante una señal de control</w:t>
      </w:r>
      <w:r w:rsidR="006C6CB1">
        <w:rPr>
          <w:color w:val="000000" w:themeColor="text1"/>
        </w:rPr>
        <w:t xml:space="preserve"> (PWM), la cual se generará desde el STM32 y se conectará directamente al variador (ESC), el cual se puede apreciar en la Figura 61.</w:t>
      </w:r>
    </w:p>
    <w:p w14:paraId="36913582" w14:textId="15405AA9" w:rsidR="006C6CB1" w:rsidRDefault="006C6CB1" w:rsidP="006C6CB1">
      <w:pPr>
        <w:pStyle w:val="Sinespaciado"/>
      </w:pPr>
      <w:r>
        <w:t>Figura 61. Conexión del ESC con un motor y la fuente.</w:t>
      </w:r>
    </w:p>
    <w:p w14:paraId="0564AE62" w14:textId="74316811" w:rsidR="006C6CB1" w:rsidRDefault="006C6CB1" w:rsidP="006C6CB1">
      <w:pPr>
        <w:pStyle w:val="Sinespaciado"/>
        <w:jc w:val="center"/>
        <w:rPr>
          <w:sz w:val="32"/>
          <w:szCs w:val="24"/>
        </w:rPr>
      </w:pPr>
      <w:r>
        <w:rPr>
          <w:noProof/>
        </w:rPr>
        <w:drawing>
          <wp:inline distT="0" distB="0" distL="0" distR="0" wp14:anchorId="664306DB" wp14:editId="4FA65A3F">
            <wp:extent cx="3838294" cy="1894114"/>
            <wp:effectExtent l="0" t="0" r="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865109" cy="1907347"/>
                    </a:xfrm>
                    <a:prstGeom prst="rect">
                      <a:avLst/>
                    </a:prstGeom>
                    <a:noFill/>
                    <a:ln>
                      <a:noFill/>
                    </a:ln>
                  </pic:spPr>
                </pic:pic>
              </a:graphicData>
            </a:graphic>
          </wp:inline>
        </w:drawing>
      </w:r>
    </w:p>
    <w:p w14:paraId="267241F3" w14:textId="77777777" w:rsidR="00F76AC5" w:rsidRDefault="00F76AC5" w:rsidP="006C6CB1">
      <w:pPr>
        <w:pStyle w:val="Sinespaciado"/>
        <w:jc w:val="center"/>
        <w:rPr>
          <w:sz w:val="32"/>
          <w:szCs w:val="24"/>
        </w:rPr>
      </w:pPr>
    </w:p>
    <w:p w14:paraId="226517D1" w14:textId="6D4B743F" w:rsidR="00F76AC5" w:rsidRDefault="00F76AC5" w:rsidP="00F76AC5">
      <w:pPr>
        <w:pStyle w:val="Firma"/>
        <w:rPr>
          <w:color w:val="000000" w:themeColor="text1"/>
        </w:rPr>
      </w:pPr>
      <w:r>
        <w:rPr>
          <w:color w:val="000000" w:themeColor="text1"/>
        </w:rPr>
        <w:t xml:space="preserve">La conexión se llevará a cabo con conectores de 3 pines, de los cuales no se utilizará uno, esto debido a que este es una salida de 5v que sale del ESC, pero que no tendrá aplicación en el proyecto porque la alimentación se hará en el mismo PCB. Se escribe en el buscador de Kicad </w:t>
      </w:r>
      <w:r w:rsidRPr="00F76AC5">
        <w:rPr>
          <w:i/>
          <w:iCs/>
          <w:color w:val="000000" w:themeColor="text1"/>
        </w:rPr>
        <w:t>“conn_01x03”</w:t>
      </w:r>
      <w:r>
        <w:rPr>
          <w:color w:val="000000" w:themeColor="text1"/>
        </w:rPr>
        <w:t>, como se muestra en la Figura 62.</w:t>
      </w:r>
    </w:p>
    <w:p w14:paraId="4AF43CB1" w14:textId="0B82159D" w:rsidR="00F76AC5" w:rsidRDefault="00F76AC5" w:rsidP="00F76AC5">
      <w:pPr>
        <w:pStyle w:val="Sinespaciado"/>
      </w:pPr>
      <w:r>
        <w:t xml:space="preserve">Figura 62. </w:t>
      </w:r>
      <w:r w:rsidR="00421FB6">
        <w:t>Conector genérico a utilizar</w:t>
      </w:r>
      <w:r>
        <w:t>.</w:t>
      </w:r>
    </w:p>
    <w:p w14:paraId="07F230BF" w14:textId="303E392D" w:rsidR="00F76AC5" w:rsidRDefault="00F76AC5" w:rsidP="00F76AC5">
      <w:pPr>
        <w:pStyle w:val="Sinespaciado"/>
        <w:jc w:val="center"/>
        <w:rPr>
          <w:sz w:val="32"/>
          <w:szCs w:val="24"/>
        </w:rPr>
      </w:pPr>
      <w:r>
        <w:rPr>
          <w:noProof/>
        </w:rPr>
        <w:lastRenderedPageBreak/>
        <w:drawing>
          <wp:inline distT="0" distB="0" distL="0" distR="0" wp14:anchorId="4FD66758" wp14:editId="300AAC32">
            <wp:extent cx="4047288" cy="2788418"/>
            <wp:effectExtent l="0" t="0" r="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3932" t="8064" r="44274" b="28496"/>
                    <a:stretch/>
                  </pic:blipFill>
                  <pic:spPr bwMode="auto">
                    <a:xfrm>
                      <a:off x="0" y="0"/>
                      <a:ext cx="4055292" cy="2793932"/>
                    </a:xfrm>
                    <a:prstGeom prst="rect">
                      <a:avLst/>
                    </a:prstGeom>
                    <a:ln>
                      <a:noFill/>
                    </a:ln>
                    <a:extLst>
                      <a:ext uri="{53640926-AAD7-44D8-BBD7-CCE9431645EC}">
                        <a14:shadowObscured xmlns:a14="http://schemas.microsoft.com/office/drawing/2010/main"/>
                      </a:ext>
                    </a:extLst>
                  </pic:spPr>
                </pic:pic>
              </a:graphicData>
            </a:graphic>
          </wp:inline>
        </w:drawing>
      </w:r>
    </w:p>
    <w:p w14:paraId="5E244791" w14:textId="63E68A35" w:rsidR="00F76AC5" w:rsidRDefault="00F76AC5" w:rsidP="00F76AC5">
      <w:pPr>
        <w:pStyle w:val="Sinespaciado"/>
        <w:jc w:val="center"/>
        <w:rPr>
          <w:sz w:val="32"/>
          <w:szCs w:val="24"/>
        </w:rPr>
      </w:pPr>
    </w:p>
    <w:p w14:paraId="1E511076" w14:textId="3E4E1CB5" w:rsidR="00F76AC5" w:rsidRDefault="00F76AC5" w:rsidP="00F76AC5">
      <w:pPr>
        <w:pStyle w:val="Sinespaciado"/>
        <w:jc w:val="center"/>
        <w:rPr>
          <w:sz w:val="32"/>
          <w:szCs w:val="24"/>
        </w:rPr>
      </w:pPr>
    </w:p>
    <w:p w14:paraId="7B04FB29" w14:textId="01D090E9" w:rsidR="001D659F" w:rsidRDefault="001D659F" w:rsidP="001D659F">
      <w:pPr>
        <w:pStyle w:val="Sinespaciado"/>
      </w:pPr>
      <w:r>
        <w:t>Figura 63. Pines a utilizar para enviar la señar PWM a los motores (TIMER3).</w:t>
      </w:r>
    </w:p>
    <w:p w14:paraId="5302B0D2" w14:textId="3EB8A63D" w:rsidR="001D659F" w:rsidRDefault="001D659F" w:rsidP="00F76AC5">
      <w:pPr>
        <w:pStyle w:val="Sinespaciado"/>
        <w:jc w:val="center"/>
        <w:rPr>
          <w:sz w:val="32"/>
          <w:szCs w:val="24"/>
        </w:rPr>
      </w:pPr>
      <w:r>
        <w:rPr>
          <w:noProof/>
        </w:rPr>
        <w:drawing>
          <wp:inline distT="0" distB="0" distL="0" distR="0" wp14:anchorId="4CCE5537" wp14:editId="6F10AFEB">
            <wp:extent cx="4891286" cy="882357"/>
            <wp:effectExtent l="0" t="0" r="5080" b="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915542" cy="886733"/>
                    </a:xfrm>
                    <a:prstGeom prst="rect">
                      <a:avLst/>
                    </a:prstGeom>
                  </pic:spPr>
                </pic:pic>
              </a:graphicData>
            </a:graphic>
          </wp:inline>
        </w:drawing>
      </w:r>
    </w:p>
    <w:p w14:paraId="1A41D90A" w14:textId="6B3015F8" w:rsidR="001D659F" w:rsidRDefault="001D659F" w:rsidP="00F76AC5">
      <w:pPr>
        <w:pStyle w:val="Sinespaciado"/>
        <w:jc w:val="center"/>
        <w:rPr>
          <w:sz w:val="32"/>
          <w:szCs w:val="24"/>
        </w:rPr>
      </w:pPr>
    </w:p>
    <w:p w14:paraId="2EC7B3EB" w14:textId="77777777" w:rsidR="001D659F" w:rsidRDefault="001D659F" w:rsidP="00F76AC5">
      <w:pPr>
        <w:pStyle w:val="Sinespaciado"/>
        <w:jc w:val="center"/>
        <w:rPr>
          <w:sz w:val="32"/>
          <w:szCs w:val="24"/>
        </w:rPr>
      </w:pPr>
    </w:p>
    <w:p w14:paraId="1124A91D" w14:textId="46787CC6" w:rsidR="00F76AC5" w:rsidRDefault="00F76AC5" w:rsidP="00F76AC5">
      <w:pPr>
        <w:pStyle w:val="Sinespaciado"/>
        <w:jc w:val="center"/>
        <w:rPr>
          <w:sz w:val="32"/>
          <w:szCs w:val="24"/>
        </w:rPr>
      </w:pPr>
    </w:p>
    <w:p w14:paraId="11A98DA5" w14:textId="136C5796" w:rsidR="00F76AC5" w:rsidRDefault="00F76AC5" w:rsidP="00F76AC5">
      <w:pPr>
        <w:pStyle w:val="Sinespaciado"/>
      </w:pPr>
      <w:r>
        <w:t>Figura 6</w:t>
      </w:r>
      <w:r w:rsidR="001D659F">
        <w:t>4</w:t>
      </w:r>
      <w:r>
        <w:t xml:space="preserve">. </w:t>
      </w:r>
      <w:r w:rsidR="00F27647">
        <w:t>Esquemático de c</w:t>
      </w:r>
      <w:r>
        <w:t>onexión</w:t>
      </w:r>
      <w:r w:rsidR="007723D8">
        <w:t xml:space="preserve"> de la señal de</w:t>
      </w:r>
      <w:r>
        <w:t xml:space="preserve"> </w:t>
      </w:r>
      <w:r w:rsidR="00F27647">
        <w:t>los motores</w:t>
      </w:r>
      <w:r>
        <w:t>.</w:t>
      </w:r>
    </w:p>
    <w:p w14:paraId="1E17F87F" w14:textId="0F16CDA4" w:rsidR="00F76AC5" w:rsidRDefault="00F76AC5" w:rsidP="00F76AC5">
      <w:pPr>
        <w:pStyle w:val="Sinespaciado"/>
        <w:jc w:val="center"/>
        <w:rPr>
          <w:sz w:val="32"/>
          <w:szCs w:val="24"/>
        </w:rPr>
      </w:pPr>
      <w:r>
        <w:rPr>
          <w:noProof/>
        </w:rPr>
        <w:drawing>
          <wp:inline distT="0" distB="0" distL="0" distR="0" wp14:anchorId="732964F6" wp14:editId="5D909E76">
            <wp:extent cx="3496827" cy="1585366"/>
            <wp:effectExtent l="0" t="0" r="8890" b="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518150" cy="1595033"/>
                    </a:xfrm>
                    <a:prstGeom prst="rect">
                      <a:avLst/>
                    </a:prstGeom>
                  </pic:spPr>
                </pic:pic>
              </a:graphicData>
            </a:graphic>
          </wp:inline>
        </w:drawing>
      </w:r>
      <w:r w:rsidRPr="00F76AC5">
        <w:rPr>
          <w:noProof/>
        </w:rPr>
        <w:t xml:space="preserve"> </w:t>
      </w:r>
      <w:r>
        <w:rPr>
          <w:noProof/>
        </w:rPr>
        <w:drawing>
          <wp:inline distT="0" distB="0" distL="0" distR="0" wp14:anchorId="7F1A2BB2" wp14:editId="5E76E19F">
            <wp:extent cx="2180492" cy="1318761"/>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206989" cy="1334786"/>
                    </a:xfrm>
                    <a:prstGeom prst="rect">
                      <a:avLst/>
                    </a:prstGeom>
                  </pic:spPr>
                </pic:pic>
              </a:graphicData>
            </a:graphic>
          </wp:inline>
        </w:drawing>
      </w:r>
    </w:p>
    <w:p w14:paraId="0E54EEB6" w14:textId="77777777" w:rsidR="00F76AC5" w:rsidRDefault="00F76AC5" w:rsidP="00F76AC5">
      <w:pPr>
        <w:pStyle w:val="Sinespaciado"/>
        <w:jc w:val="center"/>
        <w:rPr>
          <w:sz w:val="32"/>
          <w:szCs w:val="24"/>
        </w:rPr>
      </w:pPr>
    </w:p>
    <w:p w14:paraId="02B791B9" w14:textId="77777777" w:rsidR="00F76AC5" w:rsidRPr="00F76AC5" w:rsidRDefault="00F76AC5" w:rsidP="00F76AC5">
      <w:pPr>
        <w:pStyle w:val="Firma"/>
        <w:rPr>
          <w:color w:val="000000" w:themeColor="text1"/>
        </w:rPr>
      </w:pPr>
    </w:p>
    <w:p w14:paraId="10C3A526" w14:textId="5E61FE38" w:rsidR="00F76AC5" w:rsidRDefault="00F76AC5" w:rsidP="00F76AC5">
      <w:pPr>
        <w:pStyle w:val="Sinespaciado"/>
      </w:pPr>
      <w:r>
        <w:t>Figura 6</w:t>
      </w:r>
      <w:r w:rsidR="001D659F">
        <w:t>5</w:t>
      </w:r>
      <w:r>
        <w:t xml:space="preserve">. </w:t>
      </w:r>
      <w:r w:rsidR="0071182D">
        <w:t xml:space="preserve">Agujero a utilizar para la alimentación de </w:t>
      </w:r>
      <w:r w:rsidR="00101294">
        <w:t xml:space="preserve">los </w:t>
      </w:r>
      <w:r w:rsidR="0071182D">
        <w:t>motores</w:t>
      </w:r>
      <w:r>
        <w:t>.</w:t>
      </w:r>
    </w:p>
    <w:p w14:paraId="2BAC005A" w14:textId="48B9BDA4" w:rsidR="00643A73" w:rsidRDefault="0071182D" w:rsidP="0071182D">
      <w:pPr>
        <w:pStyle w:val="Sinespaciado"/>
        <w:jc w:val="center"/>
        <w:rPr>
          <w:sz w:val="32"/>
          <w:szCs w:val="24"/>
        </w:rPr>
      </w:pPr>
      <w:r>
        <w:rPr>
          <w:noProof/>
        </w:rPr>
        <w:lastRenderedPageBreak/>
        <w:drawing>
          <wp:inline distT="0" distB="0" distL="0" distR="0" wp14:anchorId="58A2FA4A" wp14:editId="00367EA1">
            <wp:extent cx="3450033" cy="2371411"/>
            <wp:effectExtent l="0" t="0" r="0" b="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2"/>
                    <a:srcRect l="3857" t="7929" r="44190" b="28584"/>
                    <a:stretch/>
                  </pic:blipFill>
                  <pic:spPr bwMode="auto">
                    <a:xfrm>
                      <a:off x="0" y="0"/>
                      <a:ext cx="3452763" cy="2373287"/>
                    </a:xfrm>
                    <a:prstGeom prst="rect">
                      <a:avLst/>
                    </a:prstGeom>
                    <a:ln>
                      <a:noFill/>
                    </a:ln>
                    <a:extLst>
                      <a:ext uri="{53640926-AAD7-44D8-BBD7-CCE9431645EC}">
                        <a14:shadowObscured xmlns:a14="http://schemas.microsoft.com/office/drawing/2010/main"/>
                      </a:ext>
                    </a:extLst>
                  </pic:spPr>
                </pic:pic>
              </a:graphicData>
            </a:graphic>
          </wp:inline>
        </w:drawing>
      </w:r>
    </w:p>
    <w:p w14:paraId="18AD1140" w14:textId="427B8177" w:rsidR="007723D8" w:rsidRDefault="007723D8" w:rsidP="0071182D">
      <w:pPr>
        <w:pStyle w:val="Sinespaciado"/>
        <w:jc w:val="center"/>
        <w:rPr>
          <w:sz w:val="32"/>
          <w:szCs w:val="24"/>
        </w:rPr>
      </w:pPr>
    </w:p>
    <w:p w14:paraId="17229B6F" w14:textId="25B1A5B3" w:rsidR="007723D8" w:rsidRDefault="007723D8" w:rsidP="0071182D">
      <w:pPr>
        <w:pStyle w:val="Sinespaciado"/>
        <w:jc w:val="center"/>
        <w:rPr>
          <w:sz w:val="32"/>
          <w:szCs w:val="24"/>
        </w:rPr>
      </w:pPr>
    </w:p>
    <w:p w14:paraId="2B2E9C98" w14:textId="363A4185" w:rsidR="007723D8" w:rsidRDefault="007723D8" w:rsidP="0071182D">
      <w:pPr>
        <w:pStyle w:val="Sinespaciado"/>
        <w:jc w:val="center"/>
        <w:rPr>
          <w:sz w:val="32"/>
          <w:szCs w:val="24"/>
        </w:rPr>
      </w:pPr>
    </w:p>
    <w:p w14:paraId="73F05E09" w14:textId="67546D7D" w:rsidR="007723D8" w:rsidRDefault="007723D8" w:rsidP="0071182D">
      <w:pPr>
        <w:pStyle w:val="Sinespaciado"/>
        <w:jc w:val="center"/>
        <w:rPr>
          <w:sz w:val="32"/>
          <w:szCs w:val="24"/>
        </w:rPr>
      </w:pPr>
    </w:p>
    <w:p w14:paraId="2CF935BE" w14:textId="295E7A2A" w:rsidR="007723D8" w:rsidRDefault="007723D8" w:rsidP="0071182D">
      <w:pPr>
        <w:pStyle w:val="Sinespaciado"/>
        <w:jc w:val="center"/>
        <w:rPr>
          <w:sz w:val="32"/>
          <w:szCs w:val="24"/>
        </w:rPr>
      </w:pPr>
    </w:p>
    <w:p w14:paraId="288178D2" w14:textId="0A04E8C8" w:rsidR="007723D8" w:rsidRDefault="007723D8" w:rsidP="0071182D">
      <w:pPr>
        <w:pStyle w:val="Sinespaciado"/>
        <w:jc w:val="center"/>
        <w:rPr>
          <w:sz w:val="32"/>
          <w:szCs w:val="24"/>
        </w:rPr>
      </w:pPr>
    </w:p>
    <w:p w14:paraId="796307FC" w14:textId="77777777" w:rsidR="007723D8" w:rsidRDefault="007723D8" w:rsidP="0071182D">
      <w:pPr>
        <w:pStyle w:val="Sinespaciado"/>
        <w:jc w:val="center"/>
        <w:rPr>
          <w:sz w:val="32"/>
          <w:szCs w:val="24"/>
        </w:rPr>
      </w:pPr>
    </w:p>
    <w:p w14:paraId="5B8955B2" w14:textId="3A709753" w:rsidR="007723D8" w:rsidRDefault="007723D8" w:rsidP="007723D8">
      <w:pPr>
        <w:pStyle w:val="Sinespaciado"/>
      </w:pPr>
      <w:r>
        <w:t>Figura 6</w:t>
      </w:r>
      <w:r w:rsidR="001D659F">
        <w:t>6</w:t>
      </w:r>
      <w:r>
        <w:t>. Esquemático diseñado para la alimentación de los motores.</w:t>
      </w:r>
    </w:p>
    <w:p w14:paraId="1835D1CC" w14:textId="7BDA0A8E" w:rsidR="007723D8" w:rsidRDefault="007723D8" w:rsidP="0071182D">
      <w:pPr>
        <w:pStyle w:val="Sinespaciado"/>
        <w:jc w:val="center"/>
        <w:rPr>
          <w:sz w:val="32"/>
          <w:szCs w:val="24"/>
        </w:rPr>
      </w:pPr>
      <w:r>
        <w:rPr>
          <w:noProof/>
        </w:rPr>
        <w:drawing>
          <wp:inline distT="0" distB="0" distL="0" distR="0" wp14:anchorId="76D3E464" wp14:editId="224F7FCE">
            <wp:extent cx="3952952" cy="1574987"/>
            <wp:effectExtent l="0" t="0" r="0" b="635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959368" cy="1577543"/>
                    </a:xfrm>
                    <a:prstGeom prst="rect">
                      <a:avLst/>
                    </a:prstGeom>
                  </pic:spPr>
                </pic:pic>
              </a:graphicData>
            </a:graphic>
          </wp:inline>
        </w:drawing>
      </w:r>
    </w:p>
    <w:p w14:paraId="3ABFD1DC" w14:textId="18F6823D" w:rsidR="00643A73" w:rsidRDefault="00643A73" w:rsidP="00643A73">
      <w:pPr>
        <w:pStyle w:val="Sinespaciado"/>
        <w:rPr>
          <w:sz w:val="32"/>
          <w:szCs w:val="24"/>
        </w:rPr>
      </w:pPr>
    </w:p>
    <w:p w14:paraId="43EF1F59" w14:textId="47927438" w:rsidR="00061299" w:rsidRDefault="00061299" w:rsidP="00643A73">
      <w:pPr>
        <w:pStyle w:val="Sinespaciado"/>
        <w:rPr>
          <w:sz w:val="32"/>
          <w:szCs w:val="24"/>
        </w:rPr>
      </w:pPr>
    </w:p>
    <w:p w14:paraId="160A4D2C" w14:textId="77777777" w:rsidR="00061299" w:rsidRDefault="00061299" w:rsidP="00061299">
      <w:pPr>
        <w:pStyle w:val="Firma"/>
        <w:rPr>
          <w:color w:val="C00000"/>
        </w:rPr>
      </w:pPr>
      <w:r>
        <w:rPr>
          <w:color w:val="C00000"/>
        </w:rPr>
        <w:t>STM32 – Lidar (Radar)</w:t>
      </w:r>
    </w:p>
    <w:p w14:paraId="58816ED8" w14:textId="788640E3" w:rsidR="00061299" w:rsidRDefault="00061299" w:rsidP="00643A73">
      <w:pPr>
        <w:pStyle w:val="Sinespaciado"/>
        <w:rPr>
          <w:sz w:val="32"/>
          <w:szCs w:val="24"/>
        </w:rPr>
      </w:pPr>
    </w:p>
    <w:p w14:paraId="51743E4C" w14:textId="77777777" w:rsidR="00061299" w:rsidRDefault="00061299" w:rsidP="00643A73">
      <w:pPr>
        <w:pStyle w:val="Sinespaciado"/>
        <w:rPr>
          <w:sz w:val="32"/>
          <w:szCs w:val="24"/>
        </w:rPr>
      </w:pPr>
    </w:p>
    <w:p w14:paraId="174C6AE8" w14:textId="69AE10E8" w:rsidR="00F76AC5" w:rsidRDefault="00F76AC5" w:rsidP="00643A73">
      <w:pPr>
        <w:pStyle w:val="Sinespaciado"/>
        <w:rPr>
          <w:sz w:val="32"/>
          <w:szCs w:val="24"/>
        </w:rPr>
      </w:pPr>
    </w:p>
    <w:p w14:paraId="55CB9130" w14:textId="53DA37D4" w:rsidR="00F76AC5" w:rsidRDefault="00C77B35" w:rsidP="00C77B35">
      <w:pPr>
        <w:pStyle w:val="Sinespaciado"/>
        <w:jc w:val="center"/>
        <w:rPr>
          <w:sz w:val="32"/>
          <w:szCs w:val="24"/>
        </w:rPr>
      </w:pPr>
      <w:r>
        <w:rPr>
          <w:noProof/>
        </w:rPr>
        <w:drawing>
          <wp:inline distT="0" distB="0" distL="0" distR="0" wp14:anchorId="15F13F0C" wp14:editId="339E1D63">
            <wp:extent cx="2407014" cy="1693147"/>
            <wp:effectExtent l="0" t="0" r="0" b="2540"/>
            <wp:docPr id="116" name="Imagen 116" descr="Especificaciones del módulo Benewake SJ-GU-TF-Luna LiDAR - Manua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pecificaciones del módulo Benewake SJ-GU-TF-Luna LiDAR - Manuales +"/>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10578" cy="1695654"/>
                    </a:xfrm>
                    <a:prstGeom prst="rect">
                      <a:avLst/>
                    </a:prstGeom>
                    <a:noFill/>
                    <a:ln>
                      <a:noFill/>
                    </a:ln>
                  </pic:spPr>
                </pic:pic>
              </a:graphicData>
            </a:graphic>
          </wp:inline>
        </w:drawing>
      </w:r>
    </w:p>
    <w:p w14:paraId="759CAA30" w14:textId="1639DC0A" w:rsidR="00C77B35" w:rsidRDefault="00C77B35" w:rsidP="00C77B35">
      <w:pPr>
        <w:pStyle w:val="Sinespaciado"/>
        <w:jc w:val="center"/>
        <w:rPr>
          <w:sz w:val="32"/>
          <w:szCs w:val="24"/>
        </w:rPr>
      </w:pPr>
    </w:p>
    <w:p w14:paraId="44BB34FD" w14:textId="5CECA114" w:rsidR="00C77B35" w:rsidRDefault="00C77B35" w:rsidP="00C77B35">
      <w:pPr>
        <w:pStyle w:val="Sinespaciado"/>
        <w:jc w:val="center"/>
        <w:rPr>
          <w:sz w:val="32"/>
          <w:szCs w:val="24"/>
        </w:rPr>
      </w:pPr>
    </w:p>
    <w:p w14:paraId="7CEC6DEE" w14:textId="73CE2F8A" w:rsidR="00C77B35" w:rsidRDefault="00C77B35" w:rsidP="00C77B35">
      <w:pPr>
        <w:pStyle w:val="Sinespaciado"/>
        <w:jc w:val="center"/>
        <w:rPr>
          <w:sz w:val="32"/>
          <w:szCs w:val="24"/>
        </w:rPr>
      </w:pPr>
      <w:r>
        <w:rPr>
          <w:noProof/>
        </w:rPr>
        <w:lastRenderedPageBreak/>
        <w:drawing>
          <wp:inline distT="0" distB="0" distL="0" distR="0" wp14:anchorId="5615670A" wp14:editId="7DA310F3">
            <wp:extent cx="2486967" cy="2186739"/>
            <wp:effectExtent l="0" t="0" r="8890" b="4445"/>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497833" cy="2196293"/>
                    </a:xfrm>
                    <a:prstGeom prst="rect">
                      <a:avLst/>
                    </a:prstGeom>
                  </pic:spPr>
                </pic:pic>
              </a:graphicData>
            </a:graphic>
          </wp:inline>
        </w:drawing>
      </w:r>
    </w:p>
    <w:p w14:paraId="4802A550" w14:textId="406F6C1C" w:rsidR="00C77B35" w:rsidRDefault="00C77B35" w:rsidP="00C77B35">
      <w:pPr>
        <w:pStyle w:val="Sinespaciado"/>
        <w:jc w:val="center"/>
        <w:rPr>
          <w:sz w:val="32"/>
          <w:szCs w:val="24"/>
        </w:rPr>
      </w:pPr>
    </w:p>
    <w:p w14:paraId="0D9331FC" w14:textId="62F152C8" w:rsidR="00C77B35" w:rsidRDefault="00C77B35" w:rsidP="00C77B35">
      <w:pPr>
        <w:pStyle w:val="Sinespaciado"/>
        <w:jc w:val="center"/>
        <w:rPr>
          <w:sz w:val="32"/>
          <w:szCs w:val="24"/>
        </w:rPr>
      </w:pPr>
    </w:p>
    <w:p w14:paraId="5F01B25F" w14:textId="5F24E00B" w:rsidR="00C77B35" w:rsidRDefault="00C77B35" w:rsidP="00C77B35">
      <w:pPr>
        <w:pStyle w:val="Sinespaciado"/>
        <w:jc w:val="center"/>
        <w:rPr>
          <w:sz w:val="32"/>
          <w:szCs w:val="24"/>
        </w:rPr>
      </w:pPr>
    </w:p>
    <w:p w14:paraId="24B3F7AA" w14:textId="7518B08D" w:rsidR="00C77B35" w:rsidRDefault="00C77B35" w:rsidP="00C77B35">
      <w:pPr>
        <w:pStyle w:val="Sinespaciado"/>
        <w:jc w:val="center"/>
        <w:rPr>
          <w:sz w:val="32"/>
          <w:szCs w:val="24"/>
        </w:rPr>
      </w:pPr>
    </w:p>
    <w:p w14:paraId="5E30A6D3" w14:textId="219A8892" w:rsidR="00C77B35" w:rsidRDefault="00C77B35" w:rsidP="00C77B35">
      <w:pPr>
        <w:pStyle w:val="Sinespaciado"/>
        <w:jc w:val="center"/>
        <w:rPr>
          <w:sz w:val="32"/>
          <w:szCs w:val="24"/>
        </w:rPr>
      </w:pPr>
      <w:r>
        <w:rPr>
          <w:noProof/>
        </w:rPr>
        <w:drawing>
          <wp:inline distT="0" distB="0" distL="0" distR="0" wp14:anchorId="788D693A" wp14:editId="68F0B33A">
            <wp:extent cx="3947928" cy="719348"/>
            <wp:effectExtent l="0" t="0" r="0" b="5080"/>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971429" cy="723630"/>
                    </a:xfrm>
                    <a:prstGeom prst="rect">
                      <a:avLst/>
                    </a:prstGeom>
                  </pic:spPr>
                </pic:pic>
              </a:graphicData>
            </a:graphic>
          </wp:inline>
        </w:drawing>
      </w:r>
      <w:r w:rsidR="001D659F" w:rsidRPr="001D659F">
        <w:rPr>
          <w:noProof/>
        </w:rPr>
        <w:t xml:space="preserve"> </w:t>
      </w:r>
      <w:r w:rsidR="001D659F">
        <w:rPr>
          <w:noProof/>
        </w:rPr>
        <w:drawing>
          <wp:inline distT="0" distB="0" distL="0" distR="0" wp14:anchorId="2F308378" wp14:editId="7616BB79">
            <wp:extent cx="3898761" cy="495820"/>
            <wp:effectExtent l="0" t="0" r="0" b="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082655" cy="519207"/>
                    </a:xfrm>
                    <a:prstGeom prst="rect">
                      <a:avLst/>
                    </a:prstGeom>
                  </pic:spPr>
                </pic:pic>
              </a:graphicData>
            </a:graphic>
          </wp:inline>
        </w:drawing>
      </w:r>
    </w:p>
    <w:p w14:paraId="1D71D321" w14:textId="6385ACF7" w:rsidR="00C77B35" w:rsidRDefault="00C77B35" w:rsidP="00C77B35">
      <w:pPr>
        <w:pStyle w:val="Sinespaciado"/>
        <w:jc w:val="center"/>
        <w:rPr>
          <w:sz w:val="32"/>
          <w:szCs w:val="24"/>
        </w:rPr>
      </w:pPr>
    </w:p>
    <w:p w14:paraId="1A496F4D" w14:textId="0F5EE642" w:rsidR="00C77B35" w:rsidRDefault="00C77B35" w:rsidP="00C77B35">
      <w:pPr>
        <w:pStyle w:val="Sinespaciado"/>
        <w:jc w:val="center"/>
        <w:rPr>
          <w:sz w:val="32"/>
          <w:szCs w:val="24"/>
        </w:rPr>
      </w:pPr>
    </w:p>
    <w:p w14:paraId="46B425E7" w14:textId="081EE40A" w:rsidR="00C77B35" w:rsidRDefault="00C77B35" w:rsidP="00C77B35">
      <w:pPr>
        <w:pStyle w:val="Sinespaciado"/>
        <w:jc w:val="center"/>
        <w:rPr>
          <w:sz w:val="32"/>
          <w:szCs w:val="24"/>
        </w:rPr>
      </w:pPr>
    </w:p>
    <w:p w14:paraId="241F144C" w14:textId="575A7815" w:rsidR="00C77B35" w:rsidRDefault="00C77B35" w:rsidP="00C77B35">
      <w:pPr>
        <w:pStyle w:val="Sinespaciado"/>
        <w:jc w:val="center"/>
        <w:rPr>
          <w:sz w:val="32"/>
          <w:szCs w:val="24"/>
        </w:rPr>
      </w:pPr>
    </w:p>
    <w:p w14:paraId="44BD9A9D" w14:textId="38E162D6" w:rsidR="00C77B35" w:rsidRDefault="00C77B35" w:rsidP="00C77B35">
      <w:pPr>
        <w:pStyle w:val="Sinespaciado"/>
        <w:jc w:val="center"/>
        <w:rPr>
          <w:sz w:val="32"/>
          <w:szCs w:val="24"/>
        </w:rPr>
      </w:pPr>
    </w:p>
    <w:p w14:paraId="39997180" w14:textId="4EA41976" w:rsidR="00C77B35" w:rsidRDefault="00C77B35" w:rsidP="00C77B35">
      <w:pPr>
        <w:pStyle w:val="Sinespaciado"/>
        <w:jc w:val="center"/>
        <w:rPr>
          <w:sz w:val="32"/>
          <w:szCs w:val="24"/>
        </w:rPr>
      </w:pPr>
    </w:p>
    <w:p w14:paraId="0871952B" w14:textId="0874492C" w:rsidR="00C77B35" w:rsidRDefault="00C77B35" w:rsidP="00C77B35">
      <w:pPr>
        <w:pStyle w:val="Sinespaciado"/>
        <w:jc w:val="center"/>
        <w:rPr>
          <w:sz w:val="32"/>
          <w:szCs w:val="24"/>
        </w:rPr>
      </w:pPr>
    </w:p>
    <w:p w14:paraId="7027D973" w14:textId="77777777" w:rsidR="00C77B35" w:rsidRDefault="00C77B35" w:rsidP="00C77B35">
      <w:pPr>
        <w:pStyle w:val="Sinespaciado"/>
        <w:jc w:val="center"/>
        <w:rPr>
          <w:sz w:val="32"/>
          <w:szCs w:val="24"/>
        </w:rPr>
      </w:pPr>
    </w:p>
    <w:p w14:paraId="27C8ADC0" w14:textId="71CB77F4" w:rsidR="00C77B35" w:rsidRDefault="00C77B35" w:rsidP="00C77B35">
      <w:pPr>
        <w:pStyle w:val="Sinespaciado"/>
        <w:jc w:val="center"/>
        <w:rPr>
          <w:noProof/>
        </w:rPr>
      </w:pPr>
      <w:r>
        <w:rPr>
          <w:noProof/>
        </w:rPr>
        <w:drawing>
          <wp:inline distT="0" distB="0" distL="0" distR="0" wp14:anchorId="393292F3" wp14:editId="161DDA1D">
            <wp:extent cx="3170255" cy="1864410"/>
            <wp:effectExtent l="0" t="0" r="0" b="254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218183" cy="1892596"/>
                    </a:xfrm>
                    <a:prstGeom prst="rect">
                      <a:avLst/>
                    </a:prstGeom>
                  </pic:spPr>
                </pic:pic>
              </a:graphicData>
            </a:graphic>
          </wp:inline>
        </w:drawing>
      </w:r>
      <w:r w:rsidRPr="00C77B35">
        <w:rPr>
          <w:noProof/>
        </w:rPr>
        <w:t xml:space="preserve"> </w:t>
      </w:r>
      <w:r>
        <w:rPr>
          <w:noProof/>
        </w:rPr>
        <w:drawing>
          <wp:inline distT="0" distB="0" distL="0" distR="0" wp14:anchorId="7397A3FD" wp14:editId="67633218">
            <wp:extent cx="2502040" cy="1870912"/>
            <wp:effectExtent l="0" t="0" r="0" b="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560219" cy="1914416"/>
                    </a:xfrm>
                    <a:prstGeom prst="rect">
                      <a:avLst/>
                    </a:prstGeom>
                  </pic:spPr>
                </pic:pic>
              </a:graphicData>
            </a:graphic>
          </wp:inline>
        </w:drawing>
      </w:r>
    </w:p>
    <w:p w14:paraId="25C5B49E" w14:textId="2CAED74F" w:rsidR="0047295C" w:rsidRDefault="0047295C" w:rsidP="00C77B35">
      <w:pPr>
        <w:pStyle w:val="Sinespaciado"/>
        <w:jc w:val="center"/>
        <w:rPr>
          <w:noProof/>
        </w:rPr>
      </w:pPr>
    </w:p>
    <w:p w14:paraId="4A86B73B" w14:textId="2D3041DA" w:rsidR="0047295C" w:rsidRDefault="0047295C" w:rsidP="00C77B35">
      <w:pPr>
        <w:pStyle w:val="Sinespaciado"/>
        <w:jc w:val="center"/>
        <w:rPr>
          <w:noProof/>
        </w:rPr>
      </w:pPr>
    </w:p>
    <w:p w14:paraId="6AC03EAF" w14:textId="1247E733" w:rsidR="009165FF" w:rsidRDefault="009165FF" w:rsidP="009165FF">
      <w:pPr>
        <w:pStyle w:val="Firma"/>
        <w:rPr>
          <w:color w:val="C00000"/>
        </w:rPr>
      </w:pPr>
      <w:r>
        <w:rPr>
          <w:color w:val="C00000"/>
        </w:rPr>
        <w:t>STM32 – Mando radio control</w:t>
      </w:r>
    </w:p>
    <w:p w14:paraId="557453D0" w14:textId="24A65C0E" w:rsidR="009165FF" w:rsidRDefault="009165FF" w:rsidP="00495C7C">
      <w:pPr>
        <w:pStyle w:val="Firma"/>
        <w:rPr>
          <w:color w:val="000000" w:themeColor="text1"/>
        </w:rPr>
      </w:pPr>
    </w:p>
    <w:p w14:paraId="1D263844" w14:textId="4B47F20B" w:rsidR="009165FF" w:rsidRDefault="009165FF" w:rsidP="00495C7C">
      <w:pPr>
        <w:pStyle w:val="Firma"/>
        <w:rPr>
          <w:color w:val="000000" w:themeColor="text1"/>
        </w:rPr>
      </w:pPr>
    </w:p>
    <w:p w14:paraId="221D7800" w14:textId="5F914FF8" w:rsidR="0047295C" w:rsidRDefault="0047295C" w:rsidP="00495C7C">
      <w:pPr>
        <w:pStyle w:val="Firma"/>
        <w:rPr>
          <w:color w:val="000000" w:themeColor="text1"/>
        </w:rPr>
      </w:pPr>
    </w:p>
    <w:p w14:paraId="64B5D13B" w14:textId="2E28B31B" w:rsidR="0047295C" w:rsidRDefault="0047295C" w:rsidP="00495C7C">
      <w:pPr>
        <w:pStyle w:val="Firma"/>
        <w:rPr>
          <w:color w:val="000000" w:themeColor="text1"/>
        </w:rPr>
      </w:pPr>
    </w:p>
    <w:p w14:paraId="6A6BD126" w14:textId="45437D70" w:rsidR="0047295C" w:rsidRDefault="0047295C" w:rsidP="00495C7C">
      <w:pPr>
        <w:pStyle w:val="Firma"/>
        <w:rPr>
          <w:color w:val="000000" w:themeColor="text1"/>
        </w:rPr>
      </w:pPr>
    </w:p>
    <w:p w14:paraId="49301B56" w14:textId="7551ACE5" w:rsidR="0047295C" w:rsidRDefault="0047295C" w:rsidP="0047295C">
      <w:pPr>
        <w:pStyle w:val="Firma"/>
        <w:jc w:val="center"/>
        <w:rPr>
          <w:color w:val="000000" w:themeColor="text1"/>
        </w:rPr>
      </w:pPr>
      <w:r>
        <w:rPr>
          <w:noProof/>
        </w:rPr>
        <w:lastRenderedPageBreak/>
        <w:drawing>
          <wp:inline distT="0" distB="0" distL="0" distR="0" wp14:anchorId="24C94652" wp14:editId="05785B42">
            <wp:extent cx="1301115" cy="1587640"/>
            <wp:effectExtent l="0" t="0" r="0" b="0"/>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t="2150" r="80415" b="55364"/>
                    <a:stretch/>
                  </pic:blipFill>
                  <pic:spPr bwMode="auto">
                    <a:xfrm>
                      <a:off x="0" y="0"/>
                      <a:ext cx="1301578" cy="1588205"/>
                    </a:xfrm>
                    <a:prstGeom prst="rect">
                      <a:avLst/>
                    </a:prstGeom>
                    <a:ln>
                      <a:noFill/>
                    </a:ln>
                    <a:extLst>
                      <a:ext uri="{53640926-AAD7-44D8-BBD7-CCE9431645EC}">
                        <a14:shadowObscured xmlns:a14="http://schemas.microsoft.com/office/drawing/2010/main"/>
                      </a:ext>
                    </a:extLst>
                  </pic:spPr>
                </pic:pic>
              </a:graphicData>
            </a:graphic>
          </wp:inline>
        </w:drawing>
      </w:r>
    </w:p>
    <w:p w14:paraId="5962B6B0" w14:textId="457DA074" w:rsidR="0047295C" w:rsidRDefault="0047295C" w:rsidP="0047295C">
      <w:pPr>
        <w:pStyle w:val="Firma"/>
        <w:jc w:val="center"/>
        <w:rPr>
          <w:color w:val="000000" w:themeColor="text1"/>
        </w:rPr>
      </w:pPr>
    </w:p>
    <w:p w14:paraId="7F814E6A" w14:textId="1EAA3544" w:rsidR="0047295C" w:rsidRDefault="0047295C" w:rsidP="0047295C">
      <w:pPr>
        <w:pStyle w:val="Firma"/>
        <w:jc w:val="center"/>
        <w:rPr>
          <w:color w:val="000000" w:themeColor="text1"/>
        </w:rPr>
      </w:pPr>
    </w:p>
    <w:p w14:paraId="02CA35D1" w14:textId="227F4AAD" w:rsidR="0047295C" w:rsidRDefault="0047295C" w:rsidP="0047295C">
      <w:pPr>
        <w:pStyle w:val="Firma"/>
        <w:jc w:val="center"/>
        <w:rPr>
          <w:color w:val="000000" w:themeColor="text1"/>
        </w:rPr>
      </w:pPr>
    </w:p>
    <w:p w14:paraId="086087B9" w14:textId="77777777" w:rsidR="0047295C" w:rsidRDefault="0047295C" w:rsidP="0047295C">
      <w:pPr>
        <w:pStyle w:val="Firma"/>
        <w:jc w:val="center"/>
        <w:rPr>
          <w:color w:val="000000" w:themeColor="text1"/>
        </w:rPr>
      </w:pPr>
    </w:p>
    <w:p w14:paraId="3B4716DC" w14:textId="7A438983" w:rsidR="0047295C" w:rsidRDefault="0047295C" w:rsidP="0047295C">
      <w:pPr>
        <w:pStyle w:val="Firma"/>
        <w:jc w:val="center"/>
        <w:rPr>
          <w:color w:val="000000" w:themeColor="text1"/>
        </w:rPr>
      </w:pPr>
      <w:r>
        <w:rPr>
          <w:noProof/>
        </w:rPr>
        <w:drawing>
          <wp:inline distT="0" distB="0" distL="0" distR="0" wp14:anchorId="6AF78E3C" wp14:editId="0C94DA0B">
            <wp:extent cx="3934197" cy="2609516"/>
            <wp:effectExtent l="0" t="0" r="0" b="635"/>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940415" cy="2613640"/>
                    </a:xfrm>
                    <a:prstGeom prst="rect">
                      <a:avLst/>
                    </a:prstGeom>
                  </pic:spPr>
                </pic:pic>
              </a:graphicData>
            </a:graphic>
          </wp:inline>
        </w:drawing>
      </w:r>
    </w:p>
    <w:p w14:paraId="0BFF6778" w14:textId="30BA79C0" w:rsidR="0047295C" w:rsidRDefault="0047295C" w:rsidP="0047295C">
      <w:pPr>
        <w:pStyle w:val="Firma"/>
        <w:jc w:val="center"/>
        <w:rPr>
          <w:color w:val="000000" w:themeColor="text1"/>
        </w:rPr>
      </w:pPr>
    </w:p>
    <w:p w14:paraId="7CDD8D18" w14:textId="5A7AC375" w:rsidR="0047295C" w:rsidRDefault="0047295C" w:rsidP="0047295C">
      <w:pPr>
        <w:pStyle w:val="Firma"/>
        <w:jc w:val="center"/>
        <w:rPr>
          <w:color w:val="000000" w:themeColor="text1"/>
        </w:rPr>
      </w:pPr>
    </w:p>
    <w:p w14:paraId="32A95584" w14:textId="25428604" w:rsidR="0047295C" w:rsidRDefault="0047295C" w:rsidP="0047295C">
      <w:pPr>
        <w:pStyle w:val="Firma"/>
        <w:jc w:val="center"/>
        <w:rPr>
          <w:color w:val="000000" w:themeColor="text1"/>
        </w:rPr>
      </w:pPr>
    </w:p>
    <w:p w14:paraId="041C11DC" w14:textId="77777777" w:rsidR="0047295C" w:rsidRDefault="0047295C" w:rsidP="0047295C">
      <w:pPr>
        <w:pStyle w:val="Firma"/>
        <w:jc w:val="center"/>
        <w:rPr>
          <w:color w:val="000000" w:themeColor="text1"/>
        </w:rPr>
      </w:pPr>
    </w:p>
    <w:p w14:paraId="5641035D" w14:textId="172AE81F" w:rsidR="0047295C" w:rsidRDefault="0047295C" w:rsidP="00495C7C">
      <w:pPr>
        <w:pStyle w:val="Firma"/>
        <w:rPr>
          <w:color w:val="000000" w:themeColor="text1"/>
        </w:rPr>
      </w:pPr>
    </w:p>
    <w:p w14:paraId="64179EDD" w14:textId="0EBE53F4" w:rsidR="0047295C" w:rsidRDefault="0047295C" w:rsidP="0047295C">
      <w:pPr>
        <w:pStyle w:val="Firma"/>
        <w:jc w:val="center"/>
        <w:rPr>
          <w:color w:val="000000" w:themeColor="text1"/>
        </w:rPr>
      </w:pPr>
      <w:r>
        <w:rPr>
          <w:noProof/>
        </w:rPr>
        <w:drawing>
          <wp:inline distT="0" distB="0" distL="0" distR="0" wp14:anchorId="3428E258" wp14:editId="1F801114">
            <wp:extent cx="371475" cy="771525"/>
            <wp:effectExtent l="0" t="0" r="9525" b="9525"/>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71475" cy="771525"/>
                    </a:xfrm>
                    <a:prstGeom prst="rect">
                      <a:avLst/>
                    </a:prstGeom>
                  </pic:spPr>
                </pic:pic>
              </a:graphicData>
            </a:graphic>
          </wp:inline>
        </w:drawing>
      </w:r>
    </w:p>
    <w:p w14:paraId="36A78172" w14:textId="15168827" w:rsidR="0047295C" w:rsidRDefault="0047295C" w:rsidP="0047295C">
      <w:pPr>
        <w:pStyle w:val="Firma"/>
        <w:jc w:val="center"/>
        <w:rPr>
          <w:color w:val="000000" w:themeColor="text1"/>
        </w:rPr>
      </w:pPr>
    </w:p>
    <w:p w14:paraId="1C7209E6" w14:textId="5DF28C34" w:rsidR="0047295C" w:rsidRDefault="0047295C" w:rsidP="0047295C">
      <w:pPr>
        <w:pStyle w:val="Firma"/>
        <w:jc w:val="center"/>
        <w:rPr>
          <w:color w:val="000000" w:themeColor="text1"/>
        </w:rPr>
      </w:pPr>
    </w:p>
    <w:p w14:paraId="3CF983F4" w14:textId="539E5F8F" w:rsidR="0047295C" w:rsidRDefault="003654CF" w:rsidP="0047295C">
      <w:pPr>
        <w:pStyle w:val="Firma"/>
        <w:jc w:val="center"/>
        <w:rPr>
          <w:color w:val="000000" w:themeColor="text1"/>
        </w:rPr>
      </w:pPr>
      <w:r>
        <w:rPr>
          <w:noProof/>
        </w:rPr>
        <w:lastRenderedPageBreak/>
        <w:drawing>
          <wp:inline distT="0" distB="0" distL="0" distR="0" wp14:anchorId="5947BFBF" wp14:editId="1DEC54E8">
            <wp:extent cx="4361542" cy="3088835"/>
            <wp:effectExtent l="0" t="0" r="127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373208" cy="3097097"/>
                    </a:xfrm>
                    <a:prstGeom prst="rect">
                      <a:avLst/>
                    </a:prstGeom>
                  </pic:spPr>
                </pic:pic>
              </a:graphicData>
            </a:graphic>
          </wp:inline>
        </w:drawing>
      </w:r>
    </w:p>
    <w:p w14:paraId="7DC4D427" w14:textId="030BC8E5" w:rsidR="001B16C2" w:rsidRDefault="001B16C2" w:rsidP="0047295C">
      <w:pPr>
        <w:pStyle w:val="Firma"/>
        <w:jc w:val="center"/>
        <w:rPr>
          <w:color w:val="000000" w:themeColor="text1"/>
        </w:rPr>
      </w:pPr>
    </w:p>
    <w:p w14:paraId="76269BE1" w14:textId="23404752" w:rsidR="001B16C2" w:rsidRDefault="001B16C2" w:rsidP="0047295C">
      <w:pPr>
        <w:pStyle w:val="Firma"/>
        <w:jc w:val="center"/>
        <w:rPr>
          <w:color w:val="000000" w:themeColor="text1"/>
        </w:rPr>
      </w:pPr>
    </w:p>
    <w:p w14:paraId="73FCC9C3" w14:textId="43D527CA" w:rsidR="001B16C2" w:rsidRDefault="001B16C2" w:rsidP="0047295C">
      <w:pPr>
        <w:pStyle w:val="Firma"/>
        <w:jc w:val="center"/>
        <w:rPr>
          <w:color w:val="000000" w:themeColor="text1"/>
        </w:rPr>
      </w:pPr>
    </w:p>
    <w:p w14:paraId="6364443A" w14:textId="77777777" w:rsidR="001B16C2" w:rsidRDefault="001B16C2" w:rsidP="0047295C">
      <w:pPr>
        <w:pStyle w:val="Firma"/>
        <w:jc w:val="center"/>
        <w:rPr>
          <w:color w:val="000000" w:themeColor="text1"/>
        </w:rPr>
      </w:pPr>
    </w:p>
    <w:p w14:paraId="54A4CDB4" w14:textId="189A48BA" w:rsidR="001B16C2" w:rsidRDefault="001B16C2" w:rsidP="0047295C">
      <w:pPr>
        <w:pStyle w:val="Firma"/>
        <w:jc w:val="center"/>
        <w:rPr>
          <w:color w:val="000000" w:themeColor="text1"/>
        </w:rPr>
      </w:pPr>
      <w:r>
        <w:rPr>
          <w:noProof/>
        </w:rPr>
        <w:drawing>
          <wp:inline distT="0" distB="0" distL="0" distR="0" wp14:anchorId="5B979765" wp14:editId="3D16802E">
            <wp:extent cx="4079631" cy="2814439"/>
            <wp:effectExtent l="0" t="0" r="0" b="508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4"/>
                    <a:srcRect l="3931" t="7930" r="44125" b="28362"/>
                    <a:stretch/>
                  </pic:blipFill>
                  <pic:spPr bwMode="auto">
                    <a:xfrm>
                      <a:off x="0" y="0"/>
                      <a:ext cx="4085895" cy="2818760"/>
                    </a:xfrm>
                    <a:prstGeom prst="rect">
                      <a:avLst/>
                    </a:prstGeom>
                    <a:ln>
                      <a:noFill/>
                    </a:ln>
                    <a:extLst>
                      <a:ext uri="{53640926-AAD7-44D8-BBD7-CCE9431645EC}">
                        <a14:shadowObscured xmlns:a14="http://schemas.microsoft.com/office/drawing/2010/main"/>
                      </a:ext>
                    </a:extLst>
                  </pic:spPr>
                </pic:pic>
              </a:graphicData>
            </a:graphic>
          </wp:inline>
        </w:drawing>
      </w:r>
    </w:p>
    <w:p w14:paraId="71E4D15F" w14:textId="62106B53" w:rsidR="001B16C2" w:rsidRDefault="001B16C2" w:rsidP="0047295C">
      <w:pPr>
        <w:pStyle w:val="Firma"/>
        <w:jc w:val="center"/>
        <w:rPr>
          <w:color w:val="000000" w:themeColor="text1"/>
        </w:rPr>
      </w:pPr>
    </w:p>
    <w:p w14:paraId="2AF23B20" w14:textId="29D30AA6" w:rsidR="001B16C2" w:rsidRDefault="001B16C2" w:rsidP="0047295C">
      <w:pPr>
        <w:pStyle w:val="Firma"/>
        <w:jc w:val="center"/>
        <w:rPr>
          <w:color w:val="000000" w:themeColor="text1"/>
        </w:rPr>
      </w:pPr>
    </w:p>
    <w:p w14:paraId="204C5BD9" w14:textId="7F44347D" w:rsidR="001B16C2" w:rsidRDefault="001B16C2" w:rsidP="0047295C">
      <w:pPr>
        <w:pStyle w:val="Firma"/>
        <w:jc w:val="center"/>
        <w:rPr>
          <w:color w:val="000000" w:themeColor="text1"/>
        </w:rPr>
      </w:pPr>
    </w:p>
    <w:p w14:paraId="769EAE4C" w14:textId="76116941" w:rsidR="00AF6192" w:rsidRDefault="00AF6192" w:rsidP="0047295C">
      <w:pPr>
        <w:pStyle w:val="Firma"/>
        <w:jc w:val="center"/>
        <w:rPr>
          <w:color w:val="000000" w:themeColor="text1"/>
        </w:rPr>
      </w:pPr>
      <w:r>
        <w:rPr>
          <w:noProof/>
        </w:rPr>
        <w:drawing>
          <wp:inline distT="0" distB="0" distL="0" distR="0" wp14:anchorId="1D5BE39E" wp14:editId="4681A12F">
            <wp:extent cx="3855538" cy="1874353"/>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864003" cy="1878468"/>
                    </a:xfrm>
                    <a:prstGeom prst="rect">
                      <a:avLst/>
                    </a:prstGeom>
                  </pic:spPr>
                </pic:pic>
              </a:graphicData>
            </a:graphic>
          </wp:inline>
        </w:drawing>
      </w:r>
    </w:p>
    <w:p w14:paraId="14FFD302" w14:textId="1D8D0F79" w:rsidR="00AF6192" w:rsidRDefault="00AF6192" w:rsidP="0047295C">
      <w:pPr>
        <w:pStyle w:val="Firma"/>
        <w:jc w:val="center"/>
        <w:rPr>
          <w:color w:val="000000" w:themeColor="text1"/>
        </w:rPr>
      </w:pPr>
    </w:p>
    <w:p w14:paraId="4797473C" w14:textId="11949E12" w:rsidR="00AF6192" w:rsidRDefault="00AF6192" w:rsidP="0047295C">
      <w:pPr>
        <w:pStyle w:val="Firma"/>
        <w:jc w:val="center"/>
        <w:rPr>
          <w:color w:val="000000" w:themeColor="text1"/>
        </w:rPr>
      </w:pPr>
    </w:p>
    <w:p w14:paraId="0D80C0C7" w14:textId="67868351" w:rsidR="00AF6192" w:rsidRDefault="00AF6192" w:rsidP="0047295C">
      <w:pPr>
        <w:pStyle w:val="Firma"/>
        <w:jc w:val="center"/>
        <w:rPr>
          <w:color w:val="000000" w:themeColor="text1"/>
        </w:rPr>
      </w:pPr>
      <w:r>
        <w:rPr>
          <w:noProof/>
        </w:rPr>
        <w:lastRenderedPageBreak/>
        <w:drawing>
          <wp:inline distT="0" distB="0" distL="0" distR="0" wp14:anchorId="2E689D8F" wp14:editId="57F0DC5C">
            <wp:extent cx="5256464" cy="1436914"/>
            <wp:effectExtent l="0" t="0" r="1905" b="0"/>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82260" cy="1443966"/>
                    </a:xfrm>
                    <a:prstGeom prst="rect">
                      <a:avLst/>
                    </a:prstGeom>
                  </pic:spPr>
                </pic:pic>
              </a:graphicData>
            </a:graphic>
          </wp:inline>
        </w:drawing>
      </w:r>
    </w:p>
    <w:p w14:paraId="348AFCAA" w14:textId="530BE30B" w:rsidR="00AF6192" w:rsidRDefault="00AF6192" w:rsidP="0047295C">
      <w:pPr>
        <w:pStyle w:val="Firma"/>
        <w:jc w:val="center"/>
        <w:rPr>
          <w:color w:val="000000" w:themeColor="text1"/>
        </w:rPr>
      </w:pPr>
    </w:p>
    <w:p w14:paraId="0A11FC4F" w14:textId="6F0917F8" w:rsidR="00AF6192" w:rsidRDefault="00AF6192" w:rsidP="0047295C">
      <w:pPr>
        <w:pStyle w:val="Firma"/>
        <w:jc w:val="center"/>
        <w:rPr>
          <w:color w:val="000000" w:themeColor="text1"/>
        </w:rPr>
      </w:pPr>
    </w:p>
    <w:p w14:paraId="4AE98AEA" w14:textId="7C831CBA" w:rsidR="00AF6192" w:rsidRDefault="00AF6192" w:rsidP="0047295C">
      <w:pPr>
        <w:pStyle w:val="Firma"/>
        <w:jc w:val="center"/>
        <w:rPr>
          <w:color w:val="000000" w:themeColor="text1"/>
        </w:rPr>
      </w:pPr>
    </w:p>
    <w:p w14:paraId="4CF21716" w14:textId="7E6C8938" w:rsidR="00AF6192" w:rsidRDefault="00AF6192" w:rsidP="0047295C">
      <w:pPr>
        <w:pStyle w:val="Firma"/>
        <w:jc w:val="center"/>
        <w:rPr>
          <w:color w:val="000000" w:themeColor="text1"/>
        </w:rPr>
      </w:pPr>
    </w:p>
    <w:p w14:paraId="24D92E91" w14:textId="3ADC4904" w:rsidR="00AF6192" w:rsidRDefault="00AF6192" w:rsidP="0047295C">
      <w:pPr>
        <w:pStyle w:val="Firma"/>
        <w:jc w:val="center"/>
        <w:rPr>
          <w:color w:val="000000" w:themeColor="text1"/>
        </w:rPr>
      </w:pPr>
    </w:p>
    <w:p w14:paraId="2FE9FE36" w14:textId="1DAA793C" w:rsidR="00AF6192" w:rsidRDefault="00AF6192" w:rsidP="0047295C">
      <w:pPr>
        <w:pStyle w:val="Firma"/>
        <w:jc w:val="center"/>
        <w:rPr>
          <w:noProof/>
        </w:rPr>
      </w:pPr>
      <w:r>
        <w:rPr>
          <w:noProof/>
        </w:rPr>
        <w:drawing>
          <wp:inline distT="0" distB="0" distL="0" distR="0" wp14:anchorId="6E7C75C2" wp14:editId="68FAF98B">
            <wp:extent cx="2733646" cy="1359354"/>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739840" cy="1362434"/>
                    </a:xfrm>
                    <a:prstGeom prst="rect">
                      <a:avLst/>
                    </a:prstGeom>
                  </pic:spPr>
                </pic:pic>
              </a:graphicData>
            </a:graphic>
          </wp:inline>
        </w:drawing>
      </w:r>
      <w:r w:rsidRPr="00AF6192">
        <w:rPr>
          <w:noProof/>
        </w:rPr>
        <w:t xml:space="preserve"> </w:t>
      </w:r>
      <w:r>
        <w:rPr>
          <w:noProof/>
        </w:rPr>
        <w:drawing>
          <wp:inline distT="0" distB="0" distL="0" distR="0" wp14:anchorId="62873B92" wp14:editId="2CBBC27E">
            <wp:extent cx="2472070" cy="1353073"/>
            <wp:effectExtent l="0" t="0" r="4445"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483758" cy="1359470"/>
                    </a:xfrm>
                    <a:prstGeom prst="rect">
                      <a:avLst/>
                    </a:prstGeom>
                  </pic:spPr>
                </pic:pic>
              </a:graphicData>
            </a:graphic>
          </wp:inline>
        </w:drawing>
      </w:r>
    </w:p>
    <w:p w14:paraId="2FF9B3B0" w14:textId="5B41CEE5" w:rsidR="00AF6192" w:rsidRDefault="00AF6192" w:rsidP="0047295C">
      <w:pPr>
        <w:pStyle w:val="Firma"/>
        <w:jc w:val="center"/>
        <w:rPr>
          <w:noProof/>
        </w:rPr>
      </w:pPr>
    </w:p>
    <w:p w14:paraId="06AB1437" w14:textId="6C334078" w:rsidR="00AF6192" w:rsidRDefault="00AF6192" w:rsidP="0047295C">
      <w:pPr>
        <w:pStyle w:val="Firma"/>
        <w:jc w:val="center"/>
        <w:rPr>
          <w:noProof/>
        </w:rPr>
      </w:pPr>
    </w:p>
    <w:p w14:paraId="053D282B" w14:textId="163AB4BE" w:rsidR="00AF6192" w:rsidRDefault="00AF6192" w:rsidP="0047295C">
      <w:pPr>
        <w:pStyle w:val="Firma"/>
        <w:jc w:val="center"/>
        <w:rPr>
          <w:noProof/>
        </w:rPr>
      </w:pPr>
    </w:p>
    <w:p w14:paraId="65349C90" w14:textId="3A6FFBA4" w:rsidR="00AF6192" w:rsidRDefault="00AF6192" w:rsidP="0047295C">
      <w:pPr>
        <w:pStyle w:val="Firma"/>
        <w:jc w:val="center"/>
        <w:rPr>
          <w:color w:val="000000" w:themeColor="text1"/>
        </w:rPr>
      </w:pPr>
      <w:r>
        <w:rPr>
          <w:noProof/>
        </w:rPr>
        <w:drawing>
          <wp:inline distT="0" distB="0" distL="0" distR="0" wp14:anchorId="37A70967" wp14:editId="7CF0BC2D">
            <wp:extent cx="4314692" cy="400302"/>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328573" cy="401590"/>
                    </a:xfrm>
                    <a:prstGeom prst="rect">
                      <a:avLst/>
                    </a:prstGeom>
                  </pic:spPr>
                </pic:pic>
              </a:graphicData>
            </a:graphic>
          </wp:inline>
        </w:drawing>
      </w:r>
    </w:p>
    <w:p w14:paraId="75158EA1" w14:textId="4CBA16F0" w:rsidR="00AF6192" w:rsidRDefault="00AF6192" w:rsidP="0047295C">
      <w:pPr>
        <w:pStyle w:val="Firma"/>
        <w:jc w:val="center"/>
        <w:rPr>
          <w:color w:val="000000" w:themeColor="text1"/>
        </w:rPr>
      </w:pPr>
    </w:p>
    <w:p w14:paraId="1A0EE1B0" w14:textId="47F4D103" w:rsidR="00AF6192" w:rsidRDefault="00AF6192" w:rsidP="0047295C">
      <w:pPr>
        <w:pStyle w:val="Firma"/>
        <w:jc w:val="center"/>
        <w:rPr>
          <w:color w:val="000000" w:themeColor="text1"/>
        </w:rPr>
      </w:pPr>
    </w:p>
    <w:p w14:paraId="16034326" w14:textId="1633C13B" w:rsidR="00AF6192" w:rsidRDefault="00AF6192" w:rsidP="0047295C">
      <w:pPr>
        <w:pStyle w:val="Firma"/>
        <w:jc w:val="center"/>
        <w:rPr>
          <w:color w:val="000000" w:themeColor="text1"/>
        </w:rPr>
      </w:pPr>
    </w:p>
    <w:p w14:paraId="5A889F4B" w14:textId="4653D630" w:rsidR="00AF6192" w:rsidRDefault="00AF6192" w:rsidP="0047295C">
      <w:pPr>
        <w:pStyle w:val="Firma"/>
        <w:jc w:val="center"/>
        <w:rPr>
          <w:color w:val="000000" w:themeColor="text1"/>
        </w:rPr>
      </w:pPr>
    </w:p>
    <w:p w14:paraId="194CD664" w14:textId="54D3637C" w:rsidR="00AF6192" w:rsidRDefault="00AF6192" w:rsidP="0047295C">
      <w:pPr>
        <w:pStyle w:val="Firma"/>
        <w:jc w:val="center"/>
        <w:rPr>
          <w:color w:val="000000" w:themeColor="text1"/>
        </w:rPr>
      </w:pPr>
    </w:p>
    <w:p w14:paraId="3AEF9E60" w14:textId="178A3F2D" w:rsidR="009165FF" w:rsidRDefault="00AF6192" w:rsidP="00AF6192">
      <w:pPr>
        <w:pStyle w:val="Firma"/>
        <w:jc w:val="center"/>
        <w:rPr>
          <w:color w:val="000000" w:themeColor="text1"/>
        </w:rPr>
      </w:pPr>
      <w:r>
        <w:rPr>
          <w:noProof/>
        </w:rPr>
        <w:drawing>
          <wp:inline distT="0" distB="0" distL="0" distR="0" wp14:anchorId="2DA66F0D" wp14:editId="2A0A666A">
            <wp:extent cx="3712081" cy="1074859"/>
            <wp:effectExtent l="0" t="0" r="3175"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728140" cy="1079509"/>
                    </a:xfrm>
                    <a:prstGeom prst="rect">
                      <a:avLst/>
                    </a:prstGeom>
                  </pic:spPr>
                </pic:pic>
              </a:graphicData>
            </a:graphic>
          </wp:inline>
        </w:drawing>
      </w:r>
    </w:p>
    <w:p w14:paraId="0CC70ECA" w14:textId="4B8F06B1" w:rsidR="009165FF" w:rsidRDefault="009165FF" w:rsidP="00495C7C">
      <w:pPr>
        <w:pStyle w:val="Firma"/>
        <w:rPr>
          <w:color w:val="000000" w:themeColor="text1"/>
        </w:rPr>
      </w:pPr>
    </w:p>
    <w:p w14:paraId="49008DB1" w14:textId="35488D87" w:rsidR="009165FF" w:rsidRDefault="009165FF" w:rsidP="00495C7C">
      <w:pPr>
        <w:pStyle w:val="Firma"/>
        <w:rPr>
          <w:color w:val="000000" w:themeColor="text1"/>
        </w:rPr>
      </w:pPr>
    </w:p>
    <w:p w14:paraId="3B6A3FCC" w14:textId="6B12D505" w:rsidR="009165FF" w:rsidRDefault="009165FF" w:rsidP="00495C7C">
      <w:pPr>
        <w:pStyle w:val="Firma"/>
        <w:rPr>
          <w:color w:val="000000" w:themeColor="text1"/>
        </w:rPr>
      </w:pPr>
    </w:p>
    <w:p w14:paraId="48F6A1B9" w14:textId="7F7E3C7E" w:rsidR="00AF6192" w:rsidRDefault="00AF6192" w:rsidP="00AF6192">
      <w:pPr>
        <w:pStyle w:val="Firma"/>
        <w:rPr>
          <w:color w:val="C00000"/>
        </w:rPr>
      </w:pPr>
      <w:r>
        <w:rPr>
          <w:color w:val="C00000"/>
        </w:rPr>
        <w:t>STM32 – Anexo l: agrupación de pines</w:t>
      </w:r>
    </w:p>
    <w:p w14:paraId="4C831D6C" w14:textId="2EF6B125" w:rsidR="00AF6192" w:rsidRDefault="00AF6192" w:rsidP="00495C7C">
      <w:pPr>
        <w:pStyle w:val="Firma"/>
        <w:rPr>
          <w:color w:val="000000" w:themeColor="text1"/>
        </w:rPr>
      </w:pPr>
    </w:p>
    <w:p w14:paraId="46B42FEB" w14:textId="28E3A7FC" w:rsidR="00AF6192" w:rsidRDefault="00AF6192" w:rsidP="00495C7C">
      <w:pPr>
        <w:pStyle w:val="Firma"/>
        <w:rPr>
          <w:color w:val="000000" w:themeColor="text1"/>
        </w:rPr>
      </w:pPr>
    </w:p>
    <w:p w14:paraId="40B02BEA" w14:textId="419180C8" w:rsidR="00AF6192" w:rsidRDefault="00AF6192" w:rsidP="00495C7C">
      <w:pPr>
        <w:pStyle w:val="Firma"/>
        <w:rPr>
          <w:color w:val="000000" w:themeColor="text1"/>
        </w:rPr>
      </w:pPr>
    </w:p>
    <w:p w14:paraId="06064B28" w14:textId="3A7DF07C" w:rsidR="00AF6192" w:rsidRDefault="00AF6192" w:rsidP="00495C7C">
      <w:pPr>
        <w:pStyle w:val="Firma"/>
        <w:rPr>
          <w:color w:val="000000" w:themeColor="text1"/>
        </w:rPr>
      </w:pPr>
    </w:p>
    <w:p w14:paraId="0C7F8C4F" w14:textId="18499B54" w:rsidR="00AF6192" w:rsidRDefault="00AF6192" w:rsidP="00AF6192">
      <w:pPr>
        <w:pStyle w:val="Firma"/>
        <w:jc w:val="center"/>
        <w:rPr>
          <w:color w:val="000000" w:themeColor="text1"/>
        </w:rPr>
      </w:pPr>
      <w:r>
        <w:rPr>
          <w:noProof/>
        </w:rPr>
        <w:lastRenderedPageBreak/>
        <w:drawing>
          <wp:inline distT="0" distB="0" distL="0" distR="0" wp14:anchorId="5AD89B9D" wp14:editId="288FAEEE">
            <wp:extent cx="4692032" cy="2883542"/>
            <wp:effectExtent l="0" t="0" r="0" b="0"/>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699238" cy="2887971"/>
                    </a:xfrm>
                    <a:prstGeom prst="rect">
                      <a:avLst/>
                    </a:prstGeom>
                  </pic:spPr>
                </pic:pic>
              </a:graphicData>
            </a:graphic>
          </wp:inline>
        </w:drawing>
      </w:r>
    </w:p>
    <w:p w14:paraId="39EF3546" w14:textId="28DB7E7F" w:rsidR="00AF6192" w:rsidRDefault="00AF6192" w:rsidP="00495C7C">
      <w:pPr>
        <w:pStyle w:val="Firma"/>
        <w:rPr>
          <w:color w:val="000000" w:themeColor="text1"/>
        </w:rPr>
      </w:pPr>
    </w:p>
    <w:p w14:paraId="07908D3B" w14:textId="4F86C1A9" w:rsidR="00AF6192" w:rsidRDefault="00AF6192" w:rsidP="00495C7C">
      <w:pPr>
        <w:pStyle w:val="Firma"/>
        <w:rPr>
          <w:color w:val="000000" w:themeColor="text1"/>
        </w:rPr>
      </w:pPr>
    </w:p>
    <w:p w14:paraId="7FC05731" w14:textId="77777777" w:rsidR="00AF6192" w:rsidRDefault="00AF6192" w:rsidP="00495C7C">
      <w:pPr>
        <w:pStyle w:val="Firma"/>
        <w:rPr>
          <w:color w:val="000000" w:themeColor="text1"/>
        </w:rPr>
      </w:pPr>
    </w:p>
    <w:p w14:paraId="2585EB8E" w14:textId="77777777" w:rsidR="00AF6192" w:rsidRDefault="00AF6192" w:rsidP="00495C7C">
      <w:pPr>
        <w:pStyle w:val="Firma"/>
        <w:rPr>
          <w:color w:val="000000" w:themeColor="text1"/>
        </w:rPr>
      </w:pPr>
    </w:p>
    <w:p w14:paraId="69546AF8" w14:textId="2D9DC9D6" w:rsidR="009165FF" w:rsidRDefault="009165FF" w:rsidP="009165FF">
      <w:pPr>
        <w:pStyle w:val="Firma"/>
        <w:rPr>
          <w:color w:val="C00000"/>
        </w:rPr>
      </w:pPr>
      <w:r>
        <w:rPr>
          <w:color w:val="C00000"/>
        </w:rPr>
        <w:t>STM32 – Monitor OLED</w:t>
      </w:r>
    </w:p>
    <w:p w14:paraId="01B3C9E1" w14:textId="77777777" w:rsidR="009165FF" w:rsidRDefault="009165FF" w:rsidP="00495C7C">
      <w:pPr>
        <w:pStyle w:val="Firma"/>
        <w:rPr>
          <w:color w:val="000000" w:themeColor="text1"/>
        </w:rPr>
      </w:pPr>
    </w:p>
    <w:p w14:paraId="213BBE58" w14:textId="0C01FD4E" w:rsidR="00495C7C" w:rsidRDefault="00495C7C" w:rsidP="00495C7C">
      <w:pPr>
        <w:pStyle w:val="Firma"/>
        <w:rPr>
          <w:color w:val="000000" w:themeColor="text1"/>
        </w:rPr>
      </w:pPr>
    </w:p>
    <w:p w14:paraId="435F49D1" w14:textId="73DF51EB" w:rsidR="00495C7C" w:rsidRDefault="00DE1569" w:rsidP="00DE1569">
      <w:pPr>
        <w:pStyle w:val="Firma"/>
        <w:jc w:val="center"/>
        <w:rPr>
          <w:color w:val="000000" w:themeColor="text1"/>
        </w:rPr>
      </w:pPr>
      <w:r>
        <w:rPr>
          <w:noProof/>
        </w:rPr>
        <w:drawing>
          <wp:inline distT="0" distB="0" distL="0" distR="0" wp14:anchorId="59568A33" wp14:editId="6687377F">
            <wp:extent cx="2351772" cy="2082102"/>
            <wp:effectExtent l="0" t="0" r="0" b="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2356281" cy="2086094"/>
                    </a:xfrm>
                    <a:prstGeom prst="rect">
                      <a:avLst/>
                    </a:prstGeom>
                  </pic:spPr>
                </pic:pic>
              </a:graphicData>
            </a:graphic>
          </wp:inline>
        </w:drawing>
      </w:r>
    </w:p>
    <w:p w14:paraId="3B8CE08F" w14:textId="268FB38E" w:rsidR="00495C7C" w:rsidRDefault="00495C7C" w:rsidP="00495C7C">
      <w:pPr>
        <w:pStyle w:val="Firma"/>
        <w:rPr>
          <w:color w:val="000000" w:themeColor="text1"/>
        </w:rPr>
      </w:pPr>
    </w:p>
    <w:p w14:paraId="71E80DBF" w14:textId="2B3696EF" w:rsidR="00495C7C" w:rsidRDefault="00495C7C" w:rsidP="00495C7C">
      <w:pPr>
        <w:pStyle w:val="Firma"/>
        <w:rPr>
          <w:color w:val="000000" w:themeColor="text1"/>
        </w:rPr>
      </w:pPr>
    </w:p>
    <w:p w14:paraId="68492AAF" w14:textId="59F76FF0" w:rsidR="00AF6192" w:rsidRDefault="00AF6192" w:rsidP="00495C7C">
      <w:pPr>
        <w:pStyle w:val="Firma"/>
        <w:rPr>
          <w:color w:val="000000" w:themeColor="text1"/>
        </w:rPr>
      </w:pPr>
    </w:p>
    <w:p w14:paraId="048E2767" w14:textId="5C8A4C65" w:rsidR="00AF6192" w:rsidRDefault="00AF6192" w:rsidP="00495C7C">
      <w:pPr>
        <w:pStyle w:val="Firma"/>
        <w:rPr>
          <w:color w:val="000000" w:themeColor="text1"/>
        </w:rPr>
      </w:pPr>
    </w:p>
    <w:p w14:paraId="40A19E73" w14:textId="77777777" w:rsidR="00AF6192" w:rsidRDefault="00AF6192" w:rsidP="00495C7C">
      <w:pPr>
        <w:pStyle w:val="Firma"/>
        <w:rPr>
          <w:color w:val="000000" w:themeColor="text1"/>
        </w:rPr>
      </w:pPr>
    </w:p>
    <w:p w14:paraId="140768A6" w14:textId="64DE3B87" w:rsidR="00EE7DEF" w:rsidRDefault="00EE7DEF" w:rsidP="00EE7DEF">
      <w:pPr>
        <w:pStyle w:val="Firma"/>
        <w:rPr>
          <w:color w:val="C00000"/>
        </w:rPr>
      </w:pPr>
      <w:r>
        <w:rPr>
          <w:color w:val="C00000"/>
        </w:rPr>
        <w:t>STM32 – Botón + LEDS</w:t>
      </w:r>
    </w:p>
    <w:p w14:paraId="1B5C8288" w14:textId="0904FBA7" w:rsidR="00495C7C" w:rsidRDefault="00495C7C" w:rsidP="00495C7C">
      <w:pPr>
        <w:pStyle w:val="Firma"/>
        <w:rPr>
          <w:color w:val="000000" w:themeColor="text1"/>
        </w:rPr>
      </w:pPr>
    </w:p>
    <w:p w14:paraId="1F36F536" w14:textId="1A69CD4B" w:rsidR="00EE7DEF" w:rsidRDefault="00EE7DEF" w:rsidP="00495C7C">
      <w:pPr>
        <w:pStyle w:val="Firma"/>
        <w:rPr>
          <w:color w:val="000000" w:themeColor="text1"/>
        </w:rPr>
      </w:pPr>
    </w:p>
    <w:p w14:paraId="67F58452" w14:textId="50E221F8" w:rsidR="00EE7DEF" w:rsidRDefault="00EE7DEF" w:rsidP="00495C7C">
      <w:pPr>
        <w:pStyle w:val="Firma"/>
        <w:rPr>
          <w:color w:val="000000" w:themeColor="text1"/>
        </w:rPr>
      </w:pPr>
    </w:p>
    <w:p w14:paraId="0E3DFB51" w14:textId="741CF708" w:rsidR="00EE7DEF" w:rsidRDefault="00D442C1" w:rsidP="00D442C1">
      <w:pPr>
        <w:pStyle w:val="Firma"/>
        <w:jc w:val="center"/>
        <w:rPr>
          <w:color w:val="000000" w:themeColor="text1"/>
        </w:rPr>
      </w:pPr>
      <w:r>
        <w:rPr>
          <w:noProof/>
        </w:rPr>
        <w:lastRenderedPageBreak/>
        <w:drawing>
          <wp:inline distT="0" distB="0" distL="0" distR="0" wp14:anchorId="3D5BD54C" wp14:editId="456A7294">
            <wp:extent cx="1713244" cy="2373772"/>
            <wp:effectExtent l="0" t="0" r="127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1719104" cy="2381891"/>
                    </a:xfrm>
                    <a:prstGeom prst="rect">
                      <a:avLst/>
                    </a:prstGeom>
                  </pic:spPr>
                </pic:pic>
              </a:graphicData>
            </a:graphic>
          </wp:inline>
        </w:drawing>
      </w:r>
      <w:r>
        <w:rPr>
          <w:noProof/>
        </w:rPr>
        <w:drawing>
          <wp:inline distT="0" distB="0" distL="0" distR="0" wp14:anchorId="512D79A8" wp14:editId="4407A3A0">
            <wp:extent cx="1625391" cy="422031"/>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1659777" cy="430959"/>
                    </a:xfrm>
                    <a:prstGeom prst="rect">
                      <a:avLst/>
                    </a:prstGeom>
                  </pic:spPr>
                </pic:pic>
              </a:graphicData>
            </a:graphic>
          </wp:inline>
        </w:drawing>
      </w:r>
    </w:p>
    <w:p w14:paraId="163DD9CE" w14:textId="5DD97CE4" w:rsidR="00D442C1" w:rsidRDefault="00D442C1" w:rsidP="00D442C1">
      <w:pPr>
        <w:pStyle w:val="Firma"/>
        <w:jc w:val="center"/>
        <w:rPr>
          <w:color w:val="000000" w:themeColor="text1"/>
        </w:rPr>
      </w:pPr>
    </w:p>
    <w:p w14:paraId="7B99147C" w14:textId="3AB3DB33" w:rsidR="00D442C1" w:rsidRDefault="00D442C1" w:rsidP="00D442C1">
      <w:pPr>
        <w:pStyle w:val="Firma"/>
        <w:jc w:val="center"/>
        <w:rPr>
          <w:color w:val="000000" w:themeColor="text1"/>
        </w:rPr>
      </w:pPr>
    </w:p>
    <w:p w14:paraId="20ECFAA3" w14:textId="3E580127" w:rsidR="00D442C1" w:rsidRDefault="00D442C1" w:rsidP="00D442C1">
      <w:pPr>
        <w:pStyle w:val="Firma"/>
        <w:jc w:val="center"/>
        <w:rPr>
          <w:color w:val="000000" w:themeColor="text1"/>
        </w:rPr>
      </w:pPr>
    </w:p>
    <w:p w14:paraId="51310903" w14:textId="61339BBE" w:rsidR="00D442C1" w:rsidRDefault="00D442C1" w:rsidP="00D442C1">
      <w:pPr>
        <w:pStyle w:val="Firma"/>
        <w:jc w:val="center"/>
        <w:rPr>
          <w:color w:val="000000" w:themeColor="text1"/>
        </w:rPr>
      </w:pPr>
    </w:p>
    <w:p w14:paraId="13EAB832" w14:textId="509CE152" w:rsidR="00D442C1" w:rsidRDefault="00D442C1" w:rsidP="00D442C1">
      <w:pPr>
        <w:pStyle w:val="Firma"/>
        <w:jc w:val="center"/>
        <w:rPr>
          <w:color w:val="000000" w:themeColor="text1"/>
        </w:rPr>
      </w:pPr>
    </w:p>
    <w:p w14:paraId="2D7CD9E3" w14:textId="29BF9DCD" w:rsidR="00F006A6" w:rsidRDefault="00F006A6" w:rsidP="00D442C1">
      <w:pPr>
        <w:pStyle w:val="Firma"/>
        <w:jc w:val="center"/>
        <w:rPr>
          <w:color w:val="000000" w:themeColor="text1"/>
        </w:rPr>
      </w:pPr>
    </w:p>
    <w:p w14:paraId="37158E20" w14:textId="50FA347F" w:rsidR="00F006A6" w:rsidRDefault="00F006A6" w:rsidP="00D442C1">
      <w:pPr>
        <w:pStyle w:val="Firma"/>
        <w:jc w:val="center"/>
        <w:rPr>
          <w:color w:val="000000" w:themeColor="text1"/>
        </w:rPr>
      </w:pPr>
    </w:p>
    <w:p w14:paraId="29BCC1EE" w14:textId="4968A07A" w:rsidR="00F006A6" w:rsidRDefault="00F006A6" w:rsidP="00D442C1">
      <w:pPr>
        <w:pStyle w:val="Firma"/>
        <w:jc w:val="center"/>
        <w:rPr>
          <w:color w:val="000000" w:themeColor="text1"/>
        </w:rPr>
      </w:pPr>
    </w:p>
    <w:p w14:paraId="4DE13A11" w14:textId="547D7E88" w:rsidR="00F006A6" w:rsidRDefault="00F006A6" w:rsidP="00D442C1">
      <w:pPr>
        <w:pStyle w:val="Firma"/>
        <w:jc w:val="center"/>
        <w:rPr>
          <w:color w:val="000000" w:themeColor="text1"/>
        </w:rPr>
      </w:pPr>
    </w:p>
    <w:p w14:paraId="6D6C17DF" w14:textId="66DCB880" w:rsidR="00F006A6" w:rsidRDefault="00F006A6" w:rsidP="00D442C1">
      <w:pPr>
        <w:pStyle w:val="Firma"/>
        <w:jc w:val="center"/>
        <w:rPr>
          <w:color w:val="000000" w:themeColor="text1"/>
        </w:rPr>
      </w:pPr>
    </w:p>
    <w:p w14:paraId="3C9EF552" w14:textId="5BA0931B" w:rsidR="00F006A6" w:rsidRDefault="00F006A6" w:rsidP="00D442C1">
      <w:pPr>
        <w:pStyle w:val="Firma"/>
        <w:jc w:val="center"/>
        <w:rPr>
          <w:color w:val="000000" w:themeColor="text1"/>
        </w:rPr>
      </w:pPr>
      <w:r>
        <w:rPr>
          <w:noProof/>
        </w:rPr>
        <w:drawing>
          <wp:inline distT="0" distB="0" distL="0" distR="0" wp14:anchorId="5E880D21" wp14:editId="2DC0E1BB">
            <wp:extent cx="5237920" cy="1943826"/>
            <wp:effectExtent l="0" t="0" r="127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53815" cy="1949725"/>
                    </a:xfrm>
                    <a:prstGeom prst="rect">
                      <a:avLst/>
                    </a:prstGeom>
                  </pic:spPr>
                </pic:pic>
              </a:graphicData>
            </a:graphic>
          </wp:inline>
        </w:drawing>
      </w:r>
    </w:p>
    <w:p w14:paraId="3A385A49" w14:textId="7D3AC986" w:rsidR="00F006A6" w:rsidRDefault="00F006A6" w:rsidP="00D442C1">
      <w:pPr>
        <w:pStyle w:val="Firma"/>
        <w:jc w:val="center"/>
        <w:rPr>
          <w:color w:val="000000" w:themeColor="text1"/>
        </w:rPr>
      </w:pPr>
    </w:p>
    <w:p w14:paraId="53522366" w14:textId="1124D481" w:rsidR="00F006A6" w:rsidRDefault="00F006A6" w:rsidP="00D442C1">
      <w:pPr>
        <w:pStyle w:val="Firma"/>
        <w:jc w:val="center"/>
        <w:rPr>
          <w:color w:val="000000" w:themeColor="text1"/>
        </w:rPr>
      </w:pPr>
    </w:p>
    <w:p w14:paraId="4CF9012D" w14:textId="07AEEA8D" w:rsidR="00F006A6" w:rsidRDefault="00F006A6" w:rsidP="00D442C1">
      <w:pPr>
        <w:pStyle w:val="Firma"/>
        <w:jc w:val="center"/>
        <w:rPr>
          <w:color w:val="000000" w:themeColor="text1"/>
        </w:rPr>
      </w:pPr>
    </w:p>
    <w:p w14:paraId="5C68D679" w14:textId="3CF8C316" w:rsidR="00F006A6" w:rsidRDefault="00F006A6" w:rsidP="00D442C1">
      <w:pPr>
        <w:pStyle w:val="Firma"/>
        <w:jc w:val="center"/>
        <w:rPr>
          <w:color w:val="000000" w:themeColor="text1"/>
        </w:rPr>
      </w:pPr>
    </w:p>
    <w:p w14:paraId="2E6108BF" w14:textId="5B99547D" w:rsidR="00F006A6" w:rsidRDefault="00F006A6" w:rsidP="00D442C1">
      <w:pPr>
        <w:pStyle w:val="Firma"/>
        <w:jc w:val="center"/>
        <w:rPr>
          <w:color w:val="000000" w:themeColor="text1"/>
        </w:rPr>
      </w:pPr>
    </w:p>
    <w:p w14:paraId="244B15BB" w14:textId="6F8D63FF" w:rsidR="00F006A6" w:rsidRDefault="00F006A6" w:rsidP="00D442C1">
      <w:pPr>
        <w:pStyle w:val="Firma"/>
        <w:jc w:val="center"/>
        <w:rPr>
          <w:color w:val="000000" w:themeColor="text1"/>
        </w:rPr>
      </w:pPr>
    </w:p>
    <w:p w14:paraId="1E422F44" w14:textId="7FECCFD0" w:rsidR="00F006A6" w:rsidRDefault="00F006A6" w:rsidP="00D442C1">
      <w:pPr>
        <w:pStyle w:val="Firma"/>
        <w:jc w:val="center"/>
        <w:rPr>
          <w:color w:val="000000" w:themeColor="text1"/>
        </w:rPr>
      </w:pPr>
      <w:r>
        <w:rPr>
          <w:noProof/>
        </w:rPr>
        <w:drawing>
          <wp:inline distT="0" distB="0" distL="0" distR="0" wp14:anchorId="4BC94FE4" wp14:editId="53A8E026">
            <wp:extent cx="2296048" cy="2568111"/>
            <wp:effectExtent l="0" t="0" r="9525" b="381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302403" cy="2575220"/>
                    </a:xfrm>
                    <a:prstGeom prst="rect">
                      <a:avLst/>
                    </a:prstGeom>
                  </pic:spPr>
                </pic:pic>
              </a:graphicData>
            </a:graphic>
          </wp:inline>
        </w:drawing>
      </w:r>
    </w:p>
    <w:p w14:paraId="3AED5374" w14:textId="3DA74A67" w:rsidR="00EA00D9" w:rsidRDefault="00EA00D9" w:rsidP="00D442C1">
      <w:pPr>
        <w:pStyle w:val="Firma"/>
        <w:jc w:val="center"/>
        <w:rPr>
          <w:color w:val="000000" w:themeColor="text1"/>
        </w:rPr>
      </w:pPr>
    </w:p>
    <w:p w14:paraId="55DE3346" w14:textId="4861E6CF" w:rsidR="00EA00D9" w:rsidRDefault="00EA00D9" w:rsidP="00D442C1">
      <w:pPr>
        <w:pStyle w:val="Firma"/>
        <w:jc w:val="center"/>
        <w:rPr>
          <w:color w:val="000000" w:themeColor="text1"/>
        </w:rPr>
      </w:pPr>
    </w:p>
    <w:p w14:paraId="6EE07FFE" w14:textId="359B2996" w:rsidR="00EA00D9" w:rsidRDefault="00EA00D9" w:rsidP="00D442C1">
      <w:pPr>
        <w:pStyle w:val="Firma"/>
        <w:jc w:val="center"/>
        <w:rPr>
          <w:color w:val="000000" w:themeColor="text1"/>
        </w:rPr>
      </w:pPr>
    </w:p>
    <w:p w14:paraId="1C973224" w14:textId="6F6B4FF7" w:rsidR="00EA00D9" w:rsidRDefault="00EA00D9" w:rsidP="00D442C1">
      <w:pPr>
        <w:pStyle w:val="Firma"/>
        <w:jc w:val="center"/>
        <w:rPr>
          <w:color w:val="000000" w:themeColor="text1"/>
        </w:rPr>
      </w:pPr>
    </w:p>
    <w:p w14:paraId="02E79C1D" w14:textId="2CFEC6EB" w:rsidR="00EA00D9" w:rsidRDefault="00EA00D9" w:rsidP="00D442C1">
      <w:pPr>
        <w:pStyle w:val="Firma"/>
        <w:jc w:val="center"/>
        <w:rPr>
          <w:color w:val="000000" w:themeColor="text1"/>
        </w:rPr>
      </w:pPr>
      <w:r>
        <w:rPr>
          <w:noProof/>
        </w:rPr>
        <w:drawing>
          <wp:inline distT="0" distB="0" distL="0" distR="0" wp14:anchorId="7EE1647B" wp14:editId="7B9F6551">
            <wp:extent cx="4440297" cy="2787383"/>
            <wp:effectExtent l="0" t="0" r="0" b="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448526" cy="2792549"/>
                    </a:xfrm>
                    <a:prstGeom prst="rect">
                      <a:avLst/>
                    </a:prstGeom>
                  </pic:spPr>
                </pic:pic>
              </a:graphicData>
            </a:graphic>
          </wp:inline>
        </w:drawing>
      </w:r>
    </w:p>
    <w:p w14:paraId="4521EDD4" w14:textId="4EC1362D" w:rsidR="00EA00D9" w:rsidRDefault="00EA00D9" w:rsidP="00D442C1">
      <w:pPr>
        <w:pStyle w:val="Firma"/>
        <w:jc w:val="center"/>
        <w:rPr>
          <w:color w:val="000000" w:themeColor="text1"/>
        </w:rPr>
      </w:pPr>
    </w:p>
    <w:p w14:paraId="65483FB3" w14:textId="1FC0B0B0" w:rsidR="00EA00D9" w:rsidRDefault="00EA00D9" w:rsidP="00D442C1">
      <w:pPr>
        <w:pStyle w:val="Firma"/>
        <w:jc w:val="center"/>
        <w:rPr>
          <w:color w:val="000000" w:themeColor="text1"/>
        </w:rPr>
      </w:pPr>
    </w:p>
    <w:p w14:paraId="3E4710AD" w14:textId="4757944A" w:rsidR="00EA00D9" w:rsidRDefault="00EA00D9" w:rsidP="00D442C1">
      <w:pPr>
        <w:pStyle w:val="Firma"/>
        <w:jc w:val="center"/>
        <w:rPr>
          <w:color w:val="000000" w:themeColor="text1"/>
        </w:rPr>
      </w:pPr>
    </w:p>
    <w:p w14:paraId="05E0B3C0" w14:textId="185C9090" w:rsidR="00EA00D9" w:rsidRDefault="00EA00D9" w:rsidP="00D442C1">
      <w:pPr>
        <w:pStyle w:val="Firma"/>
        <w:jc w:val="center"/>
        <w:rPr>
          <w:color w:val="000000" w:themeColor="text1"/>
        </w:rPr>
      </w:pPr>
    </w:p>
    <w:p w14:paraId="3222A68D" w14:textId="765C3893" w:rsidR="00EA00D9" w:rsidRDefault="00EA00D9" w:rsidP="00D442C1">
      <w:pPr>
        <w:pStyle w:val="Firma"/>
        <w:jc w:val="center"/>
        <w:rPr>
          <w:color w:val="000000" w:themeColor="text1"/>
        </w:rPr>
      </w:pPr>
    </w:p>
    <w:p w14:paraId="4AF358F0" w14:textId="6FFA4F7E" w:rsidR="00EA00D9" w:rsidRDefault="00EA00D9" w:rsidP="00D442C1">
      <w:pPr>
        <w:pStyle w:val="Firma"/>
        <w:jc w:val="center"/>
        <w:rPr>
          <w:color w:val="000000" w:themeColor="text1"/>
        </w:rPr>
      </w:pPr>
      <w:r>
        <w:rPr>
          <w:noProof/>
        </w:rPr>
        <w:drawing>
          <wp:inline distT="0" distB="0" distL="0" distR="0" wp14:anchorId="4A1A40F4" wp14:editId="1B4638B6">
            <wp:extent cx="2090057" cy="2201705"/>
            <wp:effectExtent l="0" t="0" r="5715" b="825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2096705" cy="2208708"/>
                    </a:xfrm>
                    <a:prstGeom prst="rect">
                      <a:avLst/>
                    </a:prstGeom>
                  </pic:spPr>
                </pic:pic>
              </a:graphicData>
            </a:graphic>
          </wp:inline>
        </w:drawing>
      </w:r>
    </w:p>
    <w:p w14:paraId="70C88982" w14:textId="7304D7A3" w:rsidR="00EA00D9" w:rsidRDefault="00EA00D9" w:rsidP="00D442C1">
      <w:pPr>
        <w:pStyle w:val="Firma"/>
        <w:jc w:val="center"/>
        <w:rPr>
          <w:color w:val="000000" w:themeColor="text1"/>
        </w:rPr>
      </w:pPr>
    </w:p>
    <w:p w14:paraId="1BD17AB5" w14:textId="4E5D3A36" w:rsidR="00EA00D9" w:rsidRDefault="00EA00D9" w:rsidP="00D442C1">
      <w:pPr>
        <w:pStyle w:val="Firma"/>
        <w:jc w:val="center"/>
        <w:rPr>
          <w:color w:val="000000" w:themeColor="text1"/>
        </w:rPr>
      </w:pPr>
    </w:p>
    <w:p w14:paraId="698EF5E4" w14:textId="2C7C2896" w:rsidR="00EA00D9" w:rsidRDefault="00EA00D9" w:rsidP="00D442C1">
      <w:pPr>
        <w:pStyle w:val="Firma"/>
        <w:jc w:val="center"/>
        <w:rPr>
          <w:color w:val="000000" w:themeColor="text1"/>
        </w:rPr>
      </w:pPr>
    </w:p>
    <w:p w14:paraId="322DC687" w14:textId="21260030" w:rsidR="00EA00D9" w:rsidRDefault="00EA00D9" w:rsidP="00D442C1">
      <w:pPr>
        <w:pStyle w:val="Firma"/>
        <w:jc w:val="center"/>
        <w:rPr>
          <w:color w:val="000000" w:themeColor="text1"/>
        </w:rPr>
      </w:pPr>
    </w:p>
    <w:p w14:paraId="49E1EE6E" w14:textId="7B84C641" w:rsidR="00EA00D9" w:rsidRDefault="00EA00D9" w:rsidP="00D442C1">
      <w:pPr>
        <w:pStyle w:val="Firma"/>
        <w:jc w:val="center"/>
        <w:rPr>
          <w:color w:val="000000" w:themeColor="text1"/>
        </w:rPr>
      </w:pPr>
    </w:p>
    <w:p w14:paraId="2FB692B7" w14:textId="0A274DED" w:rsidR="00EA00D9" w:rsidRDefault="00EA00D9" w:rsidP="00D442C1">
      <w:pPr>
        <w:pStyle w:val="Firma"/>
        <w:jc w:val="center"/>
        <w:rPr>
          <w:color w:val="000000" w:themeColor="text1"/>
        </w:rPr>
      </w:pPr>
    </w:p>
    <w:p w14:paraId="20E52F9A" w14:textId="135FEAC2" w:rsidR="00EA00D9" w:rsidRDefault="00EA00D9" w:rsidP="00D442C1">
      <w:pPr>
        <w:pStyle w:val="Firma"/>
        <w:jc w:val="center"/>
        <w:rPr>
          <w:color w:val="000000" w:themeColor="text1"/>
        </w:rPr>
      </w:pPr>
    </w:p>
    <w:p w14:paraId="61BDD6B6" w14:textId="1EEE1E12" w:rsidR="00EA00D9" w:rsidRDefault="00EA00D9" w:rsidP="00D442C1">
      <w:pPr>
        <w:pStyle w:val="Firma"/>
        <w:jc w:val="center"/>
        <w:rPr>
          <w:color w:val="000000" w:themeColor="text1"/>
        </w:rPr>
      </w:pPr>
      <w:r>
        <w:rPr>
          <w:noProof/>
        </w:rPr>
        <w:lastRenderedPageBreak/>
        <w:drawing>
          <wp:inline distT="0" distB="0" distL="0" distR="0" wp14:anchorId="62BF2847" wp14:editId="6A998772">
            <wp:extent cx="4656336" cy="288029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666865" cy="2886803"/>
                    </a:xfrm>
                    <a:prstGeom prst="rect">
                      <a:avLst/>
                    </a:prstGeom>
                  </pic:spPr>
                </pic:pic>
              </a:graphicData>
            </a:graphic>
          </wp:inline>
        </w:drawing>
      </w:r>
    </w:p>
    <w:p w14:paraId="30046378" w14:textId="0B934C76" w:rsidR="00EA00D9" w:rsidRDefault="00EA00D9" w:rsidP="00D442C1">
      <w:pPr>
        <w:pStyle w:val="Firma"/>
        <w:jc w:val="center"/>
        <w:rPr>
          <w:color w:val="000000" w:themeColor="text1"/>
        </w:rPr>
      </w:pPr>
    </w:p>
    <w:p w14:paraId="2CE9126D" w14:textId="0474B07D" w:rsidR="00EA00D9" w:rsidRDefault="00EA00D9" w:rsidP="00D442C1">
      <w:pPr>
        <w:pStyle w:val="Firma"/>
        <w:jc w:val="center"/>
        <w:rPr>
          <w:color w:val="000000" w:themeColor="text1"/>
        </w:rPr>
      </w:pPr>
    </w:p>
    <w:p w14:paraId="0BA34ED1" w14:textId="131367E1" w:rsidR="00EA00D9" w:rsidRDefault="00EA00D9" w:rsidP="00D442C1">
      <w:pPr>
        <w:pStyle w:val="Firma"/>
        <w:jc w:val="center"/>
        <w:rPr>
          <w:color w:val="000000" w:themeColor="text1"/>
        </w:rPr>
      </w:pPr>
    </w:p>
    <w:p w14:paraId="6A84EA8E" w14:textId="08273A8B" w:rsidR="00EA00D9" w:rsidRDefault="00EA00D9" w:rsidP="00D442C1">
      <w:pPr>
        <w:pStyle w:val="Firma"/>
        <w:jc w:val="center"/>
        <w:rPr>
          <w:color w:val="000000" w:themeColor="text1"/>
        </w:rPr>
      </w:pPr>
    </w:p>
    <w:p w14:paraId="63FDA655" w14:textId="14E301CB" w:rsidR="00EA00D9" w:rsidRDefault="00EA00D9" w:rsidP="00D442C1">
      <w:pPr>
        <w:pStyle w:val="Firma"/>
        <w:jc w:val="center"/>
        <w:rPr>
          <w:color w:val="000000" w:themeColor="text1"/>
        </w:rPr>
      </w:pPr>
    </w:p>
    <w:p w14:paraId="63C88656" w14:textId="07D0B22D" w:rsidR="00EA00D9" w:rsidRDefault="00EA00D9" w:rsidP="00D442C1">
      <w:pPr>
        <w:pStyle w:val="Firma"/>
        <w:jc w:val="center"/>
        <w:rPr>
          <w:color w:val="000000" w:themeColor="text1"/>
        </w:rPr>
      </w:pPr>
      <w:r>
        <w:rPr>
          <w:noProof/>
        </w:rPr>
        <w:drawing>
          <wp:inline distT="0" distB="0" distL="0" distR="0" wp14:anchorId="0BE0A8B1" wp14:editId="7925F1D9">
            <wp:extent cx="2411605" cy="2218456"/>
            <wp:effectExtent l="0" t="0" r="8255" b="0"/>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2419635" cy="2225843"/>
                    </a:xfrm>
                    <a:prstGeom prst="rect">
                      <a:avLst/>
                    </a:prstGeom>
                  </pic:spPr>
                </pic:pic>
              </a:graphicData>
            </a:graphic>
          </wp:inline>
        </w:drawing>
      </w:r>
    </w:p>
    <w:p w14:paraId="6C50153A" w14:textId="574B4AB4" w:rsidR="00553D54" w:rsidRDefault="00553D54" w:rsidP="00D442C1">
      <w:pPr>
        <w:pStyle w:val="Firma"/>
        <w:jc w:val="center"/>
        <w:rPr>
          <w:color w:val="000000" w:themeColor="text1"/>
        </w:rPr>
      </w:pPr>
    </w:p>
    <w:p w14:paraId="7E7DC64F" w14:textId="3A2DCC9F" w:rsidR="00553D54" w:rsidRDefault="00553D54" w:rsidP="00D442C1">
      <w:pPr>
        <w:pStyle w:val="Firma"/>
        <w:jc w:val="center"/>
        <w:rPr>
          <w:color w:val="000000" w:themeColor="text1"/>
        </w:rPr>
      </w:pPr>
    </w:p>
    <w:p w14:paraId="0A0FB66C" w14:textId="17D60BBA" w:rsidR="00553D54" w:rsidRDefault="00553D54" w:rsidP="00D442C1">
      <w:pPr>
        <w:pStyle w:val="Firma"/>
        <w:jc w:val="center"/>
        <w:rPr>
          <w:color w:val="000000" w:themeColor="text1"/>
        </w:rPr>
      </w:pPr>
    </w:p>
    <w:p w14:paraId="098CA4C8" w14:textId="46397444" w:rsidR="00553D54" w:rsidRDefault="00553D54" w:rsidP="00D442C1">
      <w:pPr>
        <w:pStyle w:val="Firma"/>
        <w:jc w:val="center"/>
        <w:rPr>
          <w:color w:val="000000" w:themeColor="text1"/>
        </w:rPr>
      </w:pPr>
    </w:p>
    <w:p w14:paraId="252E2447" w14:textId="76328DE2" w:rsidR="00553D54" w:rsidRDefault="00553D54" w:rsidP="00D442C1">
      <w:pPr>
        <w:pStyle w:val="Firma"/>
        <w:jc w:val="center"/>
        <w:rPr>
          <w:color w:val="000000" w:themeColor="text1"/>
        </w:rPr>
      </w:pPr>
    </w:p>
    <w:p w14:paraId="0C7A0BFE" w14:textId="77777777" w:rsidR="00553D54" w:rsidRDefault="00553D54" w:rsidP="00D442C1">
      <w:pPr>
        <w:pStyle w:val="Firma"/>
        <w:jc w:val="center"/>
        <w:rPr>
          <w:color w:val="000000" w:themeColor="text1"/>
        </w:rPr>
      </w:pPr>
    </w:p>
    <w:p w14:paraId="00BD7CF7" w14:textId="006FC89B" w:rsidR="00553D54" w:rsidRDefault="00553D54" w:rsidP="00D442C1">
      <w:pPr>
        <w:pStyle w:val="Firma"/>
        <w:jc w:val="center"/>
        <w:rPr>
          <w:color w:val="000000" w:themeColor="text1"/>
        </w:rPr>
      </w:pPr>
    </w:p>
    <w:p w14:paraId="5B6F909D" w14:textId="0DBF023A" w:rsidR="00553D54" w:rsidRDefault="00553D54" w:rsidP="00D442C1">
      <w:pPr>
        <w:pStyle w:val="Firma"/>
        <w:jc w:val="center"/>
        <w:rPr>
          <w:color w:val="000000" w:themeColor="text1"/>
        </w:rPr>
      </w:pPr>
      <w:r>
        <w:rPr>
          <w:noProof/>
        </w:rPr>
        <w:drawing>
          <wp:inline distT="0" distB="0" distL="0" distR="0" wp14:anchorId="6B2881CB" wp14:editId="0B36892F">
            <wp:extent cx="3974801" cy="1445072"/>
            <wp:effectExtent l="0" t="0" r="6985" b="3175"/>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011635" cy="1458463"/>
                    </a:xfrm>
                    <a:prstGeom prst="rect">
                      <a:avLst/>
                    </a:prstGeom>
                  </pic:spPr>
                </pic:pic>
              </a:graphicData>
            </a:graphic>
          </wp:inline>
        </w:drawing>
      </w:r>
      <w:r>
        <w:rPr>
          <w:noProof/>
        </w:rPr>
        <w:drawing>
          <wp:inline distT="0" distB="0" distL="0" distR="0" wp14:anchorId="73C51CD2" wp14:editId="6E3DA625">
            <wp:extent cx="1376624" cy="1457602"/>
            <wp:effectExtent l="0" t="0" r="0" b="0"/>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1401419" cy="1483856"/>
                    </a:xfrm>
                    <a:prstGeom prst="rect">
                      <a:avLst/>
                    </a:prstGeom>
                  </pic:spPr>
                </pic:pic>
              </a:graphicData>
            </a:graphic>
          </wp:inline>
        </w:drawing>
      </w:r>
    </w:p>
    <w:p w14:paraId="25680FD0" w14:textId="77777777" w:rsidR="00D442C1" w:rsidRDefault="00D442C1" w:rsidP="00D442C1">
      <w:pPr>
        <w:pStyle w:val="Firma"/>
        <w:jc w:val="center"/>
        <w:rPr>
          <w:color w:val="000000" w:themeColor="text1"/>
        </w:rPr>
      </w:pPr>
    </w:p>
    <w:p w14:paraId="59E3B5BA" w14:textId="0FBF7937" w:rsidR="00EE7DEF" w:rsidRDefault="00EE7DEF" w:rsidP="00495C7C">
      <w:pPr>
        <w:pStyle w:val="Firma"/>
        <w:rPr>
          <w:color w:val="000000" w:themeColor="text1"/>
        </w:rPr>
      </w:pPr>
    </w:p>
    <w:p w14:paraId="3F99E1E3" w14:textId="412AD089" w:rsidR="00EE7DEF" w:rsidRDefault="00EE7DEF" w:rsidP="00495C7C">
      <w:pPr>
        <w:pStyle w:val="Firma"/>
        <w:rPr>
          <w:color w:val="000000" w:themeColor="text1"/>
        </w:rPr>
      </w:pPr>
    </w:p>
    <w:p w14:paraId="228EF9A1" w14:textId="620B5181" w:rsidR="00553D54" w:rsidRDefault="00553D54" w:rsidP="00495C7C">
      <w:pPr>
        <w:pStyle w:val="Firma"/>
        <w:rPr>
          <w:color w:val="000000" w:themeColor="text1"/>
        </w:rPr>
      </w:pPr>
    </w:p>
    <w:p w14:paraId="6742AEA8" w14:textId="77777777" w:rsidR="00553D54" w:rsidRDefault="00553D54" w:rsidP="00495C7C">
      <w:pPr>
        <w:pStyle w:val="Firma"/>
        <w:rPr>
          <w:color w:val="000000" w:themeColor="text1"/>
        </w:rPr>
      </w:pPr>
    </w:p>
    <w:p w14:paraId="5852A468" w14:textId="757A0783" w:rsidR="00EE7DEF" w:rsidRDefault="00EE7DEF" w:rsidP="00495C7C">
      <w:pPr>
        <w:pStyle w:val="Firma"/>
        <w:rPr>
          <w:color w:val="000000" w:themeColor="text1"/>
        </w:rPr>
      </w:pPr>
    </w:p>
    <w:p w14:paraId="5C3C4A2D" w14:textId="0B593E57" w:rsidR="00EE7DEF" w:rsidRDefault="00EE7DEF" w:rsidP="00EE7DEF">
      <w:pPr>
        <w:pStyle w:val="Firma"/>
        <w:rPr>
          <w:color w:val="C00000"/>
        </w:rPr>
      </w:pPr>
      <w:r>
        <w:rPr>
          <w:color w:val="C00000"/>
        </w:rPr>
        <w:lastRenderedPageBreak/>
        <w:t>STM32 – Otros conectores</w:t>
      </w:r>
    </w:p>
    <w:p w14:paraId="657F35B5" w14:textId="7D428731" w:rsidR="00EE7DEF" w:rsidRDefault="00EE7DEF" w:rsidP="00495C7C">
      <w:pPr>
        <w:pStyle w:val="Firma"/>
        <w:rPr>
          <w:color w:val="000000" w:themeColor="text1"/>
        </w:rPr>
      </w:pPr>
    </w:p>
    <w:p w14:paraId="7C495C8E" w14:textId="2570BA3C" w:rsidR="00EE7DEF" w:rsidRDefault="00EE7DEF" w:rsidP="00495C7C">
      <w:pPr>
        <w:pStyle w:val="Firma"/>
        <w:rPr>
          <w:color w:val="000000" w:themeColor="text1"/>
        </w:rPr>
      </w:pPr>
    </w:p>
    <w:p w14:paraId="70A55301" w14:textId="51C195E8" w:rsidR="00EE7DEF" w:rsidRDefault="00043A31" w:rsidP="00442E75">
      <w:pPr>
        <w:pStyle w:val="Firma"/>
        <w:jc w:val="center"/>
        <w:rPr>
          <w:color w:val="000000" w:themeColor="text1"/>
        </w:rPr>
      </w:pPr>
      <w:r>
        <w:rPr>
          <w:noProof/>
        </w:rPr>
        <w:drawing>
          <wp:inline distT="0" distB="0" distL="0" distR="0" wp14:anchorId="45C4BEE9" wp14:editId="159F4631">
            <wp:extent cx="3947247" cy="1697550"/>
            <wp:effectExtent l="0" t="0" r="0" b="0"/>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968209" cy="1706565"/>
                    </a:xfrm>
                    <a:prstGeom prst="rect">
                      <a:avLst/>
                    </a:prstGeom>
                  </pic:spPr>
                </pic:pic>
              </a:graphicData>
            </a:graphic>
          </wp:inline>
        </w:drawing>
      </w:r>
    </w:p>
    <w:p w14:paraId="0AA0B48F" w14:textId="4F4CACA4" w:rsidR="00734A04" w:rsidRDefault="00734A04" w:rsidP="00442E75">
      <w:pPr>
        <w:pStyle w:val="Firma"/>
        <w:jc w:val="center"/>
        <w:rPr>
          <w:color w:val="000000" w:themeColor="text1"/>
        </w:rPr>
      </w:pPr>
    </w:p>
    <w:p w14:paraId="4B87FD59" w14:textId="3B0F1D25" w:rsidR="00734A04" w:rsidRDefault="00734A04" w:rsidP="00442E75">
      <w:pPr>
        <w:pStyle w:val="Firma"/>
        <w:jc w:val="center"/>
        <w:rPr>
          <w:color w:val="000000" w:themeColor="text1"/>
        </w:rPr>
      </w:pPr>
    </w:p>
    <w:p w14:paraId="4DDDD7CD" w14:textId="52ACB8A0" w:rsidR="00734A04" w:rsidRDefault="00734A04" w:rsidP="00442E75">
      <w:pPr>
        <w:pStyle w:val="Firma"/>
        <w:jc w:val="center"/>
        <w:rPr>
          <w:color w:val="000000" w:themeColor="text1"/>
        </w:rPr>
      </w:pPr>
    </w:p>
    <w:p w14:paraId="4733B435" w14:textId="2595262E" w:rsidR="00734A04" w:rsidRDefault="00734A04" w:rsidP="00442E75">
      <w:pPr>
        <w:pStyle w:val="Firma"/>
        <w:jc w:val="center"/>
        <w:rPr>
          <w:color w:val="000000" w:themeColor="text1"/>
        </w:rPr>
      </w:pPr>
    </w:p>
    <w:p w14:paraId="65E66CC7" w14:textId="53E805BA" w:rsidR="00734A04" w:rsidRDefault="00734A04" w:rsidP="00442E75">
      <w:pPr>
        <w:pStyle w:val="Firma"/>
        <w:jc w:val="center"/>
        <w:rPr>
          <w:color w:val="000000" w:themeColor="text1"/>
        </w:rPr>
      </w:pPr>
      <w:r>
        <w:rPr>
          <w:noProof/>
        </w:rPr>
        <w:drawing>
          <wp:inline distT="0" distB="0" distL="0" distR="0" wp14:anchorId="07309EF2" wp14:editId="6F4E4C61">
            <wp:extent cx="4059534" cy="2173670"/>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086139" cy="2187916"/>
                    </a:xfrm>
                    <a:prstGeom prst="rect">
                      <a:avLst/>
                    </a:prstGeom>
                  </pic:spPr>
                </pic:pic>
              </a:graphicData>
            </a:graphic>
          </wp:inline>
        </w:drawing>
      </w:r>
    </w:p>
    <w:p w14:paraId="517D2CA1" w14:textId="2FF1BBC4" w:rsidR="00734A04" w:rsidRDefault="00734A04" w:rsidP="00442E75">
      <w:pPr>
        <w:pStyle w:val="Firma"/>
        <w:jc w:val="center"/>
        <w:rPr>
          <w:color w:val="000000" w:themeColor="text1"/>
        </w:rPr>
      </w:pPr>
      <w:r>
        <w:rPr>
          <w:noProof/>
        </w:rPr>
        <w:drawing>
          <wp:inline distT="0" distB="0" distL="0" distR="0" wp14:anchorId="05EAE26A" wp14:editId="24978C00">
            <wp:extent cx="2527161" cy="1036358"/>
            <wp:effectExtent l="0" t="0" r="6985" b="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535606" cy="1039821"/>
                    </a:xfrm>
                    <a:prstGeom prst="rect">
                      <a:avLst/>
                    </a:prstGeom>
                  </pic:spPr>
                </pic:pic>
              </a:graphicData>
            </a:graphic>
          </wp:inline>
        </w:drawing>
      </w:r>
      <w:r>
        <w:rPr>
          <w:noProof/>
        </w:rPr>
        <w:drawing>
          <wp:inline distT="0" distB="0" distL="0" distR="0" wp14:anchorId="18A909A9" wp14:editId="2899D0F3">
            <wp:extent cx="1994598" cy="371543"/>
            <wp:effectExtent l="0" t="0" r="5715" b="9525"/>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030052" cy="378147"/>
                    </a:xfrm>
                    <a:prstGeom prst="rect">
                      <a:avLst/>
                    </a:prstGeom>
                  </pic:spPr>
                </pic:pic>
              </a:graphicData>
            </a:graphic>
          </wp:inline>
        </w:drawing>
      </w:r>
    </w:p>
    <w:p w14:paraId="67BD1E99" w14:textId="53093A9E" w:rsidR="00734A04" w:rsidRDefault="00734A04" w:rsidP="00442E75">
      <w:pPr>
        <w:pStyle w:val="Firma"/>
        <w:jc w:val="center"/>
        <w:rPr>
          <w:noProof/>
        </w:rPr>
      </w:pPr>
    </w:p>
    <w:p w14:paraId="241A96D7" w14:textId="1226DB4E" w:rsidR="00734A04" w:rsidRDefault="00734A04" w:rsidP="00442E75">
      <w:pPr>
        <w:pStyle w:val="Firma"/>
        <w:jc w:val="center"/>
        <w:rPr>
          <w:noProof/>
        </w:rPr>
      </w:pPr>
    </w:p>
    <w:p w14:paraId="77B808B0" w14:textId="6A324178" w:rsidR="00734A04" w:rsidRDefault="00734A04" w:rsidP="00442E75">
      <w:pPr>
        <w:pStyle w:val="Firma"/>
        <w:jc w:val="center"/>
        <w:rPr>
          <w:noProof/>
        </w:rPr>
      </w:pPr>
    </w:p>
    <w:p w14:paraId="25068A69" w14:textId="06F8B49E" w:rsidR="00734A04" w:rsidRDefault="00734A04" w:rsidP="00442E75">
      <w:pPr>
        <w:pStyle w:val="Firma"/>
        <w:jc w:val="center"/>
        <w:rPr>
          <w:noProof/>
        </w:rPr>
      </w:pPr>
    </w:p>
    <w:p w14:paraId="0E35B60B" w14:textId="3D9570A7" w:rsidR="00734A04" w:rsidRDefault="00734A04" w:rsidP="00442E75">
      <w:pPr>
        <w:pStyle w:val="Firma"/>
        <w:jc w:val="center"/>
        <w:rPr>
          <w:noProof/>
        </w:rPr>
      </w:pPr>
    </w:p>
    <w:p w14:paraId="290F9A66" w14:textId="7AAA4F80" w:rsidR="00734A04" w:rsidRDefault="00734A04" w:rsidP="00442E75">
      <w:pPr>
        <w:pStyle w:val="Firma"/>
        <w:jc w:val="center"/>
        <w:rPr>
          <w:noProof/>
        </w:rPr>
      </w:pPr>
    </w:p>
    <w:p w14:paraId="72B8C8C0" w14:textId="35FA5347" w:rsidR="009633FC" w:rsidRDefault="009633FC" w:rsidP="00442E75">
      <w:pPr>
        <w:pStyle w:val="Firma"/>
        <w:jc w:val="center"/>
        <w:rPr>
          <w:noProof/>
        </w:rPr>
      </w:pPr>
    </w:p>
    <w:p w14:paraId="5F59A96D" w14:textId="0DC5A440" w:rsidR="009633FC" w:rsidRDefault="009633FC" w:rsidP="00442E75">
      <w:pPr>
        <w:pStyle w:val="Firma"/>
        <w:jc w:val="center"/>
        <w:rPr>
          <w:noProof/>
        </w:rPr>
      </w:pPr>
    </w:p>
    <w:p w14:paraId="723AE312" w14:textId="77777777" w:rsidR="009633FC" w:rsidRDefault="009633FC" w:rsidP="00442E75">
      <w:pPr>
        <w:pStyle w:val="Firma"/>
        <w:jc w:val="center"/>
        <w:rPr>
          <w:noProof/>
        </w:rPr>
      </w:pPr>
    </w:p>
    <w:p w14:paraId="48099683" w14:textId="0BF66E91" w:rsidR="00734A04" w:rsidRDefault="009633FC" w:rsidP="00442E75">
      <w:pPr>
        <w:pStyle w:val="Firma"/>
        <w:jc w:val="center"/>
        <w:rPr>
          <w:noProof/>
        </w:rPr>
      </w:pPr>
      <w:r>
        <w:rPr>
          <w:noProof/>
        </w:rPr>
        <w:drawing>
          <wp:inline distT="0" distB="0" distL="0" distR="0" wp14:anchorId="6AB3D7D3" wp14:editId="2FBDD99F">
            <wp:extent cx="3427581" cy="2071426"/>
            <wp:effectExtent l="0" t="0" r="1905" b="508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436571" cy="2076859"/>
                    </a:xfrm>
                    <a:prstGeom prst="rect">
                      <a:avLst/>
                    </a:prstGeom>
                  </pic:spPr>
                </pic:pic>
              </a:graphicData>
            </a:graphic>
          </wp:inline>
        </w:drawing>
      </w:r>
    </w:p>
    <w:p w14:paraId="07FC6C9F" w14:textId="79DFCF39" w:rsidR="00A814E5" w:rsidRDefault="00A814E5" w:rsidP="00442E75">
      <w:pPr>
        <w:pStyle w:val="Firma"/>
        <w:jc w:val="center"/>
        <w:rPr>
          <w:noProof/>
        </w:rPr>
      </w:pPr>
    </w:p>
    <w:p w14:paraId="1A1DB824" w14:textId="012E0F6E" w:rsidR="00A814E5" w:rsidRDefault="00A814E5" w:rsidP="00442E75">
      <w:pPr>
        <w:pStyle w:val="Firma"/>
        <w:jc w:val="center"/>
        <w:rPr>
          <w:noProof/>
        </w:rPr>
      </w:pPr>
    </w:p>
    <w:p w14:paraId="5F1293F9" w14:textId="66C3AD51" w:rsidR="00A814E5" w:rsidRDefault="00A814E5" w:rsidP="00442E75">
      <w:pPr>
        <w:pStyle w:val="Firma"/>
        <w:jc w:val="center"/>
        <w:rPr>
          <w:noProof/>
        </w:rPr>
      </w:pPr>
    </w:p>
    <w:p w14:paraId="7BDCFD60" w14:textId="67F13CDD" w:rsidR="00A814E5" w:rsidRDefault="00A814E5" w:rsidP="00442E75">
      <w:pPr>
        <w:pStyle w:val="Firma"/>
        <w:jc w:val="center"/>
        <w:rPr>
          <w:noProof/>
        </w:rPr>
      </w:pPr>
    </w:p>
    <w:p w14:paraId="2CB8E731" w14:textId="4C8A14C6" w:rsidR="00A814E5" w:rsidRDefault="00A814E5" w:rsidP="00442E75">
      <w:pPr>
        <w:pStyle w:val="Firma"/>
        <w:jc w:val="center"/>
        <w:rPr>
          <w:noProof/>
        </w:rPr>
      </w:pPr>
    </w:p>
    <w:p w14:paraId="684BBED4" w14:textId="3CE4AF1F" w:rsidR="00A814E5" w:rsidRDefault="00A814E5" w:rsidP="00442E75">
      <w:pPr>
        <w:pStyle w:val="Firma"/>
        <w:jc w:val="center"/>
        <w:rPr>
          <w:noProof/>
        </w:rPr>
      </w:pPr>
    </w:p>
    <w:p w14:paraId="2C1F0584" w14:textId="5C4058AF" w:rsidR="00A814E5" w:rsidRDefault="00A814E5" w:rsidP="00442E75">
      <w:pPr>
        <w:pStyle w:val="Firma"/>
        <w:jc w:val="center"/>
        <w:rPr>
          <w:noProof/>
        </w:rPr>
      </w:pPr>
      <w:r>
        <w:rPr>
          <w:noProof/>
        </w:rPr>
        <w:drawing>
          <wp:inline distT="0" distB="0" distL="0" distR="0" wp14:anchorId="2B9716CE" wp14:editId="35B52C60">
            <wp:extent cx="3356149" cy="1695899"/>
            <wp:effectExtent l="0" t="0" r="0" b="0"/>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391125" cy="1713573"/>
                    </a:xfrm>
                    <a:prstGeom prst="rect">
                      <a:avLst/>
                    </a:prstGeom>
                  </pic:spPr>
                </pic:pic>
              </a:graphicData>
            </a:graphic>
          </wp:inline>
        </w:drawing>
      </w:r>
    </w:p>
    <w:p w14:paraId="6DDAD37E" w14:textId="7EF082E7" w:rsidR="00734A04" w:rsidRDefault="00734A04" w:rsidP="00380D5E">
      <w:pPr>
        <w:pStyle w:val="Firma"/>
        <w:ind w:left="0"/>
        <w:rPr>
          <w:noProof/>
        </w:rPr>
      </w:pPr>
    </w:p>
    <w:p w14:paraId="6BDADB1D" w14:textId="4614E9D6" w:rsidR="00734A04" w:rsidRDefault="00734A04" w:rsidP="00442E75">
      <w:pPr>
        <w:pStyle w:val="Firma"/>
        <w:jc w:val="center"/>
        <w:rPr>
          <w:noProof/>
        </w:rPr>
      </w:pPr>
    </w:p>
    <w:p w14:paraId="2B5B8BCA" w14:textId="77777777" w:rsidR="00734A04" w:rsidRDefault="00734A04" w:rsidP="00442E75">
      <w:pPr>
        <w:pStyle w:val="Firma"/>
        <w:jc w:val="center"/>
        <w:rPr>
          <w:color w:val="000000" w:themeColor="text1"/>
        </w:rPr>
      </w:pPr>
    </w:p>
    <w:p w14:paraId="4F3DE9E0" w14:textId="1542068D" w:rsidR="00EE7DEF" w:rsidRDefault="00EE7DEF" w:rsidP="00495C7C">
      <w:pPr>
        <w:pStyle w:val="Firma"/>
        <w:rPr>
          <w:color w:val="000000" w:themeColor="text1"/>
        </w:rPr>
      </w:pPr>
    </w:p>
    <w:p w14:paraId="21021056" w14:textId="67398729" w:rsidR="00EE7DEF" w:rsidRDefault="00EE7DEF" w:rsidP="00495C7C">
      <w:pPr>
        <w:pStyle w:val="Firma"/>
        <w:rPr>
          <w:color w:val="000000" w:themeColor="text1"/>
        </w:rPr>
      </w:pPr>
    </w:p>
    <w:p w14:paraId="25031A85" w14:textId="031D2601" w:rsidR="00EE7DEF" w:rsidRDefault="00EE7DEF" w:rsidP="00495C7C">
      <w:pPr>
        <w:pStyle w:val="Firma"/>
        <w:rPr>
          <w:color w:val="000000" w:themeColor="text1"/>
        </w:rPr>
      </w:pPr>
    </w:p>
    <w:p w14:paraId="1047A4FF" w14:textId="279179B2" w:rsidR="00EE7DEF" w:rsidRDefault="00EE7DEF" w:rsidP="00495C7C">
      <w:pPr>
        <w:pStyle w:val="Firma"/>
        <w:rPr>
          <w:color w:val="000000" w:themeColor="text1"/>
        </w:rPr>
      </w:pPr>
    </w:p>
    <w:p w14:paraId="13070B65" w14:textId="44A20881" w:rsidR="00EE7DEF" w:rsidRDefault="00EE7DEF" w:rsidP="00EE7DEF">
      <w:pPr>
        <w:pStyle w:val="Firma"/>
        <w:rPr>
          <w:color w:val="C00000"/>
        </w:rPr>
      </w:pPr>
      <w:r>
        <w:rPr>
          <w:color w:val="C00000"/>
        </w:rPr>
        <w:t>STM32 – Divisor resistivo</w:t>
      </w:r>
    </w:p>
    <w:p w14:paraId="12F66ED8" w14:textId="65339F6E" w:rsidR="00EE7DEF" w:rsidRDefault="00EE7DEF" w:rsidP="00495C7C">
      <w:pPr>
        <w:pStyle w:val="Firma"/>
        <w:rPr>
          <w:color w:val="000000" w:themeColor="text1"/>
        </w:rPr>
      </w:pPr>
    </w:p>
    <w:p w14:paraId="18FE4428" w14:textId="6D8968DB" w:rsidR="00EE7DEF" w:rsidRDefault="00EE7DEF" w:rsidP="00495C7C">
      <w:pPr>
        <w:pStyle w:val="Firma"/>
        <w:rPr>
          <w:color w:val="000000" w:themeColor="text1"/>
        </w:rPr>
      </w:pPr>
    </w:p>
    <w:p w14:paraId="4B887E7D" w14:textId="4E694EA9" w:rsidR="00EE7DEF" w:rsidRDefault="00EE7DEF" w:rsidP="00495C7C">
      <w:pPr>
        <w:pStyle w:val="Firma"/>
        <w:rPr>
          <w:color w:val="000000" w:themeColor="text1"/>
        </w:rPr>
      </w:pPr>
    </w:p>
    <w:p w14:paraId="38FB8DA6" w14:textId="22677B46" w:rsidR="00EE7DEF" w:rsidRDefault="00380D5E" w:rsidP="00380D5E">
      <w:pPr>
        <w:pStyle w:val="Firma"/>
        <w:jc w:val="center"/>
        <w:rPr>
          <w:color w:val="000000" w:themeColor="text1"/>
        </w:rPr>
      </w:pPr>
      <w:r>
        <w:rPr>
          <w:noProof/>
        </w:rPr>
        <w:drawing>
          <wp:inline distT="0" distB="0" distL="0" distR="0" wp14:anchorId="3698A39D" wp14:editId="67617F8F">
            <wp:extent cx="4008218" cy="31021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4078298" cy="315634"/>
                    </a:xfrm>
                    <a:prstGeom prst="rect">
                      <a:avLst/>
                    </a:prstGeom>
                  </pic:spPr>
                </pic:pic>
              </a:graphicData>
            </a:graphic>
          </wp:inline>
        </w:drawing>
      </w:r>
    </w:p>
    <w:p w14:paraId="76F0FC9A" w14:textId="1617876D" w:rsidR="00380D5E" w:rsidRDefault="00380D5E" w:rsidP="00380D5E">
      <w:pPr>
        <w:pStyle w:val="Firma"/>
        <w:jc w:val="center"/>
        <w:rPr>
          <w:color w:val="000000" w:themeColor="text1"/>
        </w:rPr>
      </w:pPr>
    </w:p>
    <w:p w14:paraId="1FB30E3B" w14:textId="792040BE" w:rsidR="00380D5E" w:rsidRDefault="00380D5E" w:rsidP="00380D5E">
      <w:pPr>
        <w:pStyle w:val="Firma"/>
        <w:jc w:val="center"/>
        <w:rPr>
          <w:color w:val="000000" w:themeColor="text1"/>
        </w:rPr>
      </w:pPr>
    </w:p>
    <w:p w14:paraId="6560AA17" w14:textId="486A11F1" w:rsidR="00380D5E" w:rsidRDefault="00380D5E" w:rsidP="00380D5E">
      <w:pPr>
        <w:pStyle w:val="Firma"/>
        <w:jc w:val="center"/>
        <w:rPr>
          <w:color w:val="000000" w:themeColor="text1"/>
        </w:rPr>
      </w:pPr>
    </w:p>
    <w:p w14:paraId="283F1F5F" w14:textId="18A34AAB" w:rsidR="00380D5E" w:rsidRDefault="00380D5E" w:rsidP="00380D5E">
      <w:pPr>
        <w:pStyle w:val="Firma"/>
        <w:jc w:val="center"/>
        <w:rPr>
          <w:color w:val="000000" w:themeColor="text1"/>
        </w:rPr>
      </w:pPr>
    </w:p>
    <w:p w14:paraId="4B743CB7" w14:textId="454A13F8" w:rsidR="00380D5E" w:rsidRDefault="00380D5E" w:rsidP="00380D5E">
      <w:pPr>
        <w:pStyle w:val="Firma"/>
        <w:jc w:val="center"/>
        <w:rPr>
          <w:color w:val="000000" w:themeColor="text1"/>
        </w:rPr>
      </w:pPr>
    </w:p>
    <w:p w14:paraId="45ECE29E" w14:textId="77777777" w:rsidR="00380D5E" w:rsidRDefault="00380D5E" w:rsidP="00380D5E">
      <w:pPr>
        <w:pStyle w:val="Firma"/>
        <w:jc w:val="center"/>
        <w:rPr>
          <w:color w:val="000000" w:themeColor="text1"/>
        </w:rPr>
      </w:pPr>
    </w:p>
    <w:p w14:paraId="2EFA1352" w14:textId="4AC40828" w:rsidR="00380D5E" w:rsidRDefault="00380D5E" w:rsidP="00380D5E">
      <w:pPr>
        <w:pStyle w:val="Firma"/>
        <w:jc w:val="center"/>
        <w:rPr>
          <w:color w:val="000000" w:themeColor="text1"/>
        </w:rPr>
      </w:pPr>
    </w:p>
    <w:p w14:paraId="5D79B86D" w14:textId="7FB7E2F5" w:rsidR="00380D5E" w:rsidRDefault="00380D5E" w:rsidP="00380D5E">
      <w:pPr>
        <w:pStyle w:val="Firma"/>
        <w:jc w:val="center"/>
        <w:rPr>
          <w:color w:val="000000" w:themeColor="text1"/>
        </w:rPr>
      </w:pPr>
      <w:r>
        <w:rPr>
          <w:noProof/>
        </w:rPr>
        <w:drawing>
          <wp:inline distT="0" distB="0" distL="0" distR="0" wp14:anchorId="40C911CE" wp14:editId="6B37A7E0">
            <wp:extent cx="1894115" cy="2190522"/>
            <wp:effectExtent l="0" t="0" r="0" b="635"/>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1901532" cy="2199100"/>
                    </a:xfrm>
                    <a:prstGeom prst="rect">
                      <a:avLst/>
                    </a:prstGeom>
                  </pic:spPr>
                </pic:pic>
              </a:graphicData>
            </a:graphic>
          </wp:inline>
        </w:drawing>
      </w:r>
      <w:r>
        <w:rPr>
          <w:noProof/>
        </w:rPr>
        <w:drawing>
          <wp:inline distT="0" distB="0" distL="0" distR="0" wp14:anchorId="4C8ABCAD" wp14:editId="2C133D37">
            <wp:extent cx="1627833" cy="281674"/>
            <wp:effectExtent l="0" t="0" r="0" b="4445"/>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1718025" cy="297280"/>
                    </a:xfrm>
                    <a:prstGeom prst="rect">
                      <a:avLst/>
                    </a:prstGeom>
                  </pic:spPr>
                </pic:pic>
              </a:graphicData>
            </a:graphic>
          </wp:inline>
        </w:drawing>
      </w:r>
    </w:p>
    <w:p w14:paraId="743099A9" w14:textId="0783D7E4" w:rsidR="00380D5E" w:rsidRDefault="00380D5E" w:rsidP="00495C7C">
      <w:pPr>
        <w:pStyle w:val="Firma"/>
        <w:rPr>
          <w:color w:val="000000" w:themeColor="text1"/>
        </w:rPr>
      </w:pPr>
    </w:p>
    <w:p w14:paraId="67FE0417" w14:textId="16EFE463" w:rsidR="00380D5E" w:rsidRDefault="00380D5E" w:rsidP="00495C7C">
      <w:pPr>
        <w:pStyle w:val="Firma"/>
        <w:rPr>
          <w:color w:val="000000" w:themeColor="text1"/>
        </w:rPr>
      </w:pPr>
    </w:p>
    <w:p w14:paraId="0C197160" w14:textId="471F2752" w:rsidR="00380D5E" w:rsidRDefault="00380D5E" w:rsidP="00495C7C">
      <w:pPr>
        <w:pStyle w:val="Firma"/>
        <w:rPr>
          <w:color w:val="000000" w:themeColor="text1"/>
        </w:rPr>
      </w:pPr>
    </w:p>
    <w:p w14:paraId="11345E84" w14:textId="211AACBF" w:rsidR="00380D5E" w:rsidRDefault="00380D5E" w:rsidP="00495C7C">
      <w:pPr>
        <w:pStyle w:val="Firma"/>
        <w:rPr>
          <w:color w:val="000000" w:themeColor="text1"/>
        </w:rPr>
      </w:pPr>
    </w:p>
    <w:p w14:paraId="1761D71B" w14:textId="77777777" w:rsidR="00380D5E" w:rsidRDefault="00380D5E" w:rsidP="00495C7C">
      <w:pPr>
        <w:pStyle w:val="Firma"/>
        <w:rPr>
          <w:color w:val="000000" w:themeColor="text1"/>
        </w:rPr>
      </w:pPr>
    </w:p>
    <w:p w14:paraId="393161C9" w14:textId="2BBE92DA" w:rsidR="00EE7DEF" w:rsidRDefault="00EE7DEF" w:rsidP="00495C7C">
      <w:pPr>
        <w:pStyle w:val="Firma"/>
        <w:rPr>
          <w:color w:val="000000" w:themeColor="text1"/>
        </w:rPr>
      </w:pPr>
    </w:p>
    <w:p w14:paraId="49148BAA" w14:textId="77777777" w:rsidR="00380D5E" w:rsidRDefault="00380D5E" w:rsidP="00495C7C">
      <w:pPr>
        <w:pStyle w:val="Firma"/>
        <w:rPr>
          <w:color w:val="000000" w:themeColor="text1"/>
        </w:rPr>
      </w:pPr>
    </w:p>
    <w:p w14:paraId="164C86FA" w14:textId="10E2D78D" w:rsidR="00EE7DEF" w:rsidRDefault="00EE7DEF" w:rsidP="00495C7C">
      <w:pPr>
        <w:pStyle w:val="Firma"/>
        <w:rPr>
          <w:color w:val="000000" w:themeColor="text1"/>
        </w:rPr>
      </w:pPr>
    </w:p>
    <w:p w14:paraId="1F9459A4" w14:textId="664694FA" w:rsidR="00EE7DEF" w:rsidRPr="00EE7DEF" w:rsidRDefault="00EE7DEF" w:rsidP="00EE7DEF">
      <w:pPr>
        <w:pStyle w:val="Firma"/>
        <w:rPr>
          <w:color w:val="C00000"/>
        </w:rPr>
      </w:pPr>
      <w:r>
        <w:rPr>
          <w:color w:val="C00000"/>
        </w:rPr>
        <w:lastRenderedPageBreak/>
        <w:t>Anexo ll: cómo comunicar dos MCU vía I</w:t>
      </w:r>
      <w:r>
        <w:rPr>
          <w:color w:val="C00000"/>
          <w:vertAlign w:val="superscript"/>
        </w:rPr>
        <w:t>2</w:t>
      </w:r>
      <w:r>
        <w:rPr>
          <w:color w:val="C00000"/>
        </w:rPr>
        <w:t>C</w:t>
      </w:r>
    </w:p>
    <w:p w14:paraId="6973EE93" w14:textId="72972408" w:rsidR="00EE7DEF" w:rsidRDefault="00EE7DEF" w:rsidP="00495C7C">
      <w:pPr>
        <w:pStyle w:val="Firma"/>
        <w:rPr>
          <w:color w:val="000000" w:themeColor="text1"/>
        </w:rPr>
      </w:pPr>
    </w:p>
    <w:p w14:paraId="2B4E34C1" w14:textId="724A8EAD" w:rsidR="00EE7DEF" w:rsidRDefault="00EE7DEF" w:rsidP="00495C7C">
      <w:pPr>
        <w:pStyle w:val="Firma"/>
        <w:rPr>
          <w:color w:val="000000" w:themeColor="text1"/>
        </w:rPr>
      </w:pPr>
    </w:p>
    <w:p w14:paraId="31507663" w14:textId="7631C28B" w:rsidR="00EE7DEF" w:rsidRDefault="0084443F" w:rsidP="0084443F">
      <w:pPr>
        <w:pStyle w:val="Firma"/>
        <w:jc w:val="center"/>
        <w:rPr>
          <w:color w:val="000000" w:themeColor="text1"/>
        </w:rPr>
      </w:pPr>
      <w:r>
        <w:rPr>
          <w:noProof/>
        </w:rPr>
        <w:drawing>
          <wp:inline distT="0" distB="0" distL="0" distR="0" wp14:anchorId="6E015716" wp14:editId="6CFBFD52">
            <wp:extent cx="2682589" cy="1556922"/>
            <wp:effectExtent l="0" t="0" r="3810" b="571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l="36610" t="40857" r="23002" b="17470"/>
                    <a:stretch/>
                  </pic:blipFill>
                  <pic:spPr bwMode="auto">
                    <a:xfrm>
                      <a:off x="0" y="0"/>
                      <a:ext cx="2684134" cy="1557819"/>
                    </a:xfrm>
                    <a:prstGeom prst="rect">
                      <a:avLst/>
                    </a:prstGeom>
                    <a:ln>
                      <a:noFill/>
                    </a:ln>
                    <a:extLst>
                      <a:ext uri="{53640926-AAD7-44D8-BBD7-CCE9431645EC}">
                        <a14:shadowObscured xmlns:a14="http://schemas.microsoft.com/office/drawing/2010/main"/>
                      </a:ext>
                    </a:extLst>
                  </pic:spPr>
                </pic:pic>
              </a:graphicData>
            </a:graphic>
          </wp:inline>
        </w:drawing>
      </w:r>
    </w:p>
    <w:p w14:paraId="3A08E34D" w14:textId="7540CBE4" w:rsidR="00EE7DEF" w:rsidRDefault="00EE7DEF" w:rsidP="00495C7C">
      <w:pPr>
        <w:pStyle w:val="Firma"/>
        <w:rPr>
          <w:color w:val="000000" w:themeColor="text1"/>
        </w:rPr>
      </w:pPr>
    </w:p>
    <w:p w14:paraId="51DADE91" w14:textId="54993A84" w:rsidR="008B68C4" w:rsidRDefault="008B68C4" w:rsidP="00495C7C">
      <w:pPr>
        <w:pStyle w:val="Firma"/>
        <w:rPr>
          <w:color w:val="000000" w:themeColor="text1"/>
        </w:rPr>
      </w:pPr>
    </w:p>
    <w:p w14:paraId="1566ABA1" w14:textId="1ED2F284" w:rsidR="008B68C4" w:rsidRDefault="008B68C4" w:rsidP="00495C7C">
      <w:pPr>
        <w:pStyle w:val="Firma"/>
        <w:rPr>
          <w:color w:val="000000" w:themeColor="text1"/>
        </w:rPr>
      </w:pPr>
    </w:p>
    <w:p w14:paraId="1DAE802E" w14:textId="4A783077" w:rsidR="008B68C4" w:rsidRDefault="008B68C4" w:rsidP="00495C7C">
      <w:pPr>
        <w:pStyle w:val="Firma"/>
        <w:rPr>
          <w:color w:val="000000" w:themeColor="text1"/>
        </w:rPr>
      </w:pPr>
    </w:p>
    <w:p w14:paraId="7FE81134" w14:textId="3BB8E3CD" w:rsidR="008B68C4" w:rsidRDefault="008B68C4" w:rsidP="008B68C4">
      <w:pPr>
        <w:pStyle w:val="Firma"/>
        <w:jc w:val="center"/>
        <w:rPr>
          <w:color w:val="000000" w:themeColor="text1"/>
        </w:rPr>
      </w:pPr>
      <w:r>
        <w:rPr>
          <w:noProof/>
        </w:rPr>
        <w:drawing>
          <wp:inline distT="0" distB="0" distL="0" distR="0" wp14:anchorId="3D4A92C1" wp14:editId="4110C741">
            <wp:extent cx="4038481" cy="1497204"/>
            <wp:effectExtent l="0" t="0" r="635" b="8255"/>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3"/>
                    <a:srcRect l="27294" t="41933" r="11914" b="18000"/>
                    <a:stretch/>
                  </pic:blipFill>
                  <pic:spPr bwMode="auto">
                    <a:xfrm>
                      <a:off x="0" y="0"/>
                      <a:ext cx="4040169" cy="1497830"/>
                    </a:xfrm>
                    <a:prstGeom prst="rect">
                      <a:avLst/>
                    </a:prstGeom>
                    <a:ln>
                      <a:noFill/>
                    </a:ln>
                    <a:extLst>
                      <a:ext uri="{53640926-AAD7-44D8-BBD7-CCE9431645EC}">
                        <a14:shadowObscured xmlns:a14="http://schemas.microsoft.com/office/drawing/2010/main"/>
                      </a:ext>
                    </a:extLst>
                  </pic:spPr>
                </pic:pic>
              </a:graphicData>
            </a:graphic>
          </wp:inline>
        </w:drawing>
      </w:r>
    </w:p>
    <w:p w14:paraId="3F080B7C" w14:textId="63DB7EB6" w:rsidR="008B68C4" w:rsidRDefault="008B68C4" w:rsidP="008B68C4">
      <w:pPr>
        <w:pStyle w:val="Firma"/>
        <w:jc w:val="center"/>
        <w:rPr>
          <w:color w:val="000000" w:themeColor="text1"/>
        </w:rPr>
      </w:pPr>
    </w:p>
    <w:p w14:paraId="7698E85A" w14:textId="6316B589" w:rsidR="008B68C4" w:rsidRDefault="008B68C4" w:rsidP="008B68C4">
      <w:pPr>
        <w:pStyle w:val="Firma"/>
        <w:jc w:val="center"/>
        <w:rPr>
          <w:color w:val="000000" w:themeColor="text1"/>
        </w:rPr>
      </w:pPr>
    </w:p>
    <w:p w14:paraId="793F37E3" w14:textId="094FE79E" w:rsidR="008B68C4" w:rsidRDefault="008B68C4" w:rsidP="008B68C4">
      <w:pPr>
        <w:pStyle w:val="Firma"/>
        <w:jc w:val="center"/>
        <w:rPr>
          <w:color w:val="000000" w:themeColor="text1"/>
        </w:rPr>
      </w:pPr>
    </w:p>
    <w:p w14:paraId="59755E75" w14:textId="06B581FA" w:rsidR="008B68C4" w:rsidRDefault="008B68C4" w:rsidP="008B68C4">
      <w:pPr>
        <w:pStyle w:val="Firma"/>
        <w:jc w:val="center"/>
        <w:rPr>
          <w:color w:val="000000" w:themeColor="text1"/>
        </w:rPr>
      </w:pPr>
    </w:p>
    <w:p w14:paraId="7C4814A1" w14:textId="2C32FC6D" w:rsidR="008B68C4" w:rsidRDefault="00EE18D6" w:rsidP="008B68C4">
      <w:pPr>
        <w:pStyle w:val="Firma"/>
        <w:jc w:val="center"/>
        <w:rPr>
          <w:color w:val="000000" w:themeColor="text1"/>
        </w:rPr>
      </w:pPr>
      <w:r>
        <w:rPr>
          <w:noProof/>
        </w:rPr>
        <w:drawing>
          <wp:inline distT="0" distB="0" distL="0" distR="0" wp14:anchorId="7A9919A5" wp14:editId="3D1A120B">
            <wp:extent cx="4059499" cy="1486526"/>
            <wp:effectExtent l="0" t="0" r="0" b="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4"/>
                    <a:srcRect l="27460" t="42470" r="11417" b="17739"/>
                    <a:stretch/>
                  </pic:blipFill>
                  <pic:spPr bwMode="auto">
                    <a:xfrm>
                      <a:off x="0" y="0"/>
                      <a:ext cx="4062156" cy="1487499"/>
                    </a:xfrm>
                    <a:prstGeom prst="rect">
                      <a:avLst/>
                    </a:prstGeom>
                    <a:ln>
                      <a:noFill/>
                    </a:ln>
                    <a:extLst>
                      <a:ext uri="{53640926-AAD7-44D8-BBD7-CCE9431645EC}">
                        <a14:shadowObscured xmlns:a14="http://schemas.microsoft.com/office/drawing/2010/main"/>
                      </a:ext>
                    </a:extLst>
                  </pic:spPr>
                </pic:pic>
              </a:graphicData>
            </a:graphic>
          </wp:inline>
        </w:drawing>
      </w:r>
    </w:p>
    <w:p w14:paraId="3B0A9F90" w14:textId="21983979" w:rsidR="00EE18D6" w:rsidRDefault="00EE18D6" w:rsidP="008B68C4">
      <w:pPr>
        <w:pStyle w:val="Firma"/>
        <w:jc w:val="center"/>
        <w:rPr>
          <w:color w:val="000000" w:themeColor="text1"/>
        </w:rPr>
      </w:pPr>
    </w:p>
    <w:p w14:paraId="67E1887C" w14:textId="523DD95C" w:rsidR="00EE18D6" w:rsidRDefault="00EE18D6" w:rsidP="008B68C4">
      <w:pPr>
        <w:pStyle w:val="Firma"/>
        <w:jc w:val="center"/>
        <w:rPr>
          <w:color w:val="000000" w:themeColor="text1"/>
        </w:rPr>
      </w:pPr>
    </w:p>
    <w:p w14:paraId="29C86FDF" w14:textId="09788280" w:rsidR="00EE18D6" w:rsidRDefault="00EE18D6" w:rsidP="008B68C4">
      <w:pPr>
        <w:pStyle w:val="Firma"/>
        <w:jc w:val="center"/>
        <w:rPr>
          <w:color w:val="000000" w:themeColor="text1"/>
        </w:rPr>
      </w:pPr>
    </w:p>
    <w:p w14:paraId="6F331CB9" w14:textId="16E1D634" w:rsidR="00EE18D6" w:rsidRDefault="00EE18D6" w:rsidP="008B68C4">
      <w:pPr>
        <w:pStyle w:val="Firma"/>
        <w:jc w:val="center"/>
        <w:rPr>
          <w:color w:val="000000" w:themeColor="text1"/>
        </w:rPr>
      </w:pPr>
    </w:p>
    <w:p w14:paraId="70E33911" w14:textId="58113982" w:rsidR="00EE18D6" w:rsidRDefault="00EE18D6" w:rsidP="008B68C4">
      <w:pPr>
        <w:pStyle w:val="Firma"/>
        <w:jc w:val="center"/>
        <w:rPr>
          <w:color w:val="000000" w:themeColor="text1"/>
        </w:rPr>
      </w:pPr>
    </w:p>
    <w:p w14:paraId="27D825A4" w14:textId="2A28D042" w:rsidR="00EE18D6" w:rsidRDefault="00EE18D6" w:rsidP="008B68C4">
      <w:pPr>
        <w:pStyle w:val="Firma"/>
        <w:jc w:val="center"/>
        <w:rPr>
          <w:color w:val="000000" w:themeColor="text1"/>
        </w:rPr>
      </w:pPr>
    </w:p>
    <w:p w14:paraId="7ACA38FB" w14:textId="074FB3A2" w:rsidR="00EE18D6" w:rsidRDefault="00EE18D6" w:rsidP="008B68C4">
      <w:pPr>
        <w:pStyle w:val="Firma"/>
        <w:jc w:val="center"/>
        <w:rPr>
          <w:color w:val="000000" w:themeColor="text1"/>
        </w:rPr>
      </w:pPr>
      <w:r>
        <w:rPr>
          <w:noProof/>
        </w:rPr>
        <w:drawing>
          <wp:inline distT="0" distB="0" distL="0" distR="0" wp14:anchorId="4445C15D" wp14:editId="582E67C4">
            <wp:extent cx="4064558" cy="1456531"/>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5"/>
                    <a:srcRect l="27374" t="43142" r="11443" b="17880"/>
                    <a:stretch/>
                  </pic:blipFill>
                  <pic:spPr bwMode="auto">
                    <a:xfrm>
                      <a:off x="0" y="0"/>
                      <a:ext cx="4066165" cy="1457107"/>
                    </a:xfrm>
                    <a:prstGeom prst="rect">
                      <a:avLst/>
                    </a:prstGeom>
                    <a:ln>
                      <a:noFill/>
                    </a:ln>
                    <a:extLst>
                      <a:ext uri="{53640926-AAD7-44D8-BBD7-CCE9431645EC}">
                        <a14:shadowObscured xmlns:a14="http://schemas.microsoft.com/office/drawing/2010/main"/>
                      </a:ext>
                    </a:extLst>
                  </pic:spPr>
                </pic:pic>
              </a:graphicData>
            </a:graphic>
          </wp:inline>
        </w:drawing>
      </w:r>
    </w:p>
    <w:p w14:paraId="17AAF0C5" w14:textId="3C1F43BA" w:rsidR="00EE18D6" w:rsidRDefault="00EE18D6" w:rsidP="008B68C4">
      <w:pPr>
        <w:pStyle w:val="Firma"/>
        <w:jc w:val="center"/>
        <w:rPr>
          <w:color w:val="000000" w:themeColor="text1"/>
        </w:rPr>
      </w:pPr>
    </w:p>
    <w:p w14:paraId="16761D73" w14:textId="33B718EF" w:rsidR="00EE18D6" w:rsidRDefault="00EE18D6" w:rsidP="008B68C4">
      <w:pPr>
        <w:pStyle w:val="Firma"/>
        <w:jc w:val="center"/>
        <w:rPr>
          <w:color w:val="000000" w:themeColor="text1"/>
        </w:rPr>
      </w:pPr>
    </w:p>
    <w:p w14:paraId="124455A1" w14:textId="6295BBEE" w:rsidR="00EE18D6" w:rsidRDefault="00EE18D6" w:rsidP="008B68C4">
      <w:pPr>
        <w:pStyle w:val="Firma"/>
        <w:jc w:val="center"/>
        <w:rPr>
          <w:color w:val="000000" w:themeColor="text1"/>
        </w:rPr>
      </w:pPr>
    </w:p>
    <w:p w14:paraId="25578D61" w14:textId="2AD775A4" w:rsidR="00EE18D6" w:rsidRDefault="00EE18D6" w:rsidP="008B68C4">
      <w:pPr>
        <w:pStyle w:val="Firma"/>
        <w:jc w:val="center"/>
        <w:rPr>
          <w:color w:val="000000" w:themeColor="text1"/>
        </w:rPr>
      </w:pPr>
    </w:p>
    <w:p w14:paraId="26C8DF49" w14:textId="032AAAAC" w:rsidR="00EE18D6" w:rsidRDefault="00EE18D6" w:rsidP="008B68C4">
      <w:pPr>
        <w:pStyle w:val="Firma"/>
        <w:jc w:val="center"/>
        <w:rPr>
          <w:color w:val="000000" w:themeColor="text1"/>
        </w:rPr>
      </w:pPr>
    </w:p>
    <w:p w14:paraId="16E22FF9" w14:textId="6D01A999" w:rsidR="00EE18D6" w:rsidRDefault="00EE18D6" w:rsidP="008B68C4">
      <w:pPr>
        <w:pStyle w:val="Firma"/>
        <w:jc w:val="center"/>
        <w:rPr>
          <w:color w:val="000000" w:themeColor="text1"/>
        </w:rPr>
      </w:pPr>
      <w:r>
        <w:rPr>
          <w:noProof/>
        </w:rPr>
        <w:drawing>
          <wp:inline distT="0" distB="0" distL="0" distR="0" wp14:anchorId="73D4321D" wp14:editId="1FD44CA0">
            <wp:extent cx="4451408" cy="1823776"/>
            <wp:effectExtent l="0" t="0" r="6350" b="508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472199" cy="1832294"/>
                    </a:xfrm>
                    <a:prstGeom prst="rect">
                      <a:avLst/>
                    </a:prstGeom>
                  </pic:spPr>
                </pic:pic>
              </a:graphicData>
            </a:graphic>
          </wp:inline>
        </w:drawing>
      </w:r>
    </w:p>
    <w:p w14:paraId="61D7ED4A" w14:textId="77777777" w:rsidR="00EE18D6" w:rsidRDefault="00EE18D6" w:rsidP="008B68C4">
      <w:pPr>
        <w:pStyle w:val="Firma"/>
        <w:jc w:val="center"/>
        <w:rPr>
          <w:color w:val="000000" w:themeColor="text1"/>
        </w:rPr>
      </w:pPr>
    </w:p>
    <w:p w14:paraId="0E59BA1A" w14:textId="23452B60" w:rsidR="00EE7DEF" w:rsidRDefault="00EE7DEF" w:rsidP="00495C7C">
      <w:pPr>
        <w:pStyle w:val="Firma"/>
        <w:rPr>
          <w:color w:val="000000" w:themeColor="text1"/>
        </w:rPr>
      </w:pPr>
    </w:p>
    <w:p w14:paraId="2F9DC7A2" w14:textId="53006FD0" w:rsidR="00EE7DEF" w:rsidRDefault="00EE7DEF" w:rsidP="00495C7C">
      <w:pPr>
        <w:pStyle w:val="Firma"/>
        <w:rPr>
          <w:color w:val="000000" w:themeColor="text1"/>
        </w:rPr>
      </w:pPr>
    </w:p>
    <w:p w14:paraId="52CE4FDC" w14:textId="4FDA87D5" w:rsidR="00EE7DEF" w:rsidRDefault="00EE7DEF" w:rsidP="00495C7C">
      <w:pPr>
        <w:pStyle w:val="Firma"/>
        <w:rPr>
          <w:color w:val="000000" w:themeColor="text1"/>
        </w:rPr>
      </w:pPr>
    </w:p>
    <w:p w14:paraId="622EB67F" w14:textId="4FC17743" w:rsidR="00EE7DEF" w:rsidRPr="00EE7DEF" w:rsidRDefault="00EE7DEF" w:rsidP="00EE7DEF">
      <w:pPr>
        <w:pStyle w:val="Firma"/>
        <w:rPr>
          <w:color w:val="C00000"/>
        </w:rPr>
      </w:pPr>
      <w:r>
        <w:rPr>
          <w:color w:val="C00000"/>
        </w:rPr>
        <w:t>STM32 – Comunicación I</w:t>
      </w:r>
      <w:r>
        <w:rPr>
          <w:color w:val="C00000"/>
          <w:vertAlign w:val="superscript"/>
        </w:rPr>
        <w:t>2</w:t>
      </w:r>
      <w:r>
        <w:rPr>
          <w:color w:val="C00000"/>
        </w:rPr>
        <w:t>C entre STM32 &lt; &gt; ATM328p</w:t>
      </w:r>
    </w:p>
    <w:p w14:paraId="0D99D936" w14:textId="553F57FE" w:rsidR="00EE7DEF" w:rsidRDefault="00EE7DEF" w:rsidP="00495C7C">
      <w:pPr>
        <w:pStyle w:val="Firma"/>
        <w:rPr>
          <w:color w:val="000000" w:themeColor="text1"/>
        </w:rPr>
      </w:pPr>
    </w:p>
    <w:p w14:paraId="7A1F9DB0" w14:textId="1CFE0548" w:rsidR="00EE7DEF" w:rsidRDefault="008D6457" w:rsidP="008D6457">
      <w:pPr>
        <w:pStyle w:val="Firma"/>
        <w:jc w:val="center"/>
        <w:rPr>
          <w:color w:val="000000" w:themeColor="text1"/>
        </w:rPr>
      </w:pPr>
      <w:r>
        <w:rPr>
          <w:noProof/>
        </w:rPr>
        <w:drawing>
          <wp:inline distT="0" distB="0" distL="0" distR="0" wp14:anchorId="5F81DF5F" wp14:editId="1F5BBA12">
            <wp:extent cx="4190163" cy="624561"/>
            <wp:effectExtent l="0" t="0" r="1270" b="4445"/>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224264" cy="629644"/>
                    </a:xfrm>
                    <a:prstGeom prst="rect">
                      <a:avLst/>
                    </a:prstGeom>
                  </pic:spPr>
                </pic:pic>
              </a:graphicData>
            </a:graphic>
          </wp:inline>
        </w:drawing>
      </w:r>
    </w:p>
    <w:p w14:paraId="581D4C3C" w14:textId="770272A9" w:rsidR="008D6457" w:rsidRDefault="008D6457" w:rsidP="008D6457">
      <w:pPr>
        <w:pStyle w:val="Firma"/>
        <w:jc w:val="center"/>
        <w:rPr>
          <w:color w:val="000000" w:themeColor="text1"/>
        </w:rPr>
      </w:pPr>
    </w:p>
    <w:p w14:paraId="33F5A792" w14:textId="722A4E59" w:rsidR="008D6457" w:rsidRDefault="008D6457" w:rsidP="008D6457">
      <w:pPr>
        <w:pStyle w:val="Firma"/>
        <w:jc w:val="center"/>
        <w:rPr>
          <w:color w:val="000000" w:themeColor="text1"/>
        </w:rPr>
      </w:pPr>
    </w:p>
    <w:p w14:paraId="5C0CA304" w14:textId="6BD6C5DD" w:rsidR="008D6457" w:rsidRDefault="008D6457" w:rsidP="008D6457">
      <w:pPr>
        <w:pStyle w:val="Firma"/>
        <w:jc w:val="center"/>
        <w:rPr>
          <w:color w:val="000000" w:themeColor="text1"/>
        </w:rPr>
      </w:pPr>
    </w:p>
    <w:p w14:paraId="2971A154" w14:textId="0746D8AE" w:rsidR="008D6457" w:rsidRDefault="008D6457" w:rsidP="008D6457">
      <w:pPr>
        <w:pStyle w:val="Firma"/>
        <w:jc w:val="center"/>
        <w:rPr>
          <w:color w:val="000000" w:themeColor="text1"/>
        </w:rPr>
      </w:pPr>
    </w:p>
    <w:p w14:paraId="43F3316D" w14:textId="56338126" w:rsidR="008D6457" w:rsidRDefault="008D6457" w:rsidP="008D6457">
      <w:pPr>
        <w:pStyle w:val="Firma"/>
        <w:jc w:val="center"/>
        <w:rPr>
          <w:color w:val="000000" w:themeColor="text1"/>
        </w:rPr>
      </w:pPr>
    </w:p>
    <w:p w14:paraId="10EE6414" w14:textId="286644C7" w:rsidR="008D6457" w:rsidRDefault="008D6457" w:rsidP="008D6457">
      <w:pPr>
        <w:pStyle w:val="Firma"/>
        <w:jc w:val="center"/>
        <w:rPr>
          <w:color w:val="000000" w:themeColor="text1"/>
        </w:rPr>
      </w:pPr>
      <w:r>
        <w:rPr>
          <w:noProof/>
        </w:rPr>
        <w:drawing>
          <wp:inline distT="0" distB="0" distL="0" distR="0" wp14:anchorId="45BD6963" wp14:editId="26A931B4">
            <wp:extent cx="2173462" cy="726935"/>
            <wp:effectExtent l="0" t="0" r="0" b="0"/>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2182303" cy="729892"/>
                    </a:xfrm>
                    <a:prstGeom prst="rect">
                      <a:avLst/>
                    </a:prstGeom>
                  </pic:spPr>
                </pic:pic>
              </a:graphicData>
            </a:graphic>
          </wp:inline>
        </w:drawing>
      </w:r>
      <w:r>
        <w:rPr>
          <w:noProof/>
        </w:rPr>
        <w:drawing>
          <wp:inline distT="0" distB="0" distL="0" distR="0" wp14:anchorId="76695DA8" wp14:editId="436D2652">
            <wp:extent cx="1306286" cy="1832559"/>
            <wp:effectExtent l="0" t="0" r="8255"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1318028" cy="1849031"/>
                    </a:xfrm>
                    <a:prstGeom prst="rect">
                      <a:avLst/>
                    </a:prstGeom>
                  </pic:spPr>
                </pic:pic>
              </a:graphicData>
            </a:graphic>
          </wp:inline>
        </w:drawing>
      </w:r>
    </w:p>
    <w:p w14:paraId="299A4C19" w14:textId="1F661275" w:rsidR="008D6457" w:rsidRDefault="008D6457" w:rsidP="008D6457">
      <w:pPr>
        <w:pStyle w:val="Firma"/>
        <w:jc w:val="center"/>
        <w:rPr>
          <w:color w:val="000000" w:themeColor="text1"/>
        </w:rPr>
      </w:pPr>
    </w:p>
    <w:p w14:paraId="29DECEE6" w14:textId="63B41077" w:rsidR="008D6457" w:rsidRDefault="008D6457" w:rsidP="008D6457">
      <w:pPr>
        <w:pStyle w:val="Firma"/>
        <w:jc w:val="center"/>
        <w:rPr>
          <w:color w:val="000000" w:themeColor="text1"/>
        </w:rPr>
      </w:pPr>
    </w:p>
    <w:p w14:paraId="0DE886F1" w14:textId="2C8D79A2" w:rsidR="008D6457" w:rsidRDefault="008D6457" w:rsidP="008D6457">
      <w:pPr>
        <w:pStyle w:val="Firma"/>
        <w:jc w:val="center"/>
        <w:rPr>
          <w:color w:val="000000" w:themeColor="text1"/>
        </w:rPr>
      </w:pPr>
    </w:p>
    <w:p w14:paraId="4A800A87" w14:textId="2D20AC3E" w:rsidR="008D6457" w:rsidRDefault="008D6457" w:rsidP="008D6457">
      <w:pPr>
        <w:pStyle w:val="Firma"/>
        <w:jc w:val="center"/>
        <w:rPr>
          <w:color w:val="000000" w:themeColor="text1"/>
        </w:rPr>
      </w:pPr>
    </w:p>
    <w:p w14:paraId="597CA023" w14:textId="1D1841D9" w:rsidR="008D6457" w:rsidRDefault="008D6457" w:rsidP="008D6457">
      <w:pPr>
        <w:pStyle w:val="Firma"/>
        <w:jc w:val="center"/>
        <w:rPr>
          <w:color w:val="000000" w:themeColor="text1"/>
        </w:rPr>
      </w:pPr>
    </w:p>
    <w:p w14:paraId="46A2E139" w14:textId="71A714CE" w:rsidR="008D6457" w:rsidRDefault="008D6457" w:rsidP="008D6457">
      <w:pPr>
        <w:pStyle w:val="Firma"/>
        <w:jc w:val="center"/>
        <w:rPr>
          <w:color w:val="000000" w:themeColor="text1"/>
        </w:rPr>
      </w:pPr>
    </w:p>
    <w:p w14:paraId="31D61F85" w14:textId="7E83EE61" w:rsidR="008D6457" w:rsidRDefault="008D6457" w:rsidP="008D6457">
      <w:pPr>
        <w:pStyle w:val="Firma"/>
        <w:jc w:val="center"/>
        <w:rPr>
          <w:color w:val="000000" w:themeColor="text1"/>
        </w:rPr>
      </w:pPr>
    </w:p>
    <w:p w14:paraId="265D00DE" w14:textId="32D9FF5A" w:rsidR="008D6457" w:rsidRDefault="008D6457" w:rsidP="008D6457">
      <w:pPr>
        <w:pStyle w:val="Firma"/>
        <w:jc w:val="center"/>
        <w:rPr>
          <w:color w:val="000000" w:themeColor="text1"/>
        </w:rPr>
      </w:pPr>
      <w:r>
        <w:rPr>
          <w:noProof/>
        </w:rPr>
        <w:drawing>
          <wp:inline distT="0" distB="0" distL="0" distR="0" wp14:anchorId="7025F124" wp14:editId="3196B79B">
            <wp:extent cx="3712913" cy="185894"/>
            <wp:effectExtent l="0" t="0" r="0" b="508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882259" cy="194373"/>
                    </a:xfrm>
                    <a:prstGeom prst="rect">
                      <a:avLst/>
                    </a:prstGeom>
                  </pic:spPr>
                </pic:pic>
              </a:graphicData>
            </a:graphic>
          </wp:inline>
        </w:drawing>
      </w:r>
    </w:p>
    <w:p w14:paraId="3BB97E6A" w14:textId="77777777" w:rsidR="008D6457" w:rsidRDefault="008D6457" w:rsidP="008D6457">
      <w:pPr>
        <w:pStyle w:val="Firma"/>
        <w:jc w:val="center"/>
        <w:rPr>
          <w:color w:val="000000" w:themeColor="text1"/>
        </w:rPr>
      </w:pPr>
    </w:p>
    <w:p w14:paraId="29B525EF" w14:textId="7E0E857A" w:rsidR="00EE7DEF" w:rsidRDefault="00EE7DEF" w:rsidP="00495C7C">
      <w:pPr>
        <w:pStyle w:val="Firma"/>
        <w:rPr>
          <w:color w:val="000000" w:themeColor="text1"/>
        </w:rPr>
      </w:pPr>
    </w:p>
    <w:p w14:paraId="0E23A72A" w14:textId="08D0A3E5" w:rsidR="008D6457" w:rsidRDefault="008D6457" w:rsidP="00495C7C">
      <w:pPr>
        <w:pStyle w:val="Firma"/>
        <w:rPr>
          <w:color w:val="000000" w:themeColor="text1"/>
        </w:rPr>
      </w:pPr>
    </w:p>
    <w:p w14:paraId="472C2D0E" w14:textId="4D63F706" w:rsidR="008D6457" w:rsidRDefault="008D6457" w:rsidP="008D6457">
      <w:pPr>
        <w:pStyle w:val="Firma"/>
        <w:jc w:val="center"/>
        <w:rPr>
          <w:color w:val="000000" w:themeColor="text1"/>
        </w:rPr>
      </w:pPr>
      <w:r>
        <w:rPr>
          <w:noProof/>
        </w:rPr>
        <w:drawing>
          <wp:inline distT="0" distB="0" distL="0" distR="0" wp14:anchorId="45513E78" wp14:editId="26A624D4">
            <wp:extent cx="2798152" cy="463388"/>
            <wp:effectExtent l="0" t="0" r="2540" b="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2821122" cy="467192"/>
                    </a:xfrm>
                    <a:prstGeom prst="rect">
                      <a:avLst/>
                    </a:prstGeom>
                  </pic:spPr>
                </pic:pic>
              </a:graphicData>
            </a:graphic>
          </wp:inline>
        </w:drawing>
      </w:r>
    </w:p>
    <w:p w14:paraId="0F0875DA" w14:textId="6185B451" w:rsidR="008D6457" w:rsidRDefault="008D6457" w:rsidP="008D6457">
      <w:pPr>
        <w:pStyle w:val="Firma"/>
        <w:jc w:val="center"/>
        <w:rPr>
          <w:color w:val="000000" w:themeColor="text1"/>
        </w:rPr>
      </w:pPr>
    </w:p>
    <w:p w14:paraId="61637C3D" w14:textId="40A210D1" w:rsidR="008D6457" w:rsidRDefault="008D6457" w:rsidP="008D6457">
      <w:pPr>
        <w:pStyle w:val="Firma"/>
        <w:jc w:val="center"/>
        <w:rPr>
          <w:color w:val="000000" w:themeColor="text1"/>
        </w:rPr>
      </w:pPr>
    </w:p>
    <w:p w14:paraId="246C07E8" w14:textId="5F780AEC" w:rsidR="008D6457" w:rsidRDefault="008D6457" w:rsidP="008D6457">
      <w:pPr>
        <w:pStyle w:val="Firma"/>
        <w:jc w:val="center"/>
        <w:rPr>
          <w:color w:val="000000" w:themeColor="text1"/>
        </w:rPr>
      </w:pPr>
    </w:p>
    <w:p w14:paraId="1B47F00E" w14:textId="31D10747" w:rsidR="008D6457" w:rsidRDefault="008D6457" w:rsidP="008D6457">
      <w:pPr>
        <w:pStyle w:val="Firma"/>
        <w:jc w:val="center"/>
        <w:rPr>
          <w:color w:val="000000" w:themeColor="text1"/>
        </w:rPr>
      </w:pPr>
    </w:p>
    <w:p w14:paraId="3B10FF7E" w14:textId="1626504E" w:rsidR="008D6457" w:rsidRDefault="008D6457" w:rsidP="008D6457">
      <w:pPr>
        <w:pStyle w:val="Firma"/>
        <w:jc w:val="center"/>
        <w:rPr>
          <w:color w:val="000000" w:themeColor="text1"/>
        </w:rPr>
      </w:pPr>
    </w:p>
    <w:p w14:paraId="56E37768" w14:textId="6F68BE06" w:rsidR="008D6457" w:rsidRDefault="008D6457" w:rsidP="008D6457">
      <w:pPr>
        <w:pStyle w:val="Firma"/>
        <w:jc w:val="center"/>
        <w:rPr>
          <w:color w:val="000000" w:themeColor="text1"/>
        </w:rPr>
      </w:pPr>
    </w:p>
    <w:p w14:paraId="204EE5F1" w14:textId="0DD80879" w:rsidR="008D6457" w:rsidRDefault="008D6457" w:rsidP="008D6457">
      <w:pPr>
        <w:pStyle w:val="Firma"/>
        <w:jc w:val="center"/>
        <w:rPr>
          <w:color w:val="000000" w:themeColor="text1"/>
        </w:rPr>
      </w:pPr>
    </w:p>
    <w:p w14:paraId="33C9CD18" w14:textId="721C698D" w:rsidR="008D6457" w:rsidRDefault="008D6457" w:rsidP="008D6457">
      <w:pPr>
        <w:pStyle w:val="Firma"/>
        <w:jc w:val="center"/>
        <w:rPr>
          <w:color w:val="000000" w:themeColor="text1"/>
        </w:rPr>
      </w:pPr>
      <w:r>
        <w:rPr>
          <w:noProof/>
        </w:rPr>
        <w:drawing>
          <wp:inline distT="0" distB="0" distL="0" distR="0" wp14:anchorId="470A3DCF" wp14:editId="6EF20424">
            <wp:extent cx="1247775" cy="428625"/>
            <wp:effectExtent l="0" t="0" r="9525" b="9525"/>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247775" cy="428625"/>
                    </a:xfrm>
                    <a:prstGeom prst="rect">
                      <a:avLst/>
                    </a:prstGeom>
                  </pic:spPr>
                </pic:pic>
              </a:graphicData>
            </a:graphic>
          </wp:inline>
        </w:drawing>
      </w:r>
    </w:p>
    <w:p w14:paraId="475F6B2F" w14:textId="329FD692" w:rsidR="00EE7DEF" w:rsidRDefault="00EE7DEF" w:rsidP="00495C7C">
      <w:pPr>
        <w:pStyle w:val="Firma"/>
        <w:rPr>
          <w:color w:val="000000" w:themeColor="text1"/>
        </w:rPr>
      </w:pPr>
    </w:p>
    <w:p w14:paraId="38F7797A" w14:textId="08FC2061" w:rsidR="00EE7DEF" w:rsidRDefault="00EE7DEF" w:rsidP="00495C7C">
      <w:pPr>
        <w:pStyle w:val="Firma"/>
        <w:rPr>
          <w:color w:val="000000" w:themeColor="text1"/>
        </w:rPr>
      </w:pPr>
    </w:p>
    <w:p w14:paraId="4B72E1A9" w14:textId="1147E19F" w:rsidR="00EE7DEF" w:rsidRDefault="00EE7DEF" w:rsidP="00495C7C">
      <w:pPr>
        <w:pStyle w:val="Firma"/>
        <w:rPr>
          <w:color w:val="000000" w:themeColor="text1"/>
        </w:rPr>
      </w:pPr>
    </w:p>
    <w:p w14:paraId="0DA74058" w14:textId="645C308E" w:rsidR="00EE7DEF" w:rsidRDefault="00EE7DEF" w:rsidP="00495C7C">
      <w:pPr>
        <w:pStyle w:val="Firma"/>
        <w:rPr>
          <w:color w:val="000000" w:themeColor="text1"/>
        </w:rPr>
      </w:pPr>
    </w:p>
    <w:p w14:paraId="3687EE40" w14:textId="6DB8928B" w:rsidR="00EE7DEF" w:rsidRDefault="00EE7DEF" w:rsidP="00EE7DEF">
      <w:pPr>
        <w:pStyle w:val="Firma"/>
        <w:rPr>
          <w:color w:val="C00000"/>
        </w:rPr>
      </w:pPr>
      <w:r>
        <w:rPr>
          <w:color w:val="C00000"/>
        </w:rPr>
        <w:t>ATM328p – Condensadores de desacoplo</w:t>
      </w:r>
    </w:p>
    <w:p w14:paraId="3FBFA774" w14:textId="77777777" w:rsidR="00EE7DEF" w:rsidRDefault="00EE7DEF" w:rsidP="00495C7C">
      <w:pPr>
        <w:pStyle w:val="Firma"/>
        <w:rPr>
          <w:color w:val="000000" w:themeColor="text1"/>
        </w:rPr>
      </w:pPr>
    </w:p>
    <w:p w14:paraId="28255EFA" w14:textId="3CB96D85" w:rsidR="00495C7C" w:rsidRDefault="00495C7C" w:rsidP="00495C7C">
      <w:pPr>
        <w:pStyle w:val="Firma"/>
        <w:rPr>
          <w:color w:val="000000" w:themeColor="text1"/>
        </w:rPr>
      </w:pPr>
    </w:p>
    <w:p w14:paraId="30AB52D8" w14:textId="379605E8" w:rsidR="00495C7C" w:rsidRDefault="00495C7C" w:rsidP="00495C7C">
      <w:pPr>
        <w:pStyle w:val="Firma"/>
        <w:rPr>
          <w:color w:val="000000" w:themeColor="text1"/>
        </w:rPr>
      </w:pPr>
    </w:p>
    <w:p w14:paraId="116D5C2B" w14:textId="228B9473" w:rsidR="00495C7C" w:rsidRDefault="004035B2" w:rsidP="004035B2">
      <w:pPr>
        <w:pStyle w:val="Firma"/>
        <w:jc w:val="center"/>
        <w:rPr>
          <w:color w:val="000000" w:themeColor="text1"/>
        </w:rPr>
      </w:pPr>
      <w:r>
        <w:rPr>
          <w:noProof/>
        </w:rPr>
        <w:drawing>
          <wp:inline distT="0" distB="0" distL="0" distR="0" wp14:anchorId="5FCAD4BF" wp14:editId="593217DB">
            <wp:extent cx="5555644" cy="1070149"/>
            <wp:effectExtent l="0" t="0" r="6985"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603076" cy="1079285"/>
                    </a:xfrm>
                    <a:prstGeom prst="rect">
                      <a:avLst/>
                    </a:prstGeom>
                  </pic:spPr>
                </pic:pic>
              </a:graphicData>
            </a:graphic>
          </wp:inline>
        </w:drawing>
      </w:r>
    </w:p>
    <w:p w14:paraId="575508E0" w14:textId="71CA069F" w:rsidR="00495C7C" w:rsidRDefault="00495C7C" w:rsidP="00495C7C">
      <w:pPr>
        <w:pStyle w:val="Firma"/>
        <w:rPr>
          <w:color w:val="000000" w:themeColor="text1"/>
        </w:rPr>
      </w:pPr>
    </w:p>
    <w:p w14:paraId="6E6CE856" w14:textId="631A1EB4" w:rsidR="004035B2" w:rsidRDefault="004035B2" w:rsidP="00495C7C">
      <w:pPr>
        <w:pStyle w:val="Firma"/>
        <w:rPr>
          <w:color w:val="000000" w:themeColor="text1"/>
        </w:rPr>
      </w:pPr>
    </w:p>
    <w:p w14:paraId="7C18DC25" w14:textId="60C261D7" w:rsidR="004035B2" w:rsidRDefault="004035B2" w:rsidP="00495C7C">
      <w:pPr>
        <w:pStyle w:val="Firma"/>
        <w:rPr>
          <w:color w:val="000000" w:themeColor="text1"/>
        </w:rPr>
      </w:pPr>
    </w:p>
    <w:p w14:paraId="1C304C40" w14:textId="03E9F03F" w:rsidR="004035B2" w:rsidRDefault="004035B2" w:rsidP="00495C7C">
      <w:pPr>
        <w:pStyle w:val="Firma"/>
        <w:rPr>
          <w:color w:val="000000" w:themeColor="text1"/>
        </w:rPr>
      </w:pPr>
    </w:p>
    <w:p w14:paraId="40B24ED1" w14:textId="50406E26" w:rsidR="004035B2" w:rsidRDefault="00183C7A" w:rsidP="00183C7A">
      <w:pPr>
        <w:pStyle w:val="Firma"/>
        <w:jc w:val="center"/>
        <w:rPr>
          <w:color w:val="000000" w:themeColor="text1"/>
        </w:rPr>
      </w:pPr>
      <w:r>
        <w:rPr>
          <w:noProof/>
        </w:rPr>
        <w:drawing>
          <wp:inline distT="0" distB="0" distL="0" distR="0" wp14:anchorId="24D6AC24" wp14:editId="395D6D8C">
            <wp:extent cx="4692580" cy="1657602"/>
            <wp:effectExtent l="0" t="0" r="0" b="0"/>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704024" cy="1661645"/>
                    </a:xfrm>
                    <a:prstGeom prst="rect">
                      <a:avLst/>
                    </a:prstGeom>
                  </pic:spPr>
                </pic:pic>
              </a:graphicData>
            </a:graphic>
          </wp:inline>
        </w:drawing>
      </w:r>
    </w:p>
    <w:p w14:paraId="52CE7CEC" w14:textId="569B50C2" w:rsidR="00183C7A" w:rsidRDefault="00183C7A" w:rsidP="00183C7A">
      <w:pPr>
        <w:pStyle w:val="Firma"/>
        <w:jc w:val="center"/>
        <w:rPr>
          <w:color w:val="000000" w:themeColor="text1"/>
        </w:rPr>
      </w:pPr>
    </w:p>
    <w:p w14:paraId="1F761951" w14:textId="10B5EF0D" w:rsidR="00183C7A" w:rsidRDefault="00183C7A" w:rsidP="00183C7A">
      <w:pPr>
        <w:pStyle w:val="Firma"/>
        <w:jc w:val="center"/>
        <w:rPr>
          <w:color w:val="000000" w:themeColor="text1"/>
        </w:rPr>
      </w:pPr>
    </w:p>
    <w:p w14:paraId="2EA08929" w14:textId="5FBAAFA7" w:rsidR="00183C7A" w:rsidRDefault="00183C7A" w:rsidP="00183C7A">
      <w:pPr>
        <w:pStyle w:val="Firma"/>
        <w:jc w:val="center"/>
        <w:rPr>
          <w:color w:val="000000" w:themeColor="text1"/>
        </w:rPr>
      </w:pPr>
    </w:p>
    <w:p w14:paraId="17F177A1" w14:textId="789E7B50" w:rsidR="00183C7A" w:rsidRDefault="00183C7A" w:rsidP="00183C7A">
      <w:pPr>
        <w:pStyle w:val="Firma"/>
        <w:jc w:val="center"/>
        <w:rPr>
          <w:color w:val="000000" w:themeColor="text1"/>
        </w:rPr>
      </w:pPr>
      <w:r>
        <w:rPr>
          <w:noProof/>
        </w:rPr>
        <w:drawing>
          <wp:inline distT="0" distB="0" distL="0" distR="0" wp14:anchorId="63B65BD1" wp14:editId="1A1FF5BD">
            <wp:extent cx="2849859" cy="1760599"/>
            <wp:effectExtent l="0" t="0" r="8255"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2854577" cy="1763514"/>
                    </a:xfrm>
                    <a:prstGeom prst="rect">
                      <a:avLst/>
                    </a:prstGeom>
                  </pic:spPr>
                </pic:pic>
              </a:graphicData>
            </a:graphic>
          </wp:inline>
        </w:drawing>
      </w:r>
    </w:p>
    <w:p w14:paraId="72ED933C" w14:textId="6AE70B0F" w:rsidR="00183C7A" w:rsidRDefault="00183C7A" w:rsidP="00183C7A">
      <w:pPr>
        <w:pStyle w:val="Firma"/>
        <w:jc w:val="center"/>
        <w:rPr>
          <w:color w:val="000000" w:themeColor="text1"/>
        </w:rPr>
      </w:pPr>
    </w:p>
    <w:p w14:paraId="3CA03CC7" w14:textId="6A4881B8" w:rsidR="00183C7A" w:rsidRDefault="00183C7A" w:rsidP="00183C7A">
      <w:pPr>
        <w:pStyle w:val="Firma"/>
        <w:jc w:val="center"/>
        <w:rPr>
          <w:color w:val="000000" w:themeColor="text1"/>
        </w:rPr>
      </w:pPr>
    </w:p>
    <w:p w14:paraId="7AA57177" w14:textId="37FEEB93" w:rsidR="00183C7A" w:rsidRDefault="00183C7A" w:rsidP="00183C7A">
      <w:pPr>
        <w:pStyle w:val="Firma"/>
        <w:jc w:val="center"/>
        <w:rPr>
          <w:color w:val="000000" w:themeColor="text1"/>
        </w:rPr>
      </w:pPr>
    </w:p>
    <w:p w14:paraId="49A03E4B" w14:textId="23829F8F" w:rsidR="00183C7A" w:rsidRDefault="00183C7A" w:rsidP="00183C7A">
      <w:pPr>
        <w:pStyle w:val="Firma"/>
        <w:jc w:val="center"/>
        <w:rPr>
          <w:color w:val="000000" w:themeColor="text1"/>
        </w:rPr>
      </w:pPr>
    </w:p>
    <w:p w14:paraId="65300265" w14:textId="7612874D" w:rsidR="00183C7A" w:rsidRDefault="00183C7A" w:rsidP="00183C7A">
      <w:pPr>
        <w:pStyle w:val="Firma"/>
        <w:jc w:val="center"/>
        <w:rPr>
          <w:color w:val="000000" w:themeColor="text1"/>
        </w:rPr>
      </w:pPr>
    </w:p>
    <w:p w14:paraId="3FDD884A" w14:textId="30C24757" w:rsidR="00B300E8" w:rsidRDefault="00B300E8" w:rsidP="00183C7A">
      <w:pPr>
        <w:pStyle w:val="Firma"/>
        <w:jc w:val="center"/>
        <w:rPr>
          <w:color w:val="000000" w:themeColor="text1"/>
        </w:rPr>
      </w:pPr>
    </w:p>
    <w:p w14:paraId="2837A0E2" w14:textId="7923D47E" w:rsidR="00B300E8" w:rsidRDefault="00B300E8" w:rsidP="00183C7A">
      <w:pPr>
        <w:pStyle w:val="Firma"/>
        <w:jc w:val="center"/>
        <w:rPr>
          <w:color w:val="000000" w:themeColor="text1"/>
        </w:rPr>
      </w:pPr>
    </w:p>
    <w:p w14:paraId="6E9BD02B" w14:textId="6A8DFF20" w:rsidR="00B300E8" w:rsidRDefault="00B300E8" w:rsidP="00183C7A">
      <w:pPr>
        <w:pStyle w:val="Firma"/>
        <w:jc w:val="center"/>
        <w:rPr>
          <w:color w:val="000000" w:themeColor="text1"/>
        </w:rPr>
      </w:pPr>
    </w:p>
    <w:p w14:paraId="6481520E" w14:textId="5035BE59" w:rsidR="00B300E8" w:rsidRDefault="00B300E8" w:rsidP="00183C7A">
      <w:pPr>
        <w:pStyle w:val="Firma"/>
        <w:jc w:val="center"/>
        <w:rPr>
          <w:color w:val="000000" w:themeColor="text1"/>
        </w:rPr>
      </w:pPr>
    </w:p>
    <w:p w14:paraId="38D43F50" w14:textId="418DB7E1" w:rsidR="00B300E8" w:rsidRDefault="00B300E8" w:rsidP="00183C7A">
      <w:pPr>
        <w:pStyle w:val="Firma"/>
        <w:jc w:val="center"/>
        <w:rPr>
          <w:color w:val="000000" w:themeColor="text1"/>
        </w:rPr>
      </w:pPr>
    </w:p>
    <w:p w14:paraId="74D40814" w14:textId="0546E333" w:rsidR="00B300E8" w:rsidRDefault="00B300E8" w:rsidP="00183C7A">
      <w:pPr>
        <w:pStyle w:val="Firma"/>
        <w:jc w:val="center"/>
        <w:rPr>
          <w:color w:val="000000" w:themeColor="text1"/>
        </w:rPr>
      </w:pPr>
    </w:p>
    <w:p w14:paraId="0B86DFCA" w14:textId="61F16BCB" w:rsidR="00B300E8" w:rsidRDefault="00B300E8" w:rsidP="00183C7A">
      <w:pPr>
        <w:pStyle w:val="Firma"/>
        <w:jc w:val="center"/>
        <w:rPr>
          <w:color w:val="000000" w:themeColor="text1"/>
        </w:rPr>
      </w:pPr>
      <w:r>
        <w:rPr>
          <w:noProof/>
        </w:rPr>
        <w:lastRenderedPageBreak/>
        <w:drawing>
          <wp:inline distT="0" distB="0" distL="0" distR="0" wp14:anchorId="5009A8B8" wp14:editId="76276F9A">
            <wp:extent cx="3682721" cy="2515343"/>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6"/>
                    <a:srcRect l="3857" t="8064" r="44119" b="28765"/>
                    <a:stretch/>
                  </pic:blipFill>
                  <pic:spPr bwMode="auto">
                    <a:xfrm>
                      <a:off x="0" y="0"/>
                      <a:ext cx="3688209" cy="2519091"/>
                    </a:xfrm>
                    <a:prstGeom prst="rect">
                      <a:avLst/>
                    </a:prstGeom>
                    <a:ln>
                      <a:noFill/>
                    </a:ln>
                    <a:extLst>
                      <a:ext uri="{53640926-AAD7-44D8-BBD7-CCE9431645EC}">
                        <a14:shadowObscured xmlns:a14="http://schemas.microsoft.com/office/drawing/2010/main"/>
                      </a:ext>
                    </a:extLst>
                  </pic:spPr>
                </pic:pic>
              </a:graphicData>
            </a:graphic>
          </wp:inline>
        </w:drawing>
      </w:r>
    </w:p>
    <w:p w14:paraId="05C1268A" w14:textId="22D166C1" w:rsidR="00B300E8" w:rsidRDefault="00B300E8" w:rsidP="00183C7A">
      <w:pPr>
        <w:pStyle w:val="Firma"/>
        <w:jc w:val="center"/>
        <w:rPr>
          <w:color w:val="000000" w:themeColor="text1"/>
        </w:rPr>
      </w:pPr>
    </w:p>
    <w:p w14:paraId="565FC770" w14:textId="3372FEE9" w:rsidR="00B300E8" w:rsidRDefault="00B300E8" w:rsidP="00183C7A">
      <w:pPr>
        <w:pStyle w:val="Firma"/>
        <w:jc w:val="center"/>
        <w:rPr>
          <w:color w:val="000000" w:themeColor="text1"/>
        </w:rPr>
      </w:pPr>
    </w:p>
    <w:p w14:paraId="5DAA07B6" w14:textId="5EF6AD81" w:rsidR="00B300E8" w:rsidRDefault="00B300E8" w:rsidP="00183C7A">
      <w:pPr>
        <w:pStyle w:val="Firma"/>
        <w:jc w:val="center"/>
        <w:rPr>
          <w:color w:val="000000" w:themeColor="text1"/>
        </w:rPr>
      </w:pPr>
    </w:p>
    <w:p w14:paraId="386B0648" w14:textId="7CDCB884" w:rsidR="00B300E8" w:rsidRDefault="00B300E8" w:rsidP="00183C7A">
      <w:pPr>
        <w:pStyle w:val="Firma"/>
        <w:jc w:val="center"/>
        <w:rPr>
          <w:color w:val="000000" w:themeColor="text1"/>
        </w:rPr>
      </w:pPr>
    </w:p>
    <w:p w14:paraId="3A9FA148" w14:textId="77777777" w:rsidR="00B300E8" w:rsidRDefault="00B300E8" w:rsidP="00183C7A">
      <w:pPr>
        <w:pStyle w:val="Firma"/>
        <w:jc w:val="center"/>
        <w:rPr>
          <w:color w:val="000000" w:themeColor="text1"/>
        </w:rPr>
      </w:pPr>
    </w:p>
    <w:p w14:paraId="006BD3BA" w14:textId="66358BAC" w:rsidR="00183C7A" w:rsidRPr="004035B2" w:rsidRDefault="00183C7A" w:rsidP="00183C7A">
      <w:pPr>
        <w:pStyle w:val="Firma"/>
        <w:jc w:val="center"/>
        <w:rPr>
          <w:color w:val="000000" w:themeColor="text1"/>
        </w:rPr>
      </w:pPr>
      <w:r>
        <w:rPr>
          <w:noProof/>
        </w:rPr>
        <w:drawing>
          <wp:inline distT="0" distB="0" distL="0" distR="0" wp14:anchorId="2F3C2E9C" wp14:editId="55CF1023">
            <wp:extent cx="2541268" cy="4717701"/>
            <wp:effectExtent l="0" t="0" r="0" b="6985"/>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2550065" cy="4734032"/>
                    </a:xfrm>
                    <a:prstGeom prst="rect">
                      <a:avLst/>
                    </a:prstGeom>
                  </pic:spPr>
                </pic:pic>
              </a:graphicData>
            </a:graphic>
          </wp:inline>
        </w:drawing>
      </w:r>
    </w:p>
    <w:p w14:paraId="30CCA7A7" w14:textId="36487986" w:rsidR="00495C7C" w:rsidRDefault="00495C7C" w:rsidP="00495C7C">
      <w:pPr>
        <w:pStyle w:val="Firma"/>
        <w:rPr>
          <w:color w:val="000000" w:themeColor="text1"/>
        </w:rPr>
      </w:pPr>
    </w:p>
    <w:p w14:paraId="156AEAF1" w14:textId="700BC92A" w:rsidR="00495C7C" w:rsidRDefault="00183C7A" w:rsidP="00495C7C">
      <w:pPr>
        <w:pStyle w:val="Firma"/>
        <w:rPr>
          <w:color w:val="000000" w:themeColor="text1"/>
        </w:rPr>
      </w:pPr>
      <w:r>
        <w:rPr>
          <w:color w:val="000000" w:themeColor="text1"/>
        </w:rPr>
        <w:t xml:space="preserve"> </w:t>
      </w:r>
    </w:p>
    <w:p w14:paraId="0F314E5E" w14:textId="7198143B" w:rsidR="00B121AF" w:rsidRDefault="00B121AF" w:rsidP="00495C7C">
      <w:pPr>
        <w:pStyle w:val="Firma"/>
        <w:rPr>
          <w:color w:val="000000" w:themeColor="text1"/>
        </w:rPr>
      </w:pPr>
    </w:p>
    <w:p w14:paraId="724D2274" w14:textId="142FA245" w:rsidR="00B121AF" w:rsidRDefault="00B121AF" w:rsidP="00495C7C">
      <w:pPr>
        <w:pStyle w:val="Firma"/>
        <w:rPr>
          <w:color w:val="000000" w:themeColor="text1"/>
        </w:rPr>
      </w:pPr>
    </w:p>
    <w:p w14:paraId="0270FABA" w14:textId="434F53E3" w:rsidR="00B121AF" w:rsidRDefault="00B121AF" w:rsidP="00495C7C">
      <w:pPr>
        <w:pStyle w:val="Firma"/>
        <w:rPr>
          <w:color w:val="000000" w:themeColor="text1"/>
        </w:rPr>
      </w:pPr>
    </w:p>
    <w:p w14:paraId="55520CA6" w14:textId="47BC1D56" w:rsidR="00B121AF" w:rsidRDefault="00B121AF" w:rsidP="00495C7C">
      <w:pPr>
        <w:pStyle w:val="Firma"/>
        <w:rPr>
          <w:color w:val="000000" w:themeColor="text1"/>
        </w:rPr>
      </w:pPr>
    </w:p>
    <w:p w14:paraId="16BE4EB3" w14:textId="1DDDF66E" w:rsidR="00B121AF" w:rsidRDefault="00B121AF" w:rsidP="00495C7C">
      <w:pPr>
        <w:pStyle w:val="Firma"/>
        <w:rPr>
          <w:color w:val="000000" w:themeColor="text1"/>
        </w:rPr>
      </w:pPr>
    </w:p>
    <w:p w14:paraId="6743A5C9" w14:textId="77777777" w:rsidR="00B121AF" w:rsidRDefault="00B121AF" w:rsidP="00495C7C">
      <w:pPr>
        <w:pStyle w:val="Firma"/>
        <w:rPr>
          <w:color w:val="000000" w:themeColor="text1"/>
        </w:rPr>
      </w:pPr>
    </w:p>
    <w:p w14:paraId="0F30547B" w14:textId="4C259945" w:rsidR="00495C7C" w:rsidRDefault="00495C7C" w:rsidP="00495C7C">
      <w:pPr>
        <w:pStyle w:val="Firma"/>
        <w:rPr>
          <w:color w:val="000000" w:themeColor="text1"/>
        </w:rPr>
      </w:pPr>
    </w:p>
    <w:p w14:paraId="26552E53" w14:textId="45F9CE01" w:rsidR="00EE7DEF" w:rsidRDefault="00EE7DEF" w:rsidP="00EE7DEF">
      <w:pPr>
        <w:pStyle w:val="Firma"/>
        <w:rPr>
          <w:color w:val="C00000"/>
        </w:rPr>
      </w:pPr>
      <w:r>
        <w:rPr>
          <w:color w:val="C00000"/>
        </w:rPr>
        <w:lastRenderedPageBreak/>
        <w:t>ATM328p – Oscilador de cuarzo + circuito reset</w:t>
      </w:r>
    </w:p>
    <w:p w14:paraId="05CD8AB3" w14:textId="394EB10C" w:rsidR="00EE7DEF" w:rsidRDefault="00EE7DEF" w:rsidP="00EE7DEF">
      <w:pPr>
        <w:pStyle w:val="Firma"/>
        <w:rPr>
          <w:color w:val="C00000"/>
        </w:rPr>
      </w:pPr>
    </w:p>
    <w:p w14:paraId="1AEADFCB" w14:textId="0C6AEDF7" w:rsidR="00EE7DEF" w:rsidRDefault="00090D6C" w:rsidP="00090D6C">
      <w:pPr>
        <w:pStyle w:val="Firma"/>
        <w:jc w:val="center"/>
        <w:rPr>
          <w:color w:val="C00000"/>
        </w:rPr>
      </w:pPr>
      <w:r>
        <w:rPr>
          <w:noProof/>
        </w:rPr>
        <w:drawing>
          <wp:inline distT="0" distB="0" distL="0" distR="0" wp14:anchorId="67BBAB1C" wp14:editId="21065EAE">
            <wp:extent cx="4413433" cy="887675"/>
            <wp:effectExtent l="0" t="0" r="6350" b="8255"/>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8"/>
                    <a:srcRect l="17266" t="32096" r="16295" b="44148"/>
                    <a:stretch/>
                  </pic:blipFill>
                  <pic:spPr bwMode="auto">
                    <a:xfrm>
                      <a:off x="0" y="0"/>
                      <a:ext cx="4415488" cy="888088"/>
                    </a:xfrm>
                    <a:prstGeom prst="rect">
                      <a:avLst/>
                    </a:prstGeom>
                    <a:ln>
                      <a:noFill/>
                    </a:ln>
                    <a:extLst>
                      <a:ext uri="{53640926-AAD7-44D8-BBD7-CCE9431645EC}">
                        <a14:shadowObscured xmlns:a14="http://schemas.microsoft.com/office/drawing/2010/main"/>
                      </a:ext>
                    </a:extLst>
                  </pic:spPr>
                </pic:pic>
              </a:graphicData>
            </a:graphic>
          </wp:inline>
        </w:drawing>
      </w:r>
    </w:p>
    <w:p w14:paraId="7D37CB68" w14:textId="60835B33" w:rsidR="00090D6C" w:rsidRDefault="00090D6C" w:rsidP="00090D6C">
      <w:pPr>
        <w:pStyle w:val="Firma"/>
        <w:jc w:val="center"/>
        <w:rPr>
          <w:color w:val="C00000"/>
        </w:rPr>
      </w:pPr>
    </w:p>
    <w:p w14:paraId="2A4EAEA3" w14:textId="278E6767" w:rsidR="00090D6C" w:rsidRDefault="00090D6C" w:rsidP="00090D6C">
      <w:pPr>
        <w:pStyle w:val="Firma"/>
        <w:jc w:val="center"/>
        <w:rPr>
          <w:color w:val="C00000"/>
        </w:rPr>
      </w:pPr>
    </w:p>
    <w:p w14:paraId="1D219923" w14:textId="2CFC8877" w:rsidR="00090D6C" w:rsidRDefault="00090D6C" w:rsidP="00090D6C">
      <w:pPr>
        <w:pStyle w:val="Firma"/>
        <w:jc w:val="center"/>
        <w:rPr>
          <w:color w:val="C00000"/>
        </w:rPr>
      </w:pPr>
    </w:p>
    <w:p w14:paraId="6F0C1246" w14:textId="3D25E77D" w:rsidR="00090D6C" w:rsidRDefault="00090D6C" w:rsidP="00090D6C">
      <w:pPr>
        <w:pStyle w:val="Firma"/>
        <w:jc w:val="center"/>
        <w:rPr>
          <w:color w:val="C00000"/>
        </w:rPr>
      </w:pPr>
    </w:p>
    <w:p w14:paraId="722E7B27" w14:textId="7C3771B6" w:rsidR="00090D6C" w:rsidRDefault="00090D6C" w:rsidP="00090D6C">
      <w:pPr>
        <w:pStyle w:val="Firma"/>
        <w:jc w:val="center"/>
        <w:rPr>
          <w:color w:val="C00000"/>
        </w:rPr>
      </w:pPr>
    </w:p>
    <w:p w14:paraId="76125EB5" w14:textId="546EC553" w:rsidR="00090D6C" w:rsidRDefault="00090D6C" w:rsidP="00090D6C">
      <w:pPr>
        <w:pStyle w:val="Firma"/>
        <w:jc w:val="center"/>
        <w:rPr>
          <w:color w:val="C00000"/>
        </w:rPr>
      </w:pPr>
      <w:r>
        <w:rPr>
          <w:noProof/>
        </w:rPr>
        <w:drawing>
          <wp:inline distT="0" distB="0" distL="0" distR="0" wp14:anchorId="48AD3958" wp14:editId="1EFC69AD">
            <wp:extent cx="3166478" cy="2288643"/>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3175175" cy="2294929"/>
                    </a:xfrm>
                    <a:prstGeom prst="rect">
                      <a:avLst/>
                    </a:prstGeom>
                  </pic:spPr>
                </pic:pic>
              </a:graphicData>
            </a:graphic>
          </wp:inline>
        </w:drawing>
      </w:r>
    </w:p>
    <w:p w14:paraId="3894D2D3" w14:textId="123B96D9" w:rsidR="00090D6C" w:rsidRDefault="00090D6C" w:rsidP="00090D6C">
      <w:pPr>
        <w:pStyle w:val="Firma"/>
        <w:jc w:val="center"/>
        <w:rPr>
          <w:color w:val="C00000"/>
        </w:rPr>
      </w:pPr>
    </w:p>
    <w:p w14:paraId="1316BD5B" w14:textId="6A6AFA36" w:rsidR="00090D6C" w:rsidRDefault="00090D6C" w:rsidP="00090D6C">
      <w:pPr>
        <w:pStyle w:val="Firma"/>
        <w:jc w:val="center"/>
        <w:rPr>
          <w:color w:val="C00000"/>
        </w:rPr>
      </w:pPr>
    </w:p>
    <w:p w14:paraId="250DE5A0" w14:textId="212EF635" w:rsidR="00090D6C" w:rsidRDefault="00090D6C" w:rsidP="00090D6C">
      <w:pPr>
        <w:pStyle w:val="Firma"/>
        <w:jc w:val="center"/>
        <w:rPr>
          <w:color w:val="C00000"/>
        </w:rPr>
      </w:pPr>
    </w:p>
    <w:p w14:paraId="21A802E2" w14:textId="45835159" w:rsidR="00090D6C" w:rsidRDefault="00090D6C" w:rsidP="00090D6C">
      <w:pPr>
        <w:pStyle w:val="Firma"/>
        <w:jc w:val="center"/>
        <w:rPr>
          <w:color w:val="C00000"/>
        </w:rPr>
      </w:pPr>
    </w:p>
    <w:p w14:paraId="59D4947A" w14:textId="4B5101A8" w:rsidR="00090D6C" w:rsidRDefault="00090D6C" w:rsidP="00090D6C">
      <w:pPr>
        <w:pStyle w:val="Firma"/>
        <w:jc w:val="center"/>
        <w:rPr>
          <w:color w:val="C00000"/>
        </w:rPr>
      </w:pPr>
    </w:p>
    <w:p w14:paraId="7DB9751A" w14:textId="4ECE55F0" w:rsidR="00090D6C" w:rsidRDefault="00090D6C" w:rsidP="00090D6C">
      <w:pPr>
        <w:pStyle w:val="Firma"/>
        <w:jc w:val="center"/>
        <w:rPr>
          <w:color w:val="C00000"/>
        </w:rPr>
      </w:pPr>
    </w:p>
    <w:p w14:paraId="5CC3BCD1" w14:textId="5C2F7597" w:rsidR="00090D6C" w:rsidRDefault="00090D6C" w:rsidP="00090D6C">
      <w:pPr>
        <w:pStyle w:val="Firma"/>
        <w:jc w:val="center"/>
        <w:rPr>
          <w:color w:val="C00000"/>
        </w:rPr>
      </w:pPr>
    </w:p>
    <w:p w14:paraId="23BF0FA1" w14:textId="73C74AEF" w:rsidR="00090D6C" w:rsidRDefault="00090D6C" w:rsidP="00090D6C">
      <w:pPr>
        <w:pStyle w:val="Firma"/>
        <w:jc w:val="center"/>
        <w:rPr>
          <w:color w:val="C00000"/>
        </w:rPr>
      </w:pPr>
    </w:p>
    <w:p w14:paraId="3F929C8C" w14:textId="768C8C16" w:rsidR="00090D6C" w:rsidRDefault="00090D6C" w:rsidP="00090D6C">
      <w:pPr>
        <w:pStyle w:val="Firma"/>
        <w:jc w:val="center"/>
        <w:rPr>
          <w:color w:val="C00000"/>
        </w:rPr>
      </w:pPr>
    </w:p>
    <w:p w14:paraId="08E7110C" w14:textId="23859FF3" w:rsidR="00090D6C" w:rsidRDefault="00090D6C" w:rsidP="00090D6C">
      <w:pPr>
        <w:pStyle w:val="Firma"/>
        <w:jc w:val="center"/>
        <w:rPr>
          <w:color w:val="C00000"/>
        </w:rPr>
      </w:pPr>
    </w:p>
    <w:p w14:paraId="5855F5A8" w14:textId="74BE19B3" w:rsidR="00090D6C" w:rsidRDefault="00090D6C" w:rsidP="00090D6C">
      <w:pPr>
        <w:pStyle w:val="Firma"/>
        <w:jc w:val="center"/>
        <w:rPr>
          <w:color w:val="C00000"/>
        </w:rPr>
      </w:pPr>
    </w:p>
    <w:p w14:paraId="3BECE8E8" w14:textId="2F58ADCE" w:rsidR="00090D6C" w:rsidRDefault="00090D6C" w:rsidP="00090D6C">
      <w:pPr>
        <w:pStyle w:val="Firma"/>
        <w:jc w:val="center"/>
        <w:rPr>
          <w:color w:val="C00000"/>
        </w:rPr>
      </w:pPr>
      <w:r>
        <w:rPr>
          <w:noProof/>
        </w:rPr>
        <w:drawing>
          <wp:inline distT="0" distB="0" distL="0" distR="0" wp14:anchorId="78108130" wp14:editId="62869265">
            <wp:extent cx="3668171" cy="1070380"/>
            <wp:effectExtent l="0" t="0" r="0" b="0"/>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688569" cy="1076332"/>
                    </a:xfrm>
                    <a:prstGeom prst="rect">
                      <a:avLst/>
                    </a:prstGeom>
                  </pic:spPr>
                </pic:pic>
              </a:graphicData>
            </a:graphic>
          </wp:inline>
        </w:drawing>
      </w:r>
    </w:p>
    <w:p w14:paraId="15C92B38" w14:textId="618BAE93" w:rsidR="00090D6C" w:rsidRDefault="00090D6C" w:rsidP="00090D6C">
      <w:pPr>
        <w:pStyle w:val="Firma"/>
        <w:jc w:val="center"/>
        <w:rPr>
          <w:color w:val="C00000"/>
        </w:rPr>
      </w:pPr>
    </w:p>
    <w:p w14:paraId="46B53630" w14:textId="30ECA1C9" w:rsidR="00090D6C" w:rsidRDefault="00090D6C" w:rsidP="00090D6C">
      <w:pPr>
        <w:pStyle w:val="Firma"/>
        <w:jc w:val="center"/>
        <w:rPr>
          <w:color w:val="C00000"/>
        </w:rPr>
      </w:pPr>
    </w:p>
    <w:p w14:paraId="01076767" w14:textId="1416838E" w:rsidR="00090D6C" w:rsidRDefault="00090D6C" w:rsidP="00090D6C">
      <w:pPr>
        <w:pStyle w:val="Firma"/>
        <w:jc w:val="center"/>
        <w:rPr>
          <w:color w:val="C00000"/>
        </w:rPr>
      </w:pPr>
    </w:p>
    <w:p w14:paraId="3EC1ADB6" w14:textId="2731FD44" w:rsidR="00090D6C" w:rsidRDefault="00090D6C" w:rsidP="00090D6C">
      <w:pPr>
        <w:pStyle w:val="Firma"/>
        <w:jc w:val="center"/>
        <w:rPr>
          <w:color w:val="C00000"/>
        </w:rPr>
      </w:pPr>
    </w:p>
    <w:p w14:paraId="43CDE947" w14:textId="665B4157" w:rsidR="00090D6C" w:rsidRDefault="0060463A" w:rsidP="00090D6C">
      <w:pPr>
        <w:pStyle w:val="Firma"/>
        <w:jc w:val="center"/>
        <w:rPr>
          <w:color w:val="C00000"/>
        </w:rPr>
      </w:pPr>
      <w:r>
        <w:rPr>
          <w:noProof/>
        </w:rPr>
        <w:lastRenderedPageBreak/>
        <mc:AlternateContent>
          <mc:Choice Requires="wps">
            <w:drawing>
              <wp:anchor distT="0" distB="0" distL="114300" distR="114300" simplePos="0" relativeHeight="251716608" behindDoc="0" locked="0" layoutInCell="1" allowOverlap="1" wp14:anchorId="3B2E6281" wp14:editId="5E4BB093">
                <wp:simplePos x="0" y="0"/>
                <wp:positionH relativeFrom="margin">
                  <wp:posOffset>3311736</wp:posOffset>
                </wp:positionH>
                <wp:positionV relativeFrom="paragraph">
                  <wp:posOffset>92180</wp:posOffset>
                </wp:positionV>
                <wp:extent cx="151465" cy="1031863"/>
                <wp:effectExtent l="0" t="0" r="20320" b="16510"/>
                <wp:wrapNone/>
                <wp:docPr id="169" name="Rectángulo 169"/>
                <wp:cNvGraphicFramePr/>
                <a:graphic xmlns:a="http://schemas.openxmlformats.org/drawingml/2006/main">
                  <a:graphicData uri="http://schemas.microsoft.com/office/word/2010/wordprocessingShape">
                    <wps:wsp>
                      <wps:cNvSpPr/>
                      <wps:spPr>
                        <a:xfrm>
                          <a:off x="0" y="0"/>
                          <a:ext cx="151465" cy="1031863"/>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52962F" id="Rectángulo 169" o:spid="_x0000_s1026" style="position:absolute;margin-left:260.75pt;margin-top:7.25pt;width:11.95pt;height:81.2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" filled="f" strokecolor="red" strokeweight="1.5pt">
                <w10:wrap anchorx="margin"/>
              </v:rect>
            </w:pict>
          </mc:Fallback>
        </mc:AlternateContent>
      </w:r>
      <w:r w:rsidR="00090D6C">
        <w:rPr>
          <w:noProof/>
        </w:rPr>
        <w:drawing>
          <wp:inline distT="0" distB="0" distL="0" distR="0" wp14:anchorId="27567E02" wp14:editId="3C995438">
            <wp:extent cx="3287611" cy="3441217"/>
            <wp:effectExtent l="0" t="0" r="8255" b="6985"/>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293987" cy="3447891"/>
                    </a:xfrm>
                    <a:prstGeom prst="rect">
                      <a:avLst/>
                    </a:prstGeom>
                  </pic:spPr>
                </pic:pic>
              </a:graphicData>
            </a:graphic>
          </wp:inline>
        </w:drawing>
      </w:r>
    </w:p>
    <w:p w14:paraId="55E683D1" w14:textId="075BC145" w:rsidR="005515D7" w:rsidRDefault="005515D7" w:rsidP="00090D6C">
      <w:pPr>
        <w:pStyle w:val="Firma"/>
        <w:jc w:val="center"/>
        <w:rPr>
          <w:color w:val="C00000"/>
        </w:rPr>
      </w:pPr>
    </w:p>
    <w:p w14:paraId="66122D76" w14:textId="6266E6F3" w:rsidR="005515D7" w:rsidRDefault="005515D7" w:rsidP="00090D6C">
      <w:pPr>
        <w:pStyle w:val="Firma"/>
        <w:jc w:val="center"/>
        <w:rPr>
          <w:color w:val="C00000"/>
        </w:rPr>
      </w:pPr>
    </w:p>
    <w:p w14:paraId="20B6E560" w14:textId="238A5956" w:rsidR="005515D7" w:rsidRDefault="005515D7" w:rsidP="00090D6C">
      <w:pPr>
        <w:pStyle w:val="Firma"/>
        <w:jc w:val="center"/>
        <w:rPr>
          <w:color w:val="C00000"/>
        </w:rPr>
      </w:pPr>
    </w:p>
    <w:p w14:paraId="0D91FA55" w14:textId="187D3772" w:rsidR="005515D7" w:rsidRDefault="005515D7" w:rsidP="00090D6C">
      <w:pPr>
        <w:pStyle w:val="Firma"/>
        <w:jc w:val="center"/>
        <w:rPr>
          <w:color w:val="C00000"/>
        </w:rPr>
      </w:pPr>
    </w:p>
    <w:p w14:paraId="16C4D62D" w14:textId="185933F2" w:rsidR="005515D7" w:rsidRDefault="005515D7" w:rsidP="00090D6C">
      <w:pPr>
        <w:pStyle w:val="Firma"/>
        <w:jc w:val="center"/>
        <w:rPr>
          <w:color w:val="C00000"/>
        </w:rPr>
      </w:pPr>
    </w:p>
    <w:p w14:paraId="312A9C36" w14:textId="4AB7A087" w:rsidR="005515D7" w:rsidRDefault="005515D7" w:rsidP="00090D6C">
      <w:pPr>
        <w:pStyle w:val="Firma"/>
        <w:jc w:val="center"/>
        <w:rPr>
          <w:color w:val="C00000"/>
        </w:rPr>
      </w:pPr>
    </w:p>
    <w:p w14:paraId="01963DE1" w14:textId="7BD08440" w:rsidR="005515D7" w:rsidRDefault="005515D7" w:rsidP="00090D6C">
      <w:pPr>
        <w:pStyle w:val="Firma"/>
        <w:jc w:val="center"/>
        <w:rPr>
          <w:color w:val="C00000"/>
        </w:rPr>
      </w:pPr>
    </w:p>
    <w:p w14:paraId="096E8F34" w14:textId="717877F5" w:rsidR="005515D7" w:rsidRDefault="005515D7" w:rsidP="00090D6C">
      <w:pPr>
        <w:pStyle w:val="Firma"/>
        <w:jc w:val="center"/>
        <w:rPr>
          <w:color w:val="C00000"/>
        </w:rPr>
      </w:pPr>
    </w:p>
    <w:p w14:paraId="359EE971" w14:textId="77777777" w:rsidR="005515D7" w:rsidRDefault="005515D7" w:rsidP="00090D6C">
      <w:pPr>
        <w:pStyle w:val="Firma"/>
        <w:jc w:val="center"/>
        <w:rPr>
          <w:color w:val="C00000"/>
        </w:rPr>
      </w:pPr>
    </w:p>
    <w:p w14:paraId="2E582106" w14:textId="05F7ADBD" w:rsidR="005515D7" w:rsidRDefault="005515D7" w:rsidP="00090D6C">
      <w:pPr>
        <w:pStyle w:val="Firma"/>
        <w:jc w:val="center"/>
        <w:rPr>
          <w:color w:val="C00000"/>
        </w:rPr>
      </w:pPr>
    </w:p>
    <w:p w14:paraId="09D0D4E0" w14:textId="2B83451B" w:rsidR="005515D7" w:rsidRDefault="005515D7" w:rsidP="00090D6C">
      <w:pPr>
        <w:pStyle w:val="Firma"/>
        <w:jc w:val="center"/>
        <w:rPr>
          <w:color w:val="C00000"/>
        </w:rPr>
      </w:pPr>
    </w:p>
    <w:p w14:paraId="65FEEB55" w14:textId="2C6E5C35" w:rsidR="005515D7" w:rsidRDefault="005515D7" w:rsidP="00090D6C">
      <w:pPr>
        <w:pStyle w:val="Firma"/>
        <w:jc w:val="center"/>
        <w:rPr>
          <w:color w:val="C00000"/>
        </w:rPr>
      </w:pPr>
      <w:r w:rsidRPr="005515D7">
        <w:rPr>
          <w:noProof/>
          <w:color w:val="C00000"/>
        </w:rPr>
        <w:drawing>
          <wp:inline distT="0" distB="0" distL="0" distR="0" wp14:anchorId="28314C88" wp14:editId="3C86BFEA">
            <wp:extent cx="2833909" cy="1972912"/>
            <wp:effectExtent l="0" t="0" r="5080" b="889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2838766" cy="1976293"/>
                    </a:xfrm>
                    <a:prstGeom prst="rect">
                      <a:avLst/>
                    </a:prstGeom>
                  </pic:spPr>
                </pic:pic>
              </a:graphicData>
            </a:graphic>
          </wp:inline>
        </w:drawing>
      </w:r>
    </w:p>
    <w:p w14:paraId="20D43406" w14:textId="07DC8AB2" w:rsidR="005515D7" w:rsidRDefault="005515D7" w:rsidP="00090D6C">
      <w:pPr>
        <w:pStyle w:val="Firma"/>
        <w:jc w:val="center"/>
        <w:rPr>
          <w:color w:val="C00000"/>
        </w:rPr>
      </w:pPr>
    </w:p>
    <w:p w14:paraId="32C19134" w14:textId="46EC36C1" w:rsidR="005515D7" w:rsidRDefault="005515D7" w:rsidP="00090D6C">
      <w:pPr>
        <w:pStyle w:val="Firma"/>
        <w:jc w:val="center"/>
        <w:rPr>
          <w:color w:val="C00000"/>
        </w:rPr>
      </w:pPr>
    </w:p>
    <w:p w14:paraId="6EFD7329" w14:textId="0C37DF10" w:rsidR="005515D7" w:rsidRDefault="005515D7" w:rsidP="00090D6C">
      <w:pPr>
        <w:pStyle w:val="Firma"/>
        <w:jc w:val="center"/>
        <w:rPr>
          <w:color w:val="C00000"/>
        </w:rPr>
      </w:pPr>
    </w:p>
    <w:p w14:paraId="56752355" w14:textId="66D94865" w:rsidR="005515D7" w:rsidRDefault="005515D7" w:rsidP="00090D6C">
      <w:pPr>
        <w:pStyle w:val="Firma"/>
        <w:jc w:val="center"/>
        <w:rPr>
          <w:color w:val="C00000"/>
        </w:rPr>
      </w:pPr>
    </w:p>
    <w:p w14:paraId="38BB46B3" w14:textId="1310521F" w:rsidR="005515D7" w:rsidRDefault="005515D7" w:rsidP="00090D6C">
      <w:pPr>
        <w:pStyle w:val="Firma"/>
        <w:jc w:val="center"/>
        <w:rPr>
          <w:color w:val="C00000"/>
        </w:rPr>
      </w:pPr>
      <w:r w:rsidRPr="005515D7">
        <w:rPr>
          <w:noProof/>
          <w:color w:val="C00000"/>
        </w:rPr>
        <w:drawing>
          <wp:inline distT="0" distB="0" distL="0" distR="0" wp14:anchorId="742B2FB2" wp14:editId="1167E90C">
            <wp:extent cx="5446502" cy="978351"/>
            <wp:effectExtent l="0" t="0" r="1905" b="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5465617" cy="981785"/>
                    </a:xfrm>
                    <a:prstGeom prst="rect">
                      <a:avLst/>
                    </a:prstGeom>
                  </pic:spPr>
                </pic:pic>
              </a:graphicData>
            </a:graphic>
          </wp:inline>
        </w:drawing>
      </w:r>
    </w:p>
    <w:p w14:paraId="5F6E4DB8" w14:textId="5A64267B" w:rsidR="005515D7" w:rsidRDefault="005515D7" w:rsidP="00090D6C">
      <w:pPr>
        <w:pStyle w:val="Firma"/>
        <w:jc w:val="center"/>
        <w:rPr>
          <w:color w:val="C00000"/>
        </w:rPr>
      </w:pPr>
    </w:p>
    <w:p w14:paraId="4F253491" w14:textId="615E907D" w:rsidR="005515D7" w:rsidRDefault="005515D7" w:rsidP="00090D6C">
      <w:pPr>
        <w:pStyle w:val="Firma"/>
        <w:jc w:val="center"/>
        <w:rPr>
          <w:color w:val="C00000"/>
        </w:rPr>
      </w:pPr>
    </w:p>
    <w:p w14:paraId="03DA083F" w14:textId="5E7AFD86" w:rsidR="005515D7" w:rsidRDefault="005515D7" w:rsidP="00090D6C">
      <w:pPr>
        <w:pStyle w:val="Firma"/>
        <w:jc w:val="center"/>
        <w:rPr>
          <w:color w:val="C00000"/>
        </w:rPr>
      </w:pPr>
    </w:p>
    <w:p w14:paraId="2F5CF711" w14:textId="1C7F048B" w:rsidR="005515D7" w:rsidRDefault="005515D7" w:rsidP="00090D6C">
      <w:pPr>
        <w:pStyle w:val="Firma"/>
        <w:jc w:val="center"/>
        <w:rPr>
          <w:color w:val="C00000"/>
        </w:rPr>
      </w:pPr>
    </w:p>
    <w:p w14:paraId="4FDE1945" w14:textId="167C3E91" w:rsidR="005515D7" w:rsidRDefault="005515D7" w:rsidP="00090D6C">
      <w:pPr>
        <w:pStyle w:val="Firma"/>
        <w:jc w:val="center"/>
        <w:rPr>
          <w:color w:val="C00000"/>
        </w:rPr>
      </w:pPr>
    </w:p>
    <w:p w14:paraId="3778F3A1" w14:textId="5AB4BB48" w:rsidR="005515D7" w:rsidRDefault="005515D7" w:rsidP="00090D6C">
      <w:pPr>
        <w:pStyle w:val="Firma"/>
        <w:jc w:val="center"/>
        <w:rPr>
          <w:color w:val="C00000"/>
        </w:rPr>
      </w:pPr>
      <w:r>
        <w:rPr>
          <w:noProof/>
          <w:color w:val="C00000"/>
        </w:rPr>
        <w:drawing>
          <wp:inline distT="0" distB="0" distL="0" distR="0" wp14:anchorId="4B75159B" wp14:editId="77BE4D9F">
            <wp:extent cx="5213268" cy="1781222"/>
            <wp:effectExtent l="0" t="0" r="6985" b="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235424" cy="1788792"/>
                    </a:xfrm>
                    <a:prstGeom prst="rect">
                      <a:avLst/>
                    </a:prstGeom>
                    <a:noFill/>
                  </pic:spPr>
                </pic:pic>
              </a:graphicData>
            </a:graphic>
          </wp:inline>
        </w:drawing>
      </w:r>
    </w:p>
    <w:p w14:paraId="62818FFF" w14:textId="1F7E177C" w:rsidR="005515D7" w:rsidRDefault="005515D7" w:rsidP="00090D6C">
      <w:pPr>
        <w:pStyle w:val="Firma"/>
        <w:jc w:val="center"/>
        <w:rPr>
          <w:color w:val="C00000"/>
        </w:rPr>
      </w:pPr>
    </w:p>
    <w:p w14:paraId="4357AE76" w14:textId="15CCCA79" w:rsidR="005515D7" w:rsidRDefault="005515D7" w:rsidP="00090D6C">
      <w:pPr>
        <w:pStyle w:val="Firma"/>
        <w:jc w:val="center"/>
        <w:rPr>
          <w:color w:val="C00000"/>
        </w:rPr>
      </w:pPr>
    </w:p>
    <w:p w14:paraId="6C80431F" w14:textId="0F9BDAD3" w:rsidR="005515D7" w:rsidRDefault="005515D7" w:rsidP="00090D6C">
      <w:pPr>
        <w:pStyle w:val="Firma"/>
        <w:jc w:val="center"/>
        <w:rPr>
          <w:color w:val="C00000"/>
        </w:rPr>
      </w:pPr>
    </w:p>
    <w:p w14:paraId="69268D1E" w14:textId="0700A825" w:rsidR="005515D7" w:rsidRDefault="005515D7" w:rsidP="00090D6C">
      <w:pPr>
        <w:pStyle w:val="Firma"/>
        <w:jc w:val="center"/>
        <w:rPr>
          <w:color w:val="C00000"/>
        </w:rPr>
      </w:pPr>
    </w:p>
    <w:p w14:paraId="3F3F4AAA" w14:textId="7A203093" w:rsidR="005515D7" w:rsidRDefault="005515D7" w:rsidP="00090D6C">
      <w:pPr>
        <w:pStyle w:val="Firma"/>
        <w:jc w:val="center"/>
        <w:rPr>
          <w:color w:val="C00000"/>
        </w:rPr>
      </w:pPr>
    </w:p>
    <w:p w14:paraId="3FF468EB" w14:textId="77777777" w:rsidR="005515D7" w:rsidRDefault="005515D7" w:rsidP="00090D6C">
      <w:pPr>
        <w:pStyle w:val="Firma"/>
        <w:jc w:val="center"/>
        <w:rPr>
          <w:color w:val="C00000"/>
        </w:rPr>
      </w:pPr>
    </w:p>
    <w:p w14:paraId="499F2D3E" w14:textId="1BFA7D39" w:rsidR="005515D7" w:rsidRDefault="005515D7" w:rsidP="00090D6C">
      <w:pPr>
        <w:pStyle w:val="Firma"/>
        <w:jc w:val="center"/>
        <w:rPr>
          <w:color w:val="C00000"/>
        </w:rPr>
      </w:pPr>
      <w:r>
        <w:rPr>
          <w:noProof/>
          <w:color w:val="C00000"/>
        </w:rPr>
        <w:drawing>
          <wp:inline distT="0" distB="0" distL="0" distR="0" wp14:anchorId="7C0A18C4" wp14:editId="527635CB">
            <wp:extent cx="4762005" cy="2309037"/>
            <wp:effectExtent l="0" t="0" r="635"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776717" cy="2316171"/>
                    </a:xfrm>
                    <a:prstGeom prst="rect">
                      <a:avLst/>
                    </a:prstGeom>
                    <a:noFill/>
                  </pic:spPr>
                </pic:pic>
              </a:graphicData>
            </a:graphic>
          </wp:inline>
        </w:drawing>
      </w:r>
    </w:p>
    <w:p w14:paraId="73A2AA54" w14:textId="426D4251" w:rsidR="005515D7" w:rsidRDefault="005515D7" w:rsidP="00090D6C">
      <w:pPr>
        <w:pStyle w:val="Firma"/>
        <w:jc w:val="center"/>
        <w:rPr>
          <w:color w:val="C00000"/>
        </w:rPr>
      </w:pPr>
    </w:p>
    <w:p w14:paraId="7495E32E" w14:textId="35396009" w:rsidR="005515D7" w:rsidRDefault="005515D7" w:rsidP="00090D6C">
      <w:pPr>
        <w:pStyle w:val="Firma"/>
        <w:jc w:val="center"/>
        <w:rPr>
          <w:color w:val="C00000"/>
        </w:rPr>
      </w:pPr>
    </w:p>
    <w:p w14:paraId="75260AB7" w14:textId="4F75F954" w:rsidR="005515D7" w:rsidRDefault="005515D7" w:rsidP="00090D6C">
      <w:pPr>
        <w:pStyle w:val="Firma"/>
        <w:jc w:val="center"/>
        <w:rPr>
          <w:color w:val="C00000"/>
        </w:rPr>
      </w:pPr>
    </w:p>
    <w:p w14:paraId="7BEAE640" w14:textId="7D90242D" w:rsidR="005515D7" w:rsidRDefault="005515D7" w:rsidP="00090D6C">
      <w:pPr>
        <w:pStyle w:val="Firma"/>
        <w:jc w:val="center"/>
        <w:rPr>
          <w:color w:val="C00000"/>
        </w:rPr>
      </w:pPr>
    </w:p>
    <w:p w14:paraId="1DC8C72A" w14:textId="77777777" w:rsidR="005515D7" w:rsidRDefault="005515D7" w:rsidP="00090D6C">
      <w:pPr>
        <w:pStyle w:val="Firma"/>
        <w:jc w:val="center"/>
        <w:rPr>
          <w:color w:val="C00000"/>
        </w:rPr>
      </w:pPr>
    </w:p>
    <w:p w14:paraId="23B9478B" w14:textId="77777777" w:rsidR="005515D7" w:rsidRDefault="005515D7" w:rsidP="00090D6C">
      <w:pPr>
        <w:pStyle w:val="Firma"/>
        <w:jc w:val="center"/>
        <w:rPr>
          <w:color w:val="C00000"/>
        </w:rPr>
      </w:pPr>
    </w:p>
    <w:p w14:paraId="35247BC4" w14:textId="2BE6BACD" w:rsidR="00EE7DEF" w:rsidRDefault="005515D7" w:rsidP="005515D7">
      <w:pPr>
        <w:pStyle w:val="Firma"/>
        <w:jc w:val="center"/>
        <w:rPr>
          <w:color w:val="C00000"/>
        </w:rPr>
      </w:pPr>
      <w:r w:rsidRPr="005515D7">
        <w:rPr>
          <w:noProof/>
          <w:color w:val="C00000"/>
        </w:rPr>
        <w:drawing>
          <wp:inline distT="0" distB="0" distL="0" distR="0" wp14:anchorId="5FF47135" wp14:editId="068B5FCC">
            <wp:extent cx="4300533" cy="2409959"/>
            <wp:effectExtent l="0" t="0" r="5080" b="0"/>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304496" cy="2412180"/>
                    </a:xfrm>
                    <a:prstGeom prst="rect">
                      <a:avLst/>
                    </a:prstGeom>
                  </pic:spPr>
                </pic:pic>
              </a:graphicData>
            </a:graphic>
          </wp:inline>
        </w:drawing>
      </w:r>
    </w:p>
    <w:p w14:paraId="4D990BF6" w14:textId="19193DE9" w:rsidR="005515D7" w:rsidRDefault="005515D7" w:rsidP="005515D7">
      <w:pPr>
        <w:pStyle w:val="Firma"/>
        <w:jc w:val="center"/>
        <w:rPr>
          <w:color w:val="C00000"/>
        </w:rPr>
      </w:pPr>
    </w:p>
    <w:p w14:paraId="7868CE29" w14:textId="67B9F5C6" w:rsidR="00092E77" w:rsidRDefault="00092E77" w:rsidP="005515D7">
      <w:pPr>
        <w:pStyle w:val="Firma"/>
        <w:jc w:val="center"/>
        <w:rPr>
          <w:color w:val="C00000"/>
        </w:rPr>
      </w:pPr>
    </w:p>
    <w:p w14:paraId="6416A8EF" w14:textId="545BCA44" w:rsidR="00092E77" w:rsidRDefault="00092E77" w:rsidP="005515D7">
      <w:pPr>
        <w:pStyle w:val="Firma"/>
        <w:jc w:val="center"/>
        <w:rPr>
          <w:color w:val="C00000"/>
        </w:rPr>
      </w:pPr>
    </w:p>
    <w:p w14:paraId="606B6CB1" w14:textId="1435A1EA" w:rsidR="00092E77" w:rsidRDefault="00092E77" w:rsidP="005515D7">
      <w:pPr>
        <w:pStyle w:val="Firma"/>
        <w:jc w:val="center"/>
        <w:rPr>
          <w:color w:val="C00000"/>
        </w:rPr>
      </w:pPr>
    </w:p>
    <w:p w14:paraId="689138CA" w14:textId="263C92B9" w:rsidR="00092E77" w:rsidRDefault="00092E77" w:rsidP="005515D7">
      <w:pPr>
        <w:pStyle w:val="Firma"/>
        <w:jc w:val="center"/>
        <w:rPr>
          <w:color w:val="C00000"/>
        </w:rPr>
      </w:pPr>
    </w:p>
    <w:p w14:paraId="7CD587EA" w14:textId="26CC0B81" w:rsidR="00092E77" w:rsidRDefault="00092E77" w:rsidP="005515D7">
      <w:pPr>
        <w:pStyle w:val="Firma"/>
        <w:jc w:val="center"/>
        <w:rPr>
          <w:color w:val="C00000"/>
        </w:rPr>
      </w:pPr>
    </w:p>
    <w:p w14:paraId="5DCB8616" w14:textId="466EC375" w:rsidR="005515D7" w:rsidRDefault="00092E77" w:rsidP="00092E77">
      <w:pPr>
        <w:pStyle w:val="Firma"/>
        <w:jc w:val="center"/>
        <w:rPr>
          <w:color w:val="C00000"/>
        </w:rPr>
      </w:pPr>
      <w:r w:rsidRPr="00092E77">
        <w:rPr>
          <w:noProof/>
          <w:color w:val="C00000"/>
        </w:rPr>
        <w:drawing>
          <wp:inline distT="0" distB="0" distL="0" distR="0" wp14:anchorId="62BD3F75" wp14:editId="0F318656">
            <wp:extent cx="4466788" cy="2398135"/>
            <wp:effectExtent l="0" t="0" r="0" b="2540"/>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471196" cy="2400501"/>
                    </a:xfrm>
                    <a:prstGeom prst="rect">
                      <a:avLst/>
                    </a:prstGeom>
                  </pic:spPr>
                </pic:pic>
              </a:graphicData>
            </a:graphic>
          </wp:inline>
        </w:drawing>
      </w:r>
    </w:p>
    <w:p w14:paraId="224D38F8" w14:textId="078F574A" w:rsidR="00092E77" w:rsidRDefault="00092E77" w:rsidP="00092E77">
      <w:pPr>
        <w:pStyle w:val="Firma"/>
        <w:jc w:val="center"/>
        <w:rPr>
          <w:color w:val="C00000"/>
        </w:rPr>
      </w:pPr>
    </w:p>
    <w:p w14:paraId="21147984" w14:textId="2986894F" w:rsidR="00092E77" w:rsidRDefault="00092E77" w:rsidP="00092E77">
      <w:pPr>
        <w:pStyle w:val="Firma"/>
        <w:jc w:val="center"/>
        <w:rPr>
          <w:color w:val="C00000"/>
        </w:rPr>
      </w:pPr>
    </w:p>
    <w:p w14:paraId="294E52B3" w14:textId="3CC75CF1" w:rsidR="00092E77" w:rsidRDefault="00092E77" w:rsidP="00092E77">
      <w:pPr>
        <w:pStyle w:val="Firma"/>
        <w:jc w:val="center"/>
        <w:rPr>
          <w:color w:val="C00000"/>
        </w:rPr>
      </w:pPr>
    </w:p>
    <w:p w14:paraId="47456111" w14:textId="4BA9A902" w:rsidR="00092E77" w:rsidRDefault="00092E77" w:rsidP="00092E77">
      <w:pPr>
        <w:pStyle w:val="Firma"/>
        <w:jc w:val="center"/>
        <w:rPr>
          <w:color w:val="C00000"/>
        </w:rPr>
      </w:pPr>
    </w:p>
    <w:p w14:paraId="46C597C7" w14:textId="0BD1C851" w:rsidR="00092E77" w:rsidRDefault="00092E77" w:rsidP="00092E77">
      <w:pPr>
        <w:pStyle w:val="Firma"/>
        <w:jc w:val="center"/>
        <w:rPr>
          <w:color w:val="C00000"/>
        </w:rPr>
      </w:pPr>
      <w:r w:rsidRPr="00092E77">
        <w:rPr>
          <w:noProof/>
          <w:color w:val="C00000"/>
        </w:rPr>
        <w:drawing>
          <wp:inline distT="0" distB="0" distL="0" distR="0" wp14:anchorId="2DCCC547" wp14:editId="293648A9">
            <wp:extent cx="3771653" cy="1722151"/>
            <wp:effectExtent l="0" t="0" r="635" b="0"/>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3781981" cy="1726867"/>
                    </a:xfrm>
                    <a:prstGeom prst="rect">
                      <a:avLst/>
                    </a:prstGeom>
                  </pic:spPr>
                </pic:pic>
              </a:graphicData>
            </a:graphic>
          </wp:inline>
        </w:drawing>
      </w:r>
      <w:r w:rsidRPr="00092E77">
        <w:rPr>
          <w:noProof/>
          <w:color w:val="C00000"/>
        </w:rPr>
        <w:drawing>
          <wp:inline distT="0" distB="0" distL="0" distR="0" wp14:anchorId="09FE9502" wp14:editId="188A2633">
            <wp:extent cx="3776353" cy="890507"/>
            <wp:effectExtent l="0" t="0" r="0" b="5080"/>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830589" cy="903296"/>
                    </a:xfrm>
                    <a:prstGeom prst="rect">
                      <a:avLst/>
                    </a:prstGeom>
                  </pic:spPr>
                </pic:pic>
              </a:graphicData>
            </a:graphic>
          </wp:inline>
        </w:drawing>
      </w:r>
    </w:p>
    <w:p w14:paraId="3AFC8D9B" w14:textId="77777777" w:rsidR="005515D7" w:rsidRDefault="005515D7" w:rsidP="005515D7">
      <w:pPr>
        <w:pStyle w:val="Firma"/>
        <w:jc w:val="center"/>
        <w:rPr>
          <w:color w:val="C00000"/>
        </w:rPr>
      </w:pPr>
    </w:p>
    <w:p w14:paraId="29DED039" w14:textId="63E6EA81" w:rsidR="00EE7DEF" w:rsidRDefault="00EE7DEF" w:rsidP="00EE7DEF">
      <w:pPr>
        <w:pStyle w:val="Firma"/>
        <w:rPr>
          <w:color w:val="C00000"/>
        </w:rPr>
      </w:pPr>
    </w:p>
    <w:p w14:paraId="2CBF41DD" w14:textId="404E7D72" w:rsidR="00EE7DEF" w:rsidRDefault="00EE7DEF" w:rsidP="00EE7DEF">
      <w:pPr>
        <w:pStyle w:val="Firma"/>
        <w:rPr>
          <w:color w:val="C00000"/>
        </w:rPr>
      </w:pPr>
    </w:p>
    <w:p w14:paraId="1E2F672B" w14:textId="43A0034B" w:rsidR="00EE7DEF" w:rsidRDefault="00EE7DEF" w:rsidP="00EE7DEF">
      <w:pPr>
        <w:pStyle w:val="Firma"/>
        <w:rPr>
          <w:color w:val="C00000"/>
        </w:rPr>
      </w:pPr>
    </w:p>
    <w:p w14:paraId="6CAB20F8" w14:textId="7C1CCA4B" w:rsidR="00092E77" w:rsidRDefault="00092E77" w:rsidP="00EE7DEF">
      <w:pPr>
        <w:pStyle w:val="Firma"/>
        <w:rPr>
          <w:color w:val="C00000"/>
        </w:rPr>
      </w:pPr>
    </w:p>
    <w:p w14:paraId="7789975A" w14:textId="74805E7D" w:rsidR="00092E77" w:rsidRDefault="00092E77" w:rsidP="00EE7DEF">
      <w:pPr>
        <w:pStyle w:val="Firma"/>
        <w:rPr>
          <w:color w:val="C00000"/>
        </w:rPr>
      </w:pPr>
    </w:p>
    <w:p w14:paraId="7BB5D8EB" w14:textId="1DE7A1A2" w:rsidR="00092E77" w:rsidRDefault="00092E77" w:rsidP="00EE7DEF">
      <w:pPr>
        <w:pStyle w:val="Firma"/>
        <w:rPr>
          <w:color w:val="C00000"/>
        </w:rPr>
      </w:pPr>
    </w:p>
    <w:p w14:paraId="5A308364" w14:textId="122D6E5E" w:rsidR="00307302" w:rsidRDefault="00307302" w:rsidP="00EE7DEF">
      <w:pPr>
        <w:pStyle w:val="Firma"/>
        <w:rPr>
          <w:color w:val="C00000"/>
        </w:rPr>
      </w:pPr>
    </w:p>
    <w:p w14:paraId="73EFDA39" w14:textId="5393A0E3" w:rsidR="00307302" w:rsidRDefault="00307302" w:rsidP="00EE7DEF">
      <w:pPr>
        <w:pStyle w:val="Firma"/>
        <w:rPr>
          <w:color w:val="C00000"/>
        </w:rPr>
      </w:pPr>
    </w:p>
    <w:p w14:paraId="618FF8C2" w14:textId="6B471193" w:rsidR="00307302" w:rsidRDefault="00307302" w:rsidP="00EE7DEF">
      <w:pPr>
        <w:pStyle w:val="Firma"/>
        <w:rPr>
          <w:color w:val="C00000"/>
        </w:rPr>
      </w:pPr>
    </w:p>
    <w:p w14:paraId="207A3236" w14:textId="0AE4F433" w:rsidR="00307302" w:rsidRDefault="00307302" w:rsidP="00EE7DEF">
      <w:pPr>
        <w:pStyle w:val="Firma"/>
        <w:rPr>
          <w:color w:val="C00000"/>
        </w:rPr>
      </w:pPr>
    </w:p>
    <w:p w14:paraId="0C78ECF2" w14:textId="1626BE08" w:rsidR="00307302" w:rsidRDefault="00307302" w:rsidP="00EE7DEF">
      <w:pPr>
        <w:pStyle w:val="Firma"/>
        <w:rPr>
          <w:color w:val="C00000"/>
        </w:rPr>
      </w:pPr>
    </w:p>
    <w:p w14:paraId="675502A2" w14:textId="4352F6DD" w:rsidR="00307302" w:rsidRDefault="00307302" w:rsidP="00EE7DEF">
      <w:pPr>
        <w:pStyle w:val="Firma"/>
        <w:rPr>
          <w:color w:val="C00000"/>
        </w:rPr>
      </w:pPr>
    </w:p>
    <w:p w14:paraId="60D55958" w14:textId="73D175BC" w:rsidR="00307302" w:rsidRDefault="00307302" w:rsidP="00EE7DEF">
      <w:pPr>
        <w:pStyle w:val="Firma"/>
        <w:rPr>
          <w:color w:val="C00000"/>
        </w:rPr>
      </w:pPr>
    </w:p>
    <w:p w14:paraId="459E954C" w14:textId="6FD262F1" w:rsidR="00307302" w:rsidRDefault="00307302" w:rsidP="00EE7DEF">
      <w:pPr>
        <w:pStyle w:val="Firma"/>
        <w:rPr>
          <w:color w:val="C00000"/>
        </w:rPr>
      </w:pPr>
    </w:p>
    <w:p w14:paraId="752AABB0" w14:textId="01096DC3" w:rsidR="00307302" w:rsidRDefault="00307302" w:rsidP="00EE7DEF">
      <w:pPr>
        <w:pStyle w:val="Firma"/>
        <w:rPr>
          <w:color w:val="C00000"/>
        </w:rPr>
      </w:pPr>
    </w:p>
    <w:p w14:paraId="61C477D4" w14:textId="4935DD61" w:rsidR="00307302" w:rsidRDefault="00307302" w:rsidP="00EE7DEF">
      <w:pPr>
        <w:pStyle w:val="Firma"/>
        <w:rPr>
          <w:color w:val="C00000"/>
        </w:rPr>
      </w:pPr>
    </w:p>
    <w:p w14:paraId="327A9D9E" w14:textId="24FD85E6" w:rsidR="00307302" w:rsidRDefault="00307302" w:rsidP="00EE7DEF">
      <w:pPr>
        <w:pStyle w:val="Firma"/>
        <w:rPr>
          <w:color w:val="C00000"/>
        </w:rPr>
      </w:pPr>
    </w:p>
    <w:p w14:paraId="2D0697AE" w14:textId="70F5C0DB" w:rsidR="00307302" w:rsidRDefault="00307302" w:rsidP="00EE7DEF">
      <w:pPr>
        <w:pStyle w:val="Firma"/>
        <w:rPr>
          <w:color w:val="C00000"/>
        </w:rPr>
      </w:pPr>
    </w:p>
    <w:p w14:paraId="1EF478D0" w14:textId="77777777" w:rsidR="00307302" w:rsidRDefault="00307302" w:rsidP="00EE7DEF">
      <w:pPr>
        <w:pStyle w:val="Firma"/>
        <w:rPr>
          <w:color w:val="C00000"/>
        </w:rPr>
      </w:pPr>
    </w:p>
    <w:p w14:paraId="2C717EC6" w14:textId="77777777" w:rsidR="00092E77" w:rsidRDefault="00092E77" w:rsidP="00EE7DEF">
      <w:pPr>
        <w:pStyle w:val="Firma"/>
        <w:rPr>
          <w:color w:val="C00000"/>
        </w:rPr>
      </w:pPr>
    </w:p>
    <w:p w14:paraId="53642526" w14:textId="43F21538" w:rsidR="00EE7DEF" w:rsidRDefault="00EE7DEF" w:rsidP="00EE7DEF">
      <w:pPr>
        <w:pStyle w:val="Firma"/>
        <w:rPr>
          <w:color w:val="C00000"/>
        </w:rPr>
      </w:pPr>
    </w:p>
    <w:p w14:paraId="58AC6790" w14:textId="4A631DD2" w:rsidR="00EE7DEF" w:rsidRDefault="00EE7DEF" w:rsidP="00EE7DEF">
      <w:pPr>
        <w:pStyle w:val="Firma"/>
        <w:rPr>
          <w:color w:val="C00000"/>
        </w:rPr>
      </w:pPr>
      <w:r>
        <w:rPr>
          <w:color w:val="C00000"/>
        </w:rPr>
        <w:lastRenderedPageBreak/>
        <w:t>ATM328p – Conectores USB, ISCP + Conversor CH340G</w:t>
      </w:r>
    </w:p>
    <w:p w14:paraId="3924ED32" w14:textId="285DA18E" w:rsidR="00EE7DEF" w:rsidRDefault="00EE7DEF" w:rsidP="00EE7DEF">
      <w:pPr>
        <w:pStyle w:val="Firma"/>
        <w:rPr>
          <w:color w:val="C00000"/>
        </w:rPr>
      </w:pPr>
    </w:p>
    <w:p w14:paraId="2B0B973C" w14:textId="76B599AF" w:rsidR="00EE7DEF" w:rsidRDefault="00EE7DEF" w:rsidP="00EE7DEF">
      <w:pPr>
        <w:pStyle w:val="Firma"/>
        <w:rPr>
          <w:color w:val="C00000"/>
        </w:rPr>
      </w:pPr>
    </w:p>
    <w:p w14:paraId="2FD5B3F4" w14:textId="0ABA065A" w:rsidR="00EE7DEF" w:rsidRDefault="00307302" w:rsidP="00307302">
      <w:pPr>
        <w:pStyle w:val="Firma"/>
        <w:jc w:val="center"/>
        <w:rPr>
          <w:color w:val="C00000"/>
        </w:rPr>
      </w:pPr>
      <w:r>
        <w:rPr>
          <w:noProof/>
        </w:rPr>
        <w:drawing>
          <wp:inline distT="0" distB="0" distL="0" distR="0" wp14:anchorId="494A442A" wp14:editId="46A0B25E">
            <wp:extent cx="2363115" cy="2155001"/>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0">
                      <a:extLst>
                        <a:ext uri="{28A0092B-C50C-407E-A947-70E740481C1C}">
                          <a14:useLocalDpi xmlns:a14="http://schemas.microsoft.com/office/drawing/2010/main" val="0"/>
                        </a:ext>
                      </a:extLst>
                    </a:blip>
                    <a:srcRect l="61949"/>
                    <a:stretch/>
                  </pic:blipFill>
                  <pic:spPr bwMode="auto">
                    <a:xfrm>
                      <a:off x="0" y="0"/>
                      <a:ext cx="2363322" cy="2155190"/>
                    </a:xfrm>
                    <a:prstGeom prst="rect">
                      <a:avLst/>
                    </a:prstGeom>
                    <a:noFill/>
                    <a:ln>
                      <a:noFill/>
                    </a:ln>
                    <a:extLst>
                      <a:ext uri="{53640926-AAD7-44D8-BBD7-CCE9431645EC}">
                        <a14:shadowObscured xmlns:a14="http://schemas.microsoft.com/office/drawing/2010/main"/>
                      </a:ext>
                    </a:extLst>
                  </pic:spPr>
                </pic:pic>
              </a:graphicData>
            </a:graphic>
          </wp:inline>
        </w:drawing>
      </w:r>
    </w:p>
    <w:p w14:paraId="1D926FA2" w14:textId="15D15187" w:rsidR="000C526C" w:rsidRDefault="000C526C" w:rsidP="00307302">
      <w:pPr>
        <w:pStyle w:val="Firma"/>
        <w:jc w:val="center"/>
        <w:rPr>
          <w:color w:val="C00000"/>
        </w:rPr>
      </w:pPr>
    </w:p>
    <w:p w14:paraId="1A3159F3" w14:textId="725471B4" w:rsidR="000C526C" w:rsidRDefault="000C526C" w:rsidP="00307302">
      <w:pPr>
        <w:pStyle w:val="Firma"/>
        <w:jc w:val="center"/>
        <w:rPr>
          <w:color w:val="C00000"/>
        </w:rPr>
      </w:pPr>
    </w:p>
    <w:p w14:paraId="2C9AE999" w14:textId="4E0058F0" w:rsidR="000C526C" w:rsidRDefault="000C526C" w:rsidP="00307302">
      <w:pPr>
        <w:pStyle w:val="Firma"/>
        <w:jc w:val="center"/>
        <w:rPr>
          <w:color w:val="C00000"/>
        </w:rPr>
      </w:pPr>
    </w:p>
    <w:p w14:paraId="7E60DE87" w14:textId="6545DE19" w:rsidR="000C526C" w:rsidRDefault="000C526C" w:rsidP="00307302">
      <w:pPr>
        <w:pStyle w:val="Firma"/>
        <w:jc w:val="center"/>
        <w:rPr>
          <w:color w:val="C00000"/>
        </w:rPr>
      </w:pPr>
    </w:p>
    <w:p w14:paraId="44664511" w14:textId="22746ACE" w:rsidR="000C526C" w:rsidRDefault="000C526C" w:rsidP="00307302">
      <w:pPr>
        <w:pStyle w:val="Firma"/>
        <w:jc w:val="center"/>
        <w:rPr>
          <w:color w:val="C00000"/>
        </w:rPr>
      </w:pPr>
    </w:p>
    <w:p w14:paraId="67321B34" w14:textId="084A86D7" w:rsidR="000C526C" w:rsidRDefault="000C526C" w:rsidP="00307302">
      <w:pPr>
        <w:pStyle w:val="Firma"/>
        <w:jc w:val="center"/>
        <w:rPr>
          <w:color w:val="C00000"/>
        </w:rPr>
      </w:pPr>
    </w:p>
    <w:p w14:paraId="2E239DA1" w14:textId="2762F3D2" w:rsidR="000C526C" w:rsidRDefault="000C526C" w:rsidP="00307302">
      <w:pPr>
        <w:pStyle w:val="Firma"/>
        <w:jc w:val="center"/>
        <w:rPr>
          <w:color w:val="C00000"/>
        </w:rPr>
      </w:pPr>
    </w:p>
    <w:p w14:paraId="1A3079F6" w14:textId="77777777" w:rsidR="000C526C" w:rsidRDefault="000C526C" w:rsidP="00307302">
      <w:pPr>
        <w:pStyle w:val="Firma"/>
        <w:jc w:val="center"/>
        <w:rPr>
          <w:color w:val="C00000"/>
        </w:rPr>
      </w:pPr>
    </w:p>
    <w:p w14:paraId="500DFC29" w14:textId="438F92D3" w:rsidR="000C526C" w:rsidRDefault="000C526C" w:rsidP="00307302">
      <w:pPr>
        <w:pStyle w:val="Firma"/>
        <w:jc w:val="center"/>
        <w:rPr>
          <w:color w:val="C00000"/>
        </w:rPr>
      </w:pPr>
    </w:p>
    <w:p w14:paraId="76009200" w14:textId="50C38E75" w:rsidR="000C526C" w:rsidRDefault="000C526C" w:rsidP="00307302">
      <w:pPr>
        <w:pStyle w:val="Firma"/>
        <w:jc w:val="center"/>
        <w:rPr>
          <w:color w:val="C00000"/>
        </w:rPr>
      </w:pPr>
      <w:r>
        <w:rPr>
          <w:noProof/>
        </w:rPr>
        <w:drawing>
          <wp:inline distT="0" distB="0" distL="0" distR="0" wp14:anchorId="16684897" wp14:editId="1E71B1AD">
            <wp:extent cx="5176709" cy="2766594"/>
            <wp:effectExtent l="0" t="0" r="508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1"/>
                    <a:srcRect l="3902" t="8100" r="31735" b="30746"/>
                    <a:stretch/>
                  </pic:blipFill>
                  <pic:spPr bwMode="auto">
                    <a:xfrm>
                      <a:off x="0" y="0"/>
                      <a:ext cx="5187971" cy="2772613"/>
                    </a:xfrm>
                    <a:prstGeom prst="rect">
                      <a:avLst/>
                    </a:prstGeom>
                    <a:ln>
                      <a:noFill/>
                    </a:ln>
                    <a:extLst>
                      <a:ext uri="{53640926-AAD7-44D8-BBD7-CCE9431645EC}">
                        <a14:shadowObscured xmlns:a14="http://schemas.microsoft.com/office/drawing/2010/main"/>
                      </a:ext>
                    </a:extLst>
                  </pic:spPr>
                </pic:pic>
              </a:graphicData>
            </a:graphic>
          </wp:inline>
        </w:drawing>
      </w:r>
    </w:p>
    <w:p w14:paraId="793D1244" w14:textId="36F2ACE5" w:rsidR="000C526C" w:rsidRDefault="000C526C" w:rsidP="00307302">
      <w:pPr>
        <w:pStyle w:val="Firma"/>
        <w:jc w:val="center"/>
        <w:rPr>
          <w:color w:val="C00000"/>
        </w:rPr>
      </w:pPr>
    </w:p>
    <w:p w14:paraId="16DFA024" w14:textId="1C0F3B7B" w:rsidR="000C526C" w:rsidRDefault="000C526C" w:rsidP="00307302">
      <w:pPr>
        <w:pStyle w:val="Firma"/>
        <w:jc w:val="center"/>
        <w:rPr>
          <w:color w:val="C00000"/>
        </w:rPr>
      </w:pPr>
    </w:p>
    <w:p w14:paraId="0F698C38" w14:textId="5F34EC1A" w:rsidR="000C526C" w:rsidRDefault="000C526C" w:rsidP="00307302">
      <w:pPr>
        <w:pStyle w:val="Firma"/>
        <w:jc w:val="center"/>
        <w:rPr>
          <w:color w:val="C00000"/>
        </w:rPr>
      </w:pPr>
    </w:p>
    <w:p w14:paraId="0C527E49" w14:textId="53C36C04" w:rsidR="000C526C" w:rsidRDefault="000C526C" w:rsidP="00307302">
      <w:pPr>
        <w:pStyle w:val="Firma"/>
        <w:jc w:val="center"/>
        <w:rPr>
          <w:color w:val="C00000"/>
        </w:rPr>
      </w:pPr>
    </w:p>
    <w:p w14:paraId="0B13C9D2" w14:textId="11323424" w:rsidR="000C526C" w:rsidRDefault="000C526C" w:rsidP="00307302">
      <w:pPr>
        <w:pStyle w:val="Firma"/>
        <w:jc w:val="center"/>
        <w:rPr>
          <w:color w:val="C00000"/>
        </w:rPr>
      </w:pPr>
    </w:p>
    <w:p w14:paraId="4E06FB0E" w14:textId="7CDA27D7" w:rsidR="000C526C" w:rsidRDefault="000C526C" w:rsidP="00307302">
      <w:pPr>
        <w:pStyle w:val="Firma"/>
        <w:jc w:val="center"/>
        <w:rPr>
          <w:color w:val="C00000"/>
        </w:rPr>
      </w:pPr>
    </w:p>
    <w:p w14:paraId="5837688D" w14:textId="1AC10D7F" w:rsidR="000C526C" w:rsidRDefault="000C526C" w:rsidP="00307302">
      <w:pPr>
        <w:pStyle w:val="Firma"/>
        <w:jc w:val="center"/>
        <w:rPr>
          <w:color w:val="C00000"/>
        </w:rPr>
      </w:pPr>
      <w:r w:rsidRPr="000C526C">
        <w:rPr>
          <w:noProof/>
          <w:color w:val="C00000"/>
        </w:rPr>
        <w:lastRenderedPageBreak/>
        <w:drawing>
          <wp:inline distT="0" distB="0" distL="0" distR="0" wp14:anchorId="6A72E5E2" wp14:editId="638C5C62">
            <wp:extent cx="4150426" cy="1870587"/>
            <wp:effectExtent l="0" t="0" r="2540" b="0"/>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166719" cy="1877930"/>
                    </a:xfrm>
                    <a:prstGeom prst="rect">
                      <a:avLst/>
                    </a:prstGeom>
                  </pic:spPr>
                </pic:pic>
              </a:graphicData>
            </a:graphic>
          </wp:inline>
        </w:drawing>
      </w:r>
    </w:p>
    <w:p w14:paraId="7B2F7835" w14:textId="32B9B298" w:rsidR="000C526C" w:rsidRDefault="000C526C" w:rsidP="00307302">
      <w:pPr>
        <w:pStyle w:val="Firma"/>
        <w:jc w:val="center"/>
        <w:rPr>
          <w:color w:val="C00000"/>
        </w:rPr>
      </w:pPr>
      <w:r w:rsidRPr="000C526C">
        <w:rPr>
          <w:noProof/>
          <w:color w:val="C00000"/>
        </w:rPr>
        <w:drawing>
          <wp:inline distT="0" distB="0" distL="0" distR="0" wp14:anchorId="74A9F252" wp14:editId="6399242C">
            <wp:extent cx="4145470" cy="1400175"/>
            <wp:effectExtent l="0" t="0" r="762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4172266" cy="1409226"/>
                    </a:xfrm>
                    <a:prstGeom prst="rect">
                      <a:avLst/>
                    </a:prstGeom>
                  </pic:spPr>
                </pic:pic>
              </a:graphicData>
            </a:graphic>
          </wp:inline>
        </w:drawing>
      </w:r>
    </w:p>
    <w:p w14:paraId="19053794" w14:textId="7831F1BE" w:rsidR="00512F8B" w:rsidRDefault="00512F8B" w:rsidP="00307302">
      <w:pPr>
        <w:pStyle w:val="Firma"/>
        <w:jc w:val="center"/>
        <w:rPr>
          <w:color w:val="C00000"/>
        </w:rPr>
      </w:pPr>
    </w:p>
    <w:p w14:paraId="2F140315" w14:textId="2DC6F640" w:rsidR="00512F8B" w:rsidRDefault="00512F8B" w:rsidP="00307302">
      <w:pPr>
        <w:pStyle w:val="Firma"/>
        <w:jc w:val="center"/>
        <w:rPr>
          <w:color w:val="C00000"/>
        </w:rPr>
      </w:pPr>
    </w:p>
    <w:p w14:paraId="44E1C2E0" w14:textId="23FDEC1C" w:rsidR="00512F8B" w:rsidRDefault="00512F8B" w:rsidP="00307302">
      <w:pPr>
        <w:pStyle w:val="Firma"/>
        <w:jc w:val="center"/>
        <w:rPr>
          <w:color w:val="C00000"/>
        </w:rPr>
      </w:pPr>
    </w:p>
    <w:p w14:paraId="5F57B4C1" w14:textId="42BE2E00" w:rsidR="00512F8B" w:rsidRDefault="00512F8B" w:rsidP="00307302">
      <w:pPr>
        <w:pStyle w:val="Firma"/>
        <w:jc w:val="center"/>
        <w:rPr>
          <w:color w:val="C00000"/>
        </w:rPr>
      </w:pPr>
    </w:p>
    <w:p w14:paraId="14F78055" w14:textId="7602F78B" w:rsidR="00512F8B" w:rsidRDefault="00512F8B" w:rsidP="00307302">
      <w:pPr>
        <w:pStyle w:val="Firma"/>
        <w:jc w:val="center"/>
        <w:rPr>
          <w:color w:val="C00000"/>
        </w:rPr>
      </w:pPr>
    </w:p>
    <w:p w14:paraId="6ADF9850" w14:textId="1EE328FB" w:rsidR="00512F8B" w:rsidRDefault="00512F8B" w:rsidP="00307302">
      <w:pPr>
        <w:pStyle w:val="Firma"/>
        <w:jc w:val="center"/>
        <w:rPr>
          <w:color w:val="C00000"/>
        </w:rPr>
      </w:pPr>
    </w:p>
    <w:p w14:paraId="0BA7D8AA" w14:textId="412F9D11" w:rsidR="00512F8B" w:rsidRDefault="00512F8B" w:rsidP="00307302">
      <w:pPr>
        <w:pStyle w:val="Firma"/>
        <w:jc w:val="center"/>
        <w:rPr>
          <w:color w:val="C00000"/>
        </w:rPr>
      </w:pPr>
    </w:p>
    <w:p w14:paraId="5AA96E90" w14:textId="31037EE7" w:rsidR="00512F8B" w:rsidRDefault="00512F8B" w:rsidP="00307302">
      <w:pPr>
        <w:pStyle w:val="Firma"/>
        <w:jc w:val="center"/>
        <w:rPr>
          <w:color w:val="C00000"/>
        </w:rPr>
      </w:pPr>
    </w:p>
    <w:p w14:paraId="6E282FAB" w14:textId="16B9A577" w:rsidR="00512F8B" w:rsidRDefault="00512F8B" w:rsidP="00307302">
      <w:pPr>
        <w:pStyle w:val="Firma"/>
        <w:jc w:val="center"/>
        <w:rPr>
          <w:color w:val="C00000"/>
        </w:rPr>
      </w:pPr>
    </w:p>
    <w:p w14:paraId="6B0D80E6" w14:textId="0CB94A5B" w:rsidR="00512F8B" w:rsidRDefault="003D1E9A" w:rsidP="00307302">
      <w:pPr>
        <w:pStyle w:val="Firma"/>
        <w:jc w:val="center"/>
        <w:rPr>
          <w:color w:val="C00000"/>
        </w:rPr>
      </w:pPr>
      <w:r>
        <w:rPr>
          <w:noProof/>
        </w:rPr>
        <w:drawing>
          <wp:inline distT="0" distB="0" distL="0" distR="0" wp14:anchorId="2215E2C5" wp14:editId="3543933A">
            <wp:extent cx="5474525" cy="2922905"/>
            <wp:effectExtent l="0" t="0" r="0" b="0"/>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4"/>
                    <a:srcRect l="4013" t="8154" r="31831" b="30949"/>
                    <a:stretch/>
                  </pic:blipFill>
                  <pic:spPr bwMode="auto">
                    <a:xfrm>
                      <a:off x="0" y="0"/>
                      <a:ext cx="5478790" cy="2925182"/>
                    </a:xfrm>
                    <a:prstGeom prst="rect">
                      <a:avLst/>
                    </a:prstGeom>
                    <a:ln>
                      <a:noFill/>
                    </a:ln>
                    <a:extLst>
                      <a:ext uri="{53640926-AAD7-44D8-BBD7-CCE9431645EC}">
                        <a14:shadowObscured xmlns:a14="http://schemas.microsoft.com/office/drawing/2010/main"/>
                      </a:ext>
                    </a:extLst>
                  </pic:spPr>
                </pic:pic>
              </a:graphicData>
            </a:graphic>
          </wp:inline>
        </w:drawing>
      </w:r>
    </w:p>
    <w:p w14:paraId="3B664E1D" w14:textId="5ECF8C32" w:rsidR="00FD0AC4" w:rsidRDefault="00FD0AC4" w:rsidP="00307302">
      <w:pPr>
        <w:pStyle w:val="Firma"/>
        <w:jc w:val="center"/>
        <w:rPr>
          <w:color w:val="C00000"/>
        </w:rPr>
      </w:pPr>
    </w:p>
    <w:p w14:paraId="5B4235F3" w14:textId="161C98AD" w:rsidR="00FD0AC4" w:rsidRDefault="00FD0AC4" w:rsidP="00307302">
      <w:pPr>
        <w:pStyle w:val="Firma"/>
        <w:jc w:val="center"/>
        <w:rPr>
          <w:color w:val="C00000"/>
        </w:rPr>
      </w:pPr>
    </w:p>
    <w:p w14:paraId="6219DFD1" w14:textId="6A13F7D5" w:rsidR="00FD0AC4" w:rsidRDefault="008906EB" w:rsidP="008906EB">
      <w:pPr>
        <w:pStyle w:val="Firma"/>
        <w:jc w:val="center"/>
        <w:rPr>
          <w:color w:val="C00000"/>
          <w:u w:val="single"/>
        </w:rPr>
      </w:pPr>
      <w:r w:rsidRPr="008906EB">
        <w:rPr>
          <w:noProof/>
          <w:color w:val="C00000"/>
        </w:rPr>
        <w:lastRenderedPageBreak/>
        <w:drawing>
          <wp:inline distT="0" distB="0" distL="0" distR="0" wp14:anchorId="3D020A72" wp14:editId="1E637F36">
            <wp:extent cx="4888362" cy="2012141"/>
            <wp:effectExtent l="0" t="0" r="7620" b="762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4896967" cy="2015683"/>
                    </a:xfrm>
                    <a:prstGeom prst="rect">
                      <a:avLst/>
                    </a:prstGeom>
                  </pic:spPr>
                </pic:pic>
              </a:graphicData>
            </a:graphic>
          </wp:inline>
        </w:drawing>
      </w:r>
    </w:p>
    <w:p w14:paraId="1B178F95" w14:textId="71EBFB80" w:rsidR="008906EB" w:rsidRDefault="008906EB" w:rsidP="008906EB">
      <w:pPr>
        <w:pStyle w:val="Firma"/>
        <w:jc w:val="center"/>
        <w:rPr>
          <w:color w:val="C00000"/>
          <w:u w:val="single"/>
        </w:rPr>
      </w:pPr>
    </w:p>
    <w:p w14:paraId="051C5C6F" w14:textId="2C12B66A" w:rsidR="008906EB" w:rsidRDefault="008906EB" w:rsidP="008906EB">
      <w:pPr>
        <w:pStyle w:val="Firma"/>
        <w:jc w:val="center"/>
        <w:rPr>
          <w:color w:val="C00000"/>
          <w:u w:val="single"/>
        </w:rPr>
      </w:pPr>
    </w:p>
    <w:p w14:paraId="64ECBACD" w14:textId="68C73073" w:rsidR="008906EB" w:rsidRDefault="008906EB" w:rsidP="008906EB">
      <w:pPr>
        <w:pStyle w:val="Firma"/>
        <w:jc w:val="center"/>
        <w:rPr>
          <w:color w:val="C00000"/>
          <w:u w:val="single"/>
        </w:rPr>
      </w:pPr>
    </w:p>
    <w:p w14:paraId="3C9A8DC9" w14:textId="103E21FA" w:rsidR="008906EB" w:rsidRDefault="008906EB" w:rsidP="008906EB">
      <w:pPr>
        <w:pStyle w:val="Firma"/>
        <w:jc w:val="center"/>
        <w:rPr>
          <w:color w:val="C00000"/>
          <w:u w:val="single"/>
        </w:rPr>
      </w:pPr>
    </w:p>
    <w:p w14:paraId="3AAA3203" w14:textId="2E4D6DCA" w:rsidR="008906EB" w:rsidRDefault="008906EB" w:rsidP="008906EB">
      <w:pPr>
        <w:pStyle w:val="Firma"/>
        <w:jc w:val="center"/>
        <w:rPr>
          <w:color w:val="C00000"/>
          <w:u w:val="single"/>
        </w:rPr>
      </w:pPr>
    </w:p>
    <w:p w14:paraId="6B79A9E9" w14:textId="35782D15" w:rsidR="008906EB" w:rsidRDefault="008906EB" w:rsidP="008906EB">
      <w:pPr>
        <w:pStyle w:val="Firma"/>
        <w:jc w:val="center"/>
        <w:rPr>
          <w:color w:val="C00000"/>
          <w:u w:val="single"/>
        </w:rPr>
      </w:pPr>
    </w:p>
    <w:p w14:paraId="5E664596" w14:textId="148865DC" w:rsidR="008906EB" w:rsidRDefault="008906EB" w:rsidP="008906EB">
      <w:pPr>
        <w:pStyle w:val="Firma"/>
        <w:jc w:val="center"/>
        <w:rPr>
          <w:color w:val="C00000"/>
          <w:u w:val="single"/>
        </w:rPr>
      </w:pPr>
    </w:p>
    <w:p w14:paraId="4FB85EA5" w14:textId="6F13C2D8" w:rsidR="008906EB" w:rsidRDefault="008906EB" w:rsidP="008906EB">
      <w:pPr>
        <w:pStyle w:val="Firma"/>
        <w:jc w:val="center"/>
        <w:rPr>
          <w:color w:val="C00000"/>
          <w:u w:val="single"/>
        </w:rPr>
      </w:pPr>
    </w:p>
    <w:p w14:paraId="6426CFAE" w14:textId="2C6FAD1D" w:rsidR="008906EB" w:rsidRDefault="008906EB" w:rsidP="008906EB">
      <w:pPr>
        <w:pStyle w:val="Firma"/>
        <w:jc w:val="center"/>
        <w:rPr>
          <w:color w:val="C00000"/>
          <w:u w:val="single"/>
        </w:rPr>
      </w:pPr>
      <w:r w:rsidRPr="008906EB">
        <w:rPr>
          <w:noProof/>
          <w:color w:val="C00000"/>
          <w:u w:val="single"/>
        </w:rPr>
        <w:drawing>
          <wp:inline distT="0" distB="0" distL="0" distR="0" wp14:anchorId="293C4147" wp14:editId="7B3146A2">
            <wp:extent cx="5560765" cy="2616737"/>
            <wp:effectExtent l="0" t="0" r="1905" b="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569405" cy="2620803"/>
                    </a:xfrm>
                    <a:prstGeom prst="rect">
                      <a:avLst/>
                    </a:prstGeom>
                  </pic:spPr>
                </pic:pic>
              </a:graphicData>
            </a:graphic>
          </wp:inline>
        </w:drawing>
      </w:r>
    </w:p>
    <w:p w14:paraId="5350F98A" w14:textId="64821253" w:rsidR="008906EB" w:rsidRDefault="008906EB" w:rsidP="008906EB">
      <w:pPr>
        <w:pStyle w:val="Firma"/>
        <w:jc w:val="center"/>
        <w:rPr>
          <w:color w:val="C00000"/>
          <w:u w:val="single"/>
        </w:rPr>
      </w:pPr>
    </w:p>
    <w:p w14:paraId="6D05E945" w14:textId="16D2E438" w:rsidR="008906EB" w:rsidRDefault="008906EB" w:rsidP="008906EB">
      <w:pPr>
        <w:pStyle w:val="Firma"/>
        <w:jc w:val="center"/>
        <w:rPr>
          <w:color w:val="C00000"/>
          <w:u w:val="single"/>
        </w:rPr>
      </w:pPr>
    </w:p>
    <w:p w14:paraId="3389FE67" w14:textId="4FF188E3" w:rsidR="008906EB" w:rsidRDefault="008906EB" w:rsidP="008906EB">
      <w:pPr>
        <w:pStyle w:val="Firma"/>
        <w:jc w:val="center"/>
        <w:rPr>
          <w:color w:val="C00000"/>
          <w:u w:val="single"/>
        </w:rPr>
      </w:pPr>
    </w:p>
    <w:p w14:paraId="001D53A5" w14:textId="001E98FE" w:rsidR="008906EB" w:rsidRDefault="008906EB" w:rsidP="008906EB">
      <w:pPr>
        <w:pStyle w:val="Firma"/>
        <w:jc w:val="center"/>
        <w:rPr>
          <w:color w:val="C00000"/>
          <w:u w:val="single"/>
        </w:rPr>
      </w:pPr>
    </w:p>
    <w:p w14:paraId="30DFF6A8" w14:textId="1B065D98" w:rsidR="008906EB" w:rsidRDefault="008906EB" w:rsidP="008906EB">
      <w:pPr>
        <w:pStyle w:val="Firma"/>
        <w:jc w:val="center"/>
        <w:rPr>
          <w:color w:val="C00000"/>
          <w:u w:val="single"/>
        </w:rPr>
      </w:pPr>
    </w:p>
    <w:p w14:paraId="5E41447B" w14:textId="08ED03FB" w:rsidR="008906EB" w:rsidRDefault="008906EB" w:rsidP="008906EB">
      <w:pPr>
        <w:pStyle w:val="Firma"/>
        <w:jc w:val="center"/>
        <w:rPr>
          <w:color w:val="C00000"/>
          <w:u w:val="single"/>
        </w:rPr>
      </w:pPr>
    </w:p>
    <w:p w14:paraId="07BE7586" w14:textId="30AF5824" w:rsidR="008906EB" w:rsidRDefault="008906EB" w:rsidP="008906EB">
      <w:pPr>
        <w:pStyle w:val="Firma"/>
        <w:jc w:val="center"/>
        <w:rPr>
          <w:color w:val="C00000"/>
          <w:u w:val="single"/>
        </w:rPr>
      </w:pPr>
    </w:p>
    <w:p w14:paraId="51D53B56" w14:textId="7C523F69" w:rsidR="008906EB" w:rsidRDefault="008906EB" w:rsidP="008906EB">
      <w:pPr>
        <w:pStyle w:val="Firma"/>
        <w:jc w:val="center"/>
        <w:rPr>
          <w:color w:val="C00000"/>
          <w:u w:val="single"/>
        </w:rPr>
      </w:pPr>
    </w:p>
    <w:p w14:paraId="7A5791EE" w14:textId="0C866228" w:rsidR="008906EB" w:rsidRDefault="008906EB" w:rsidP="008906EB">
      <w:pPr>
        <w:pStyle w:val="Firma"/>
        <w:jc w:val="center"/>
        <w:rPr>
          <w:color w:val="C00000"/>
          <w:u w:val="single"/>
        </w:rPr>
      </w:pPr>
    </w:p>
    <w:p w14:paraId="1A705467" w14:textId="3970C745" w:rsidR="008906EB" w:rsidRDefault="008906EB" w:rsidP="008906EB">
      <w:pPr>
        <w:pStyle w:val="Firma"/>
        <w:jc w:val="center"/>
        <w:rPr>
          <w:color w:val="C00000"/>
          <w:u w:val="single"/>
        </w:rPr>
      </w:pPr>
      <w:r w:rsidRPr="008906EB">
        <w:rPr>
          <w:noProof/>
          <w:color w:val="C00000"/>
          <w:u w:val="single"/>
        </w:rPr>
        <w:lastRenderedPageBreak/>
        <w:drawing>
          <wp:inline distT="0" distB="0" distL="0" distR="0" wp14:anchorId="6C4DD103" wp14:editId="7E9DCDDD">
            <wp:extent cx="4828985" cy="2231779"/>
            <wp:effectExtent l="0" t="0" r="0" b="0"/>
            <wp:docPr id="185" name="Imagen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4836704" cy="2235347"/>
                    </a:xfrm>
                    <a:prstGeom prst="rect">
                      <a:avLst/>
                    </a:prstGeom>
                  </pic:spPr>
                </pic:pic>
              </a:graphicData>
            </a:graphic>
          </wp:inline>
        </w:drawing>
      </w:r>
    </w:p>
    <w:p w14:paraId="36998041" w14:textId="39D9FD74" w:rsidR="00C221A4" w:rsidRDefault="00C221A4" w:rsidP="008906EB">
      <w:pPr>
        <w:pStyle w:val="Firma"/>
        <w:jc w:val="center"/>
        <w:rPr>
          <w:color w:val="C00000"/>
          <w:u w:val="single"/>
        </w:rPr>
      </w:pPr>
    </w:p>
    <w:p w14:paraId="7ADD1BAF" w14:textId="0F7C12E5" w:rsidR="00C221A4" w:rsidRDefault="00C221A4" w:rsidP="008906EB">
      <w:pPr>
        <w:pStyle w:val="Firma"/>
        <w:jc w:val="center"/>
        <w:rPr>
          <w:color w:val="C00000"/>
          <w:u w:val="single"/>
        </w:rPr>
      </w:pPr>
    </w:p>
    <w:p w14:paraId="25ED9AA8" w14:textId="2752F31A" w:rsidR="00C221A4" w:rsidRDefault="00C221A4" w:rsidP="008906EB">
      <w:pPr>
        <w:pStyle w:val="Firma"/>
        <w:jc w:val="center"/>
        <w:rPr>
          <w:color w:val="C00000"/>
          <w:u w:val="single"/>
        </w:rPr>
      </w:pPr>
    </w:p>
    <w:p w14:paraId="3444FEA5" w14:textId="7B45B7D3" w:rsidR="00C221A4" w:rsidRDefault="00C221A4" w:rsidP="008906EB">
      <w:pPr>
        <w:pStyle w:val="Firma"/>
        <w:jc w:val="center"/>
        <w:rPr>
          <w:color w:val="C00000"/>
        </w:rPr>
      </w:pPr>
      <w:r w:rsidRPr="00C221A4">
        <w:rPr>
          <w:noProof/>
          <w:color w:val="C00000"/>
          <w:u w:val="single"/>
        </w:rPr>
        <w:drawing>
          <wp:inline distT="0" distB="0" distL="0" distR="0" wp14:anchorId="50A2EF34" wp14:editId="15BF8C1D">
            <wp:extent cx="1086002" cy="819264"/>
            <wp:effectExtent l="0" t="0" r="0" b="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1086002" cy="819264"/>
                    </a:xfrm>
                    <a:prstGeom prst="rect">
                      <a:avLst/>
                    </a:prstGeom>
                  </pic:spPr>
                </pic:pic>
              </a:graphicData>
            </a:graphic>
          </wp:inline>
        </w:drawing>
      </w:r>
    </w:p>
    <w:p w14:paraId="3CAA0F84" w14:textId="63220A27" w:rsidR="007A54AB" w:rsidRDefault="007A54AB" w:rsidP="008906EB">
      <w:pPr>
        <w:pStyle w:val="Firma"/>
        <w:jc w:val="center"/>
        <w:rPr>
          <w:color w:val="C00000"/>
        </w:rPr>
      </w:pPr>
    </w:p>
    <w:p w14:paraId="2BEC53C9" w14:textId="245702CA" w:rsidR="007A54AB" w:rsidRDefault="007A54AB" w:rsidP="008906EB">
      <w:pPr>
        <w:pStyle w:val="Firma"/>
        <w:jc w:val="center"/>
        <w:rPr>
          <w:color w:val="C00000"/>
        </w:rPr>
      </w:pPr>
    </w:p>
    <w:p w14:paraId="3912BEC6" w14:textId="1F2D7F09" w:rsidR="007A54AB" w:rsidRDefault="007A54AB" w:rsidP="008906EB">
      <w:pPr>
        <w:pStyle w:val="Firma"/>
        <w:jc w:val="center"/>
        <w:rPr>
          <w:color w:val="C00000"/>
        </w:rPr>
      </w:pPr>
    </w:p>
    <w:p w14:paraId="2F6F2C3A" w14:textId="57006A23" w:rsidR="007A54AB" w:rsidRDefault="007A54AB" w:rsidP="008906EB">
      <w:pPr>
        <w:pStyle w:val="Firma"/>
        <w:jc w:val="center"/>
        <w:rPr>
          <w:color w:val="C00000"/>
        </w:rPr>
      </w:pPr>
    </w:p>
    <w:p w14:paraId="45F49BFA" w14:textId="5410A8CD" w:rsidR="007A54AB" w:rsidRDefault="007A54AB" w:rsidP="008906EB">
      <w:pPr>
        <w:pStyle w:val="Firma"/>
        <w:jc w:val="center"/>
        <w:rPr>
          <w:color w:val="C00000"/>
        </w:rPr>
      </w:pPr>
    </w:p>
    <w:p w14:paraId="1E28984A" w14:textId="1667243B" w:rsidR="007A54AB" w:rsidRDefault="007A54AB" w:rsidP="008906EB">
      <w:pPr>
        <w:pStyle w:val="Firma"/>
        <w:jc w:val="center"/>
        <w:rPr>
          <w:color w:val="C00000"/>
        </w:rPr>
      </w:pPr>
    </w:p>
    <w:p w14:paraId="0DE59AA4" w14:textId="01604580" w:rsidR="007A54AB" w:rsidRDefault="007A54AB" w:rsidP="008906EB">
      <w:pPr>
        <w:pStyle w:val="Firma"/>
        <w:jc w:val="center"/>
        <w:rPr>
          <w:color w:val="C00000"/>
        </w:rPr>
      </w:pPr>
      <w:r w:rsidRPr="007A54AB">
        <w:rPr>
          <w:noProof/>
          <w:color w:val="C00000"/>
        </w:rPr>
        <w:drawing>
          <wp:inline distT="0" distB="0" distL="0" distR="0" wp14:anchorId="22D83C18" wp14:editId="193672DE">
            <wp:extent cx="5512099" cy="3030970"/>
            <wp:effectExtent l="0" t="0" r="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518337" cy="3034400"/>
                    </a:xfrm>
                    <a:prstGeom prst="rect">
                      <a:avLst/>
                    </a:prstGeom>
                  </pic:spPr>
                </pic:pic>
              </a:graphicData>
            </a:graphic>
          </wp:inline>
        </w:drawing>
      </w:r>
    </w:p>
    <w:p w14:paraId="6556E57D" w14:textId="51AEC9C5" w:rsidR="00E37955" w:rsidRDefault="00E37955" w:rsidP="008906EB">
      <w:pPr>
        <w:pStyle w:val="Firma"/>
        <w:jc w:val="center"/>
        <w:rPr>
          <w:color w:val="C00000"/>
        </w:rPr>
      </w:pPr>
    </w:p>
    <w:p w14:paraId="397F7C4F" w14:textId="6AD0B232" w:rsidR="00E37955" w:rsidRDefault="00E37955" w:rsidP="008906EB">
      <w:pPr>
        <w:pStyle w:val="Firma"/>
        <w:jc w:val="center"/>
        <w:rPr>
          <w:color w:val="C00000"/>
        </w:rPr>
      </w:pPr>
    </w:p>
    <w:p w14:paraId="63511DA6" w14:textId="39EB6251" w:rsidR="00E37955" w:rsidRDefault="00E37955" w:rsidP="008906EB">
      <w:pPr>
        <w:pStyle w:val="Firma"/>
        <w:jc w:val="center"/>
        <w:rPr>
          <w:color w:val="C00000"/>
        </w:rPr>
      </w:pPr>
    </w:p>
    <w:p w14:paraId="16277E51" w14:textId="0425A872" w:rsidR="00E37955" w:rsidRDefault="00E37955" w:rsidP="008906EB">
      <w:pPr>
        <w:pStyle w:val="Firma"/>
        <w:jc w:val="center"/>
        <w:rPr>
          <w:color w:val="C00000"/>
        </w:rPr>
      </w:pPr>
    </w:p>
    <w:p w14:paraId="33BBC7AD" w14:textId="45E7FC68" w:rsidR="00E37955" w:rsidRDefault="00E37955" w:rsidP="008906EB">
      <w:pPr>
        <w:pStyle w:val="Firma"/>
        <w:jc w:val="center"/>
        <w:rPr>
          <w:color w:val="C00000"/>
        </w:rPr>
      </w:pPr>
    </w:p>
    <w:p w14:paraId="6FCB0356" w14:textId="5A4BE71D" w:rsidR="00E37955" w:rsidRDefault="00E37955" w:rsidP="008906EB">
      <w:pPr>
        <w:pStyle w:val="Firma"/>
        <w:jc w:val="center"/>
        <w:rPr>
          <w:color w:val="C00000"/>
        </w:rPr>
      </w:pPr>
    </w:p>
    <w:p w14:paraId="2CEE1A87" w14:textId="457C8276" w:rsidR="00E37955" w:rsidRDefault="00E37955" w:rsidP="008906EB">
      <w:pPr>
        <w:pStyle w:val="Firma"/>
        <w:jc w:val="center"/>
        <w:rPr>
          <w:color w:val="C00000"/>
        </w:rPr>
      </w:pPr>
    </w:p>
    <w:p w14:paraId="54A5C567" w14:textId="7692E6C4" w:rsidR="00E37955" w:rsidRDefault="00E37955" w:rsidP="008906EB">
      <w:pPr>
        <w:pStyle w:val="Firma"/>
        <w:jc w:val="center"/>
        <w:rPr>
          <w:color w:val="C00000"/>
        </w:rPr>
      </w:pPr>
    </w:p>
    <w:p w14:paraId="7CABF20C" w14:textId="6B71B882" w:rsidR="00E37955" w:rsidRDefault="00E37955" w:rsidP="008906EB">
      <w:pPr>
        <w:pStyle w:val="Firma"/>
        <w:jc w:val="center"/>
        <w:rPr>
          <w:color w:val="C00000"/>
        </w:rPr>
      </w:pPr>
    </w:p>
    <w:p w14:paraId="04C040B3" w14:textId="5E7ED50A" w:rsidR="00E37955" w:rsidRDefault="00E37955" w:rsidP="008906EB">
      <w:pPr>
        <w:pStyle w:val="Firma"/>
        <w:jc w:val="center"/>
        <w:rPr>
          <w:color w:val="C00000"/>
        </w:rPr>
      </w:pPr>
    </w:p>
    <w:p w14:paraId="42BFBB72" w14:textId="5086E3F2" w:rsidR="00E37955" w:rsidRDefault="00E37955" w:rsidP="008906EB">
      <w:pPr>
        <w:pStyle w:val="Firma"/>
        <w:jc w:val="center"/>
        <w:rPr>
          <w:color w:val="C00000"/>
        </w:rPr>
      </w:pPr>
    </w:p>
    <w:p w14:paraId="61E3AB74" w14:textId="76357A99" w:rsidR="00E37955" w:rsidRDefault="00E37955" w:rsidP="008906EB">
      <w:pPr>
        <w:pStyle w:val="Firma"/>
        <w:jc w:val="center"/>
        <w:rPr>
          <w:color w:val="C00000"/>
        </w:rPr>
      </w:pPr>
    </w:p>
    <w:p w14:paraId="7CAD2A47" w14:textId="40DCEC37" w:rsidR="00E37955" w:rsidRDefault="00E37955" w:rsidP="008906EB">
      <w:pPr>
        <w:pStyle w:val="Firma"/>
        <w:jc w:val="center"/>
        <w:rPr>
          <w:color w:val="C00000"/>
        </w:rPr>
      </w:pPr>
    </w:p>
    <w:p w14:paraId="765EDDC8" w14:textId="306F3FC3" w:rsidR="00E37955" w:rsidRDefault="00E37955" w:rsidP="008906EB">
      <w:pPr>
        <w:pStyle w:val="Firma"/>
        <w:jc w:val="center"/>
        <w:rPr>
          <w:color w:val="C00000"/>
        </w:rPr>
      </w:pPr>
    </w:p>
    <w:p w14:paraId="36EDEA4A" w14:textId="6041F98A" w:rsidR="00E37955" w:rsidRDefault="00E37955" w:rsidP="008906EB">
      <w:pPr>
        <w:pStyle w:val="Firma"/>
        <w:jc w:val="center"/>
        <w:rPr>
          <w:color w:val="C00000"/>
        </w:rPr>
      </w:pPr>
    </w:p>
    <w:p w14:paraId="5E0F091C" w14:textId="01DD592F" w:rsidR="00E37955" w:rsidRDefault="00E37955" w:rsidP="008906EB">
      <w:pPr>
        <w:pStyle w:val="Firma"/>
        <w:jc w:val="center"/>
        <w:rPr>
          <w:color w:val="C00000"/>
        </w:rPr>
      </w:pPr>
    </w:p>
    <w:p w14:paraId="23B303AB" w14:textId="28D43368" w:rsidR="00E37955" w:rsidRDefault="009C3374" w:rsidP="008906EB">
      <w:pPr>
        <w:pStyle w:val="Firma"/>
        <w:jc w:val="center"/>
        <w:rPr>
          <w:color w:val="C00000"/>
        </w:rPr>
      </w:pPr>
      <w:r w:rsidRPr="009C3374">
        <w:rPr>
          <w:noProof/>
          <w:color w:val="C00000"/>
        </w:rPr>
        <w:drawing>
          <wp:inline distT="0" distB="0" distL="0" distR="0" wp14:anchorId="6FC4E802" wp14:editId="7E9BD3C1">
            <wp:extent cx="5220871" cy="1771884"/>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228324" cy="1774413"/>
                    </a:xfrm>
                    <a:prstGeom prst="rect">
                      <a:avLst/>
                    </a:prstGeom>
                  </pic:spPr>
                </pic:pic>
              </a:graphicData>
            </a:graphic>
          </wp:inline>
        </w:drawing>
      </w:r>
    </w:p>
    <w:p w14:paraId="17C165C4" w14:textId="7169D2A9" w:rsidR="00E37955" w:rsidRDefault="00E37955" w:rsidP="008906EB">
      <w:pPr>
        <w:pStyle w:val="Firma"/>
        <w:jc w:val="center"/>
        <w:rPr>
          <w:color w:val="C00000"/>
        </w:rPr>
      </w:pPr>
    </w:p>
    <w:p w14:paraId="03C3A206" w14:textId="032B60C7" w:rsidR="00E37955" w:rsidRDefault="00E37955" w:rsidP="008906EB">
      <w:pPr>
        <w:pStyle w:val="Firma"/>
        <w:jc w:val="center"/>
        <w:rPr>
          <w:color w:val="C00000"/>
        </w:rPr>
      </w:pPr>
    </w:p>
    <w:p w14:paraId="322C664B" w14:textId="1E4B9B38" w:rsidR="00E37955" w:rsidRDefault="00E37955" w:rsidP="008906EB">
      <w:pPr>
        <w:pStyle w:val="Firma"/>
        <w:jc w:val="center"/>
        <w:rPr>
          <w:color w:val="C00000"/>
        </w:rPr>
      </w:pPr>
    </w:p>
    <w:p w14:paraId="558E82FE" w14:textId="57442755" w:rsidR="009C3374" w:rsidRDefault="009C3374" w:rsidP="008906EB">
      <w:pPr>
        <w:pStyle w:val="Firma"/>
        <w:jc w:val="center"/>
        <w:rPr>
          <w:color w:val="C00000"/>
        </w:rPr>
      </w:pPr>
    </w:p>
    <w:p w14:paraId="6CA5D8A5" w14:textId="317519F1" w:rsidR="009C3374" w:rsidRDefault="009C3374" w:rsidP="008906EB">
      <w:pPr>
        <w:pStyle w:val="Firma"/>
        <w:jc w:val="center"/>
        <w:rPr>
          <w:color w:val="C00000"/>
        </w:rPr>
      </w:pPr>
    </w:p>
    <w:p w14:paraId="747110E2" w14:textId="30A1A23E" w:rsidR="009C3374" w:rsidRDefault="009C3374" w:rsidP="008906EB">
      <w:pPr>
        <w:pStyle w:val="Firma"/>
        <w:jc w:val="center"/>
        <w:rPr>
          <w:color w:val="C00000"/>
        </w:rPr>
      </w:pPr>
    </w:p>
    <w:p w14:paraId="43D9ECFB" w14:textId="77777777" w:rsidR="009C3374" w:rsidRDefault="009C3374" w:rsidP="008906EB">
      <w:pPr>
        <w:pStyle w:val="Firma"/>
        <w:jc w:val="center"/>
        <w:rPr>
          <w:color w:val="C00000"/>
        </w:rPr>
      </w:pPr>
    </w:p>
    <w:p w14:paraId="4CBAE1C9" w14:textId="40421CDA" w:rsidR="00E37955" w:rsidRDefault="009C3374" w:rsidP="008906EB">
      <w:pPr>
        <w:pStyle w:val="Firma"/>
        <w:jc w:val="center"/>
        <w:rPr>
          <w:color w:val="C00000"/>
        </w:rPr>
      </w:pPr>
      <w:r>
        <w:rPr>
          <w:noProof/>
        </w:rPr>
        <w:drawing>
          <wp:inline distT="0" distB="0" distL="0" distR="0" wp14:anchorId="4359A99E" wp14:editId="7BD465A0">
            <wp:extent cx="5375910" cy="2873375"/>
            <wp:effectExtent l="0" t="0" r="0" b="3175"/>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1"/>
                    <a:srcRect l="3931" t="8100" r="31712" b="30746"/>
                    <a:stretch/>
                  </pic:blipFill>
                  <pic:spPr bwMode="auto">
                    <a:xfrm>
                      <a:off x="0" y="0"/>
                      <a:ext cx="5391807" cy="2881872"/>
                    </a:xfrm>
                    <a:prstGeom prst="rect">
                      <a:avLst/>
                    </a:prstGeom>
                    <a:ln>
                      <a:noFill/>
                    </a:ln>
                    <a:extLst>
                      <a:ext uri="{53640926-AAD7-44D8-BBD7-CCE9431645EC}">
                        <a14:shadowObscured xmlns:a14="http://schemas.microsoft.com/office/drawing/2010/main"/>
                      </a:ext>
                    </a:extLst>
                  </pic:spPr>
                </pic:pic>
              </a:graphicData>
            </a:graphic>
          </wp:inline>
        </w:drawing>
      </w:r>
    </w:p>
    <w:p w14:paraId="737F676A" w14:textId="77777777" w:rsidR="00E37955" w:rsidRDefault="00E37955" w:rsidP="008906EB">
      <w:pPr>
        <w:pStyle w:val="Firma"/>
        <w:jc w:val="center"/>
        <w:rPr>
          <w:color w:val="C00000"/>
        </w:rPr>
      </w:pPr>
    </w:p>
    <w:p w14:paraId="04F95026" w14:textId="1A652577" w:rsidR="00E37955" w:rsidRDefault="00E37955" w:rsidP="008906EB">
      <w:pPr>
        <w:pStyle w:val="Firma"/>
        <w:jc w:val="center"/>
        <w:rPr>
          <w:color w:val="C00000"/>
        </w:rPr>
      </w:pPr>
    </w:p>
    <w:p w14:paraId="355AF643" w14:textId="7DA62C5F" w:rsidR="009C3374" w:rsidRDefault="009C3374" w:rsidP="008906EB">
      <w:pPr>
        <w:pStyle w:val="Firma"/>
        <w:jc w:val="center"/>
        <w:rPr>
          <w:color w:val="C00000"/>
        </w:rPr>
      </w:pPr>
    </w:p>
    <w:p w14:paraId="6B013604" w14:textId="28821AE2" w:rsidR="009C3374" w:rsidRDefault="009C3374" w:rsidP="008906EB">
      <w:pPr>
        <w:pStyle w:val="Firma"/>
        <w:jc w:val="center"/>
        <w:rPr>
          <w:color w:val="C00000"/>
        </w:rPr>
      </w:pPr>
    </w:p>
    <w:p w14:paraId="224E2B71" w14:textId="77777777" w:rsidR="009C3374" w:rsidRDefault="009C3374" w:rsidP="008906EB">
      <w:pPr>
        <w:pStyle w:val="Firma"/>
        <w:jc w:val="center"/>
        <w:rPr>
          <w:color w:val="C00000"/>
        </w:rPr>
      </w:pPr>
    </w:p>
    <w:p w14:paraId="540437C9" w14:textId="77777777" w:rsidR="00E37955" w:rsidRDefault="00E37955" w:rsidP="008906EB">
      <w:pPr>
        <w:pStyle w:val="Firma"/>
        <w:jc w:val="center"/>
        <w:rPr>
          <w:color w:val="C00000"/>
        </w:rPr>
      </w:pPr>
    </w:p>
    <w:p w14:paraId="5DBFA648" w14:textId="68805D7F" w:rsidR="007A54AB" w:rsidRDefault="007A54AB" w:rsidP="008906EB">
      <w:pPr>
        <w:pStyle w:val="Firma"/>
        <w:jc w:val="center"/>
        <w:rPr>
          <w:color w:val="C00000"/>
        </w:rPr>
      </w:pPr>
      <w:r w:rsidRPr="007A54AB">
        <w:rPr>
          <w:noProof/>
          <w:color w:val="C00000"/>
        </w:rPr>
        <w:lastRenderedPageBreak/>
        <w:drawing>
          <wp:inline distT="0" distB="0" distL="0" distR="0" wp14:anchorId="61C1F48A" wp14:editId="36229A25">
            <wp:extent cx="3753503" cy="3301340"/>
            <wp:effectExtent l="0" t="0" r="0" b="0"/>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3760458" cy="3307457"/>
                    </a:xfrm>
                    <a:prstGeom prst="rect">
                      <a:avLst/>
                    </a:prstGeom>
                  </pic:spPr>
                </pic:pic>
              </a:graphicData>
            </a:graphic>
          </wp:inline>
        </w:drawing>
      </w:r>
    </w:p>
    <w:p w14:paraId="1F8FCC19" w14:textId="6A959154" w:rsidR="007A54AB" w:rsidRDefault="007A54AB" w:rsidP="008906EB">
      <w:pPr>
        <w:pStyle w:val="Firma"/>
        <w:jc w:val="center"/>
        <w:rPr>
          <w:color w:val="C00000"/>
        </w:rPr>
      </w:pPr>
    </w:p>
    <w:p w14:paraId="06F530D7" w14:textId="075F5C1C" w:rsidR="007A54AB" w:rsidRDefault="007A54AB" w:rsidP="008906EB">
      <w:pPr>
        <w:pStyle w:val="Firma"/>
        <w:jc w:val="center"/>
        <w:rPr>
          <w:color w:val="C00000"/>
        </w:rPr>
      </w:pPr>
    </w:p>
    <w:p w14:paraId="705D53E5" w14:textId="47685B19" w:rsidR="007A54AB" w:rsidRDefault="007A54AB" w:rsidP="008906EB">
      <w:pPr>
        <w:pStyle w:val="Firma"/>
        <w:jc w:val="center"/>
        <w:rPr>
          <w:color w:val="C00000"/>
        </w:rPr>
      </w:pPr>
    </w:p>
    <w:p w14:paraId="097B9EEF" w14:textId="668CE9EC" w:rsidR="007A54AB" w:rsidRDefault="007A54AB" w:rsidP="008906EB">
      <w:pPr>
        <w:pStyle w:val="Firma"/>
        <w:jc w:val="center"/>
        <w:rPr>
          <w:color w:val="C00000"/>
        </w:rPr>
      </w:pPr>
    </w:p>
    <w:p w14:paraId="46F6FE4B" w14:textId="0C864AE2" w:rsidR="007A54AB" w:rsidRDefault="007A54AB" w:rsidP="008906EB">
      <w:pPr>
        <w:pStyle w:val="Firma"/>
        <w:jc w:val="center"/>
        <w:rPr>
          <w:color w:val="C00000"/>
        </w:rPr>
      </w:pPr>
    </w:p>
    <w:p w14:paraId="16F36618" w14:textId="12A05DB8" w:rsidR="007A54AB" w:rsidRDefault="007A54AB" w:rsidP="008906EB">
      <w:pPr>
        <w:pStyle w:val="Firma"/>
        <w:jc w:val="center"/>
        <w:rPr>
          <w:color w:val="C00000"/>
        </w:rPr>
      </w:pPr>
    </w:p>
    <w:p w14:paraId="2D381BC2" w14:textId="5C8DB8FE" w:rsidR="007A54AB" w:rsidRDefault="007A54AB" w:rsidP="008906EB">
      <w:pPr>
        <w:pStyle w:val="Firma"/>
        <w:jc w:val="center"/>
        <w:rPr>
          <w:color w:val="C00000"/>
        </w:rPr>
      </w:pPr>
    </w:p>
    <w:p w14:paraId="43FEC81B" w14:textId="55D2BB62" w:rsidR="007A54AB" w:rsidRPr="00C221A4" w:rsidRDefault="007A54AB" w:rsidP="008906EB">
      <w:pPr>
        <w:pStyle w:val="Firma"/>
        <w:jc w:val="center"/>
        <w:rPr>
          <w:color w:val="C00000"/>
        </w:rPr>
      </w:pPr>
    </w:p>
    <w:p w14:paraId="31609D22" w14:textId="3EEF3FAD" w:rsidR="00EE7DEF" w:rsidRDefault="00EE7DEF" w:rsidP="00EE7DEF">
      <w:pPr>
        <w:pStyle w:val="Firma"/>
        <w:rPr>
          <w:color w:val="C00000"/>
        </w:rPr>
      </w:pPr>
    </w:p>
    <w:p w14:paraId="7B6AAC15" w14:textId="46589279" w:rsidR="00FD0AC4" w:rsidRDefault="00FD0AC4" w:rsidP="00EE7DEF">
      <w:pPr>
        <w:pStyle w:val="Firma"/>
        <w:rPr>
          <w:color w:val="C00000"/>
        </w:rPr>
      </w:pPr>
    </w:p>
    <w:p w14:paraId="4EF7F4B6" w14:textId="1973D245" w:rsidR="00FD0AC4" w:rsidRDefault="00FD0AC4" w:rsidP="00EE7DEF">
      <w:pPr>
        <w:pStyle w:val="Firma"/>
        <w:rPr>
          <w:color w:val="C00000"/>
        </w:rPr>
      </w:pPr>
    </w:p>
    <w:p w14:paraId="0B5666FA" w14:textId="77777777" w:rsidR="00FD0AC4" w:rsidRDefault="00FD0AC4" w:rsidP="00EE7DEF">
      <w:pPr>
        <w:pStyle w:val="Firma"/>
        <w:rPr>
          <w:color w:val="C00000"/>
        </w:rPr>
      </w:pPr>
    </w:p>
    <w:p w14:paraId="56D35244" w14:textId="31DD904F" w:rsidR="00EE7DEF" w:rsidRDefault="00EE7DEF" w:rsidP="00EE7DEF">
      <w:pPr>
        <w:pStyle w:val="Firma"/>
        <w:rPr>
          <w:color w:val="C00000"/>
        </w:rPr>
      </w:pPr>
    </w:p>
    <w:p w14:paraId="3A7A754A" w14:textId="06F27A6B" w:rsidR="00EE7DEF" w:rsidRDefault="00EE7DEF" w:rsidP="00EE7DEF">
      <w:pPr>
        <w:pStyle w:val="Firma"/>
        <w:rPr>
          <w:color w:val="C00000"/>
        </w:rPr>
      </w:pPr>
    </w:p>
    <w:p w14:paraId="1F4F08E1" w14:textId="36146772" w:rsidR="00EE7DEF" w:rsidRDefault="00EE7DEF" w:rsidP="00EE7DEF">
      <w:pPr>
        <w:pStyle w:val="Firma"/>
        <w:rPr>
          <w:color w:val="C00000"/>
        </w:rPr>
      </w:pPr>
    </w:p>
    <w:p w14:paraId="47D153BC" w14:textId="44862C89" w:rsidR="00EE7DEF" w:rsidRDefault="00EE7DEF" w:rsidP="00EE7DEF">
      <w:pPr>
        <w:pStyle w:val="Firma"/>
        <w:rPr>
          <w:color w:val="C00000"/>
        </w:rPr>
      </w:pPr>
    </w:p>
    <w:p w14:paraId="1C6A853B" w14:textId="0DDC259A" w:rsidR="00EE7DEF" w:rsidRDefault="00EE7DEF" w:rsidP="00EE7DEF">
      <w:pPr>
        <w:pStyle w:val="Firma"/>
        <w:rPr>
          <w:color w:val="C00000"/>
        </w:rPr>
      </w:pPr>
      <w:r>
        <w:rPr>
          <w:color w:val="C00000"/>
        </w:rPr>
        <w:t>ATM328p – Pin AREF + LEDS</w:t>
      </w:r>
    </w:p>
    <w:p w14:paraId="6A676A6B" w14:textId="77777777" w:rsidR="00EE7DEF" w:rsidRDefault="00EE7DEF" w:rsidP="00EE7DEF">
      <w:pPr>
        <w:pStyle w:val="Firma"/>
        <w:rPr>
          <w:color w:val="C00000"/>
        </w:rPr>
      </w:pPr>
    </w:p>
    <w:p w14:paraId="5975DACF" w14:textId="195822E0" w:rsidR="00495C7C" w:rsidRDefault="00495C7C" w:rsidP="00495C7C">
      <w:pPr>
        <w:pStyle w:val="Firma"/>
        <w:rPr>
          <w:color w:val="000000" w:themeColor="text1"/>
        </w:rPr>
      </w:pPr>
    </w:p>
    <w:p w14:paraId="653E9F86" w14:textId="2E7AC1B4" w:rsidR="00495C7C" w:rsidRDefault="00495C7C" w:rsidP="00495C7C">
      <w:pPr>
        <w:pStyle w:val="Firma"/>
        <w:rPr>
          <w:color w:val="000000" w:themeColor="text1"/>
        </w:rPr>
      </w:pPr>
    </w:p>
    <w:p w14:paraId="3665F10E" w14:textId="1A637A8D" w:rsidR="00495C7C" w:rsidRDefault="007A54AB" w:rsidP="007A54AB">
      <w:pPr>
        <w:pStyle w:val="Firma"/>
        <w:jc w:val="center"/>
        <w:rPr>
          <w:color w:val="000000" w:themeColor="text1"/>
        </w:rPr>
      </w:pPr>
      <w:r w:rsidRPr="007A54AB">
        <w:rPr>
          <w:noProof/>
          <w:color w:val="C00000"/>
        </w:rPr>
        <w:drawing>
          <wp:inline distT="0" distB="0" distL="0" distR="0" wp14:anchorId="0853FD91" wp14:editId="193367A3">
            <wp:extent cx="3497283" cy="2114763"/>
            <wp:effectExtent l="0" t="0" r="8255"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3506945" cy="2120606"/>
                    </a:xfrm>
                    <a:prstGeom prst="rect">
                      <a:avLst/>
                    </a:prstGeom>
                  </pic:spPr>
                </pic:pic>
              </a:graphicData>
            </a:graphic>
          </wp:inline>
        </w:drawing>
      </w:r>
    </w:p>
    <w:p w14:paraId="756138FA" w14:textId="2DD3D325" w:rsidR="007A54AB" w:rsidRDefault="007A54AB" w:rsidP="007A54AB">
      <w:pPr>
        <w:pStyle w:val="Firma"/>
        <w:jc w:val="center"/>
        <w:rPr>
          <w:color w:val="000000" w:themeColor="text1"/>
        </w:rPr>
      </w:pPr>
    </w:p>
    <w:p w14:paraId="325803E4" w14:textId="759A064F" w:rsidR="007A54AB" w:rsidRDefault="007A54AB" w:rsidP="007A54AB">
      <w:pPr>
        <w:pStyle w:val="Firma"/>
        <w:jc w:val="center"/>
        <w:rPr>
          <w:color w:val="000000" w:themeColor="text1"/>
        </w:rPr>
      </w:pPr>
    </w:p>
    <w:p w14:paraId="30F105A7" w14:textId="65E9B8FA" w:rsidR="007A54AB" w:rsidRDefault="006A270E" w:rsidP="007A54AB">
      <w:pPr>
        <w:pStyle w:val="Firma"/>
        <w:jc w:val="center"/>
        <w:rPr>
          <w:color w:val="000000" w:themeColor="text1"/>
        </w:rPr>
      </w:pPr>
      <w:r>
        <w:rPr>
          <w:color w:val="000000" w:themeColor="text1"/>
        </w:rPr>
        <w:lastRenderedPageBreak/>
        <w:t xml:space="preserve"> </w:t>
      </w:r>
      <w:r w:rsidR="00F67B06" w:rsidRPr="00F67B06">
        <w:rPr>
          <w:noProof/>
          <w:color w:val="000000" w:themeColor="text1"/>
        </w:rPr>
        <w:drawing>
          <wp:inline distT="0" distB="0" distL="0" distR="0" wp14:anchorId="526A3D0A" wp14:editId="4E6A4058">
            <wp:extent cx="3996046" cy="2454670"/>
            <wp:effectExtent l="0" t="0" r="5080" b="3175"/>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005213" cy="2460301"/>
                    </a:xfrm>
                    <a:prstGeom prst="rect">
                      <a:avLst/>
                    </a:prstGeom>
                  </pic:spPr>
                </pic:pic>
              </a:graphicData>
            </a:graphic>
          </wp:inline>
        </w:drawing>
      </w:r>
    </w:p>
    <w:p w14:paraId="6E4546FE" w14:textId="72C176FB" w:rsidR="00495C7C" w:rsidRDefault="00495C7C" w:rsidP="00495C7C">
      <w:pPr>
        <w:pStyle w:val="Firma"/>
        <w:rPr>
          <w:color w:val="000000" w:themeColor="text1"/>
        </w:rPr>
      </w:pPr>
    </w:p>
    <w:p w14:paraId="02FE6D01" w14:textId="75A86F8A" w:rsidR="00495C7C" w:rsidRDefault="00495C7C" w:rsidP="00495C7C">
      <w:pPr>
        <w:pStyle w:val="Firma"/>
        <w:rPr>
          <w:color w:val="000000" w:themeColor="text1"/>
        </w:rPr>
      </w:pPr>
    </w:p>
    <w:p w14:paraId="59CBF978" w14:textId="012E5693" w:rsidR="00495C7C" w:rsidRDefault="00495C7C" w:rsidP="00495C7C">
      <w:pPr>
        <w:pStyle w:val="Firma"/>
        <w:rPr>
          <w:color w:val="000000" w:themeColor="text1"/>
        </w:rPr>
      </w:pPr>
    </w:p>
    <w:p w14:paraId="69BC010B" w14:textId="6C80F350" w:rsidR="00495C7C" w:rsidRDefault="00495C7C" w:rsidP="00495C7C">
      <w:pPr>
        <w:pStyle w:val="Firma"/>
        <w:rPr>
          <w:color w:val="000000" w:themeColor="text1"/>
        </w:rPr>
      </w:pPr>
    </w:p>
    <w:p w14:paraId="4B2EF527" w14:textId="35F41793" w:rsidR="00EE7DEF" w:rsidRDefault="00EE7DEF" w:rsidP="00EE7DEF">
      <w:pPr>
        <w:pStyle w:val="Firma"/>
        <w:rPr>
          <w:color w:val="C00000"/>
        </w:rPr>
      </w:pPr>
      <w:r>
        <w:rPr>
          <w:color w:val="C00000"/>
        </w:rPr>
        <w:t>SPI – Anexo lll: Introducción al bus SPI multiesclavo</w:t>
      </w:r>
    </w:p>
    <w:p w14:paraId="2A033415" w14:textId="57F1D262" w:rsidR="00495C7C" w:rsidRDefault="00495C7C" w:rsidP="00495C7C">
      <w:pPr>
        <w:pStyle w:val="Firma"/>
        <w:rPr>
          <w:color w:val="000000" w:themeColor="text1"/>
        </w:rPr>
      </w:pPr>
    </w:p>
    <w:p w14:paraId="7320E1C0" w14:textId="4F816F05" w:rsidR="00495C7C" w:rsidRDefault="00495C7C" w:rsidP="00495C7C">
      <w:pPr>
        <w:pStyle w:val="Firma"/>
        <w:rPr>
          <w:color w:val="000000" w:themeColor="text1"/>
        </w:rPr>
      </w:pPr>
    </w:p>
    <w:p w14:paraId="338CFECA" w14:textId="13B9A405" w:rsidR="00495C7C" w:rsidRDefault="00D14C0D" w:rsidP="00D14C0D">
      <w:pPr>
        <w:pStyle w:val="Firma"/>
        <w:jc w:val="center"/>
        <w:rPr>
          <w:color w:val="000000" w:themeColor="text1"/>
        </w:rPr>
      </w:pPr>
      <w:r>
        <w:rPr>
          <w:noProof/>
        </w:rPr>
        <w:drawing>
          <wp:inline distT="0" distB="0" distL="0" distR="0" wp14:anchorId="3E346055" wp14:editId="639CDC3B">
            <wp:extent cx="4459184" cy="2493645"/>
            <wp:effectExtent l="0" t="0" r="0" b="1905"/>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5"/>
                    <a:srcRect l="23411" t="22396" r="9472" b="10878"/>
                    <a:stretch/>
                  </pic:blipFill>
                  <pic:spPr bwMode="auto">
                    <a:xfrm>
                      <a:off x="0" y="0"/>
                      <a:ext cx="4460513" cy="2494388"/>
                    </a:xfrm>
                    <a:prstGeom prst="rect">
                      <a:avLst/>
                    </a:prstGeom>
                    <a:ln>
                      <a:noFill/>
                    </a:ln>
                    <a:extLst>
                      <a:ext uri="{53640926-AAD7-44D8-BBD7-CCE9431645EC}">
                        <a14:shadowObscured xmlns:a14="http://schemas.microsoft.com/office/drawing/2010/main"/>
                      </a:ext>
                    </a:extLst>
                  </pic:spPr>
                </pic:pic>
              </a:graphicData>
            </a:graphic>
          </wp:inline>
        </w:drawing>
      </w:r>
    </w:p>
    <w:p w14:paraId="53D60C76" w14:textId="55A8F0FE" w:rsidR="00D14C0D" w:rsidRDefault="00D14C0D" w:rsidP="00D14C0D">
      <w:pPr>
        <w:pStyle w:val="Firma"/>
        <w:jc w:val="center"/>
        <w:rPr>
          <w:color w:val="000000" w:themeColor="text1"/>
        </w:rPr>
      </w:pPr>
    </w:p>
    <w:p w14:paraId="4D323037" w14:textId="1970960F" w:rsidR="00D14C0D" w:rsidRDefault="00D14C0D" w:rsidP="00D14C0D">
      <w:pPr>
        <w:pStyle w:val="Firma"/>
        <w:jc w:val="center"/>
        <w:rPr>
          <w:color w:val="000000" w:themeColor="text1"/>
        </w:rPr>
      </w:pPr>
    </w:p>
    <w:p w14:paraId="0F397C64" w14:textId="2B65D1FC" w:rsidR="00D14C0D" w:rsidRDefault="00D14C0D" w:rsidP="00D14C0D">
      <w:pPr>
        <w:pStyle w:val="Firma"/>
        <w:jc w:val="center"/>
        <w:rPr>
          <w:color w:val="000000" w:themeColor="text1"/>
        </w:rPr>
      </w:pPr>
    </w:p>
    <w:p w14:paraId="7C357939" w14:textId="1D607312" w:rsidR="00D14C0D" w:rsidRDefault="00D14C0D" w:rsidP="00D14C0D">
      <w:pPr>
        <w:pStyle w:val="Firma"/>
        <w:jc w:val="center"/>
        <w:rPr>
          <w:color w:val="000000" w:themeColor="text1"/>
        </w:rPr>
      </w:pPr>
      <w:r>
        <w:rPr>
          <w:noProof/>
        </w:rPr>
        <w:drawing>
          <wp:inline distT="0" distB="0" distL="0" distR="0" wp14:anchorId="182B4DD7" wp14:editId="7467092F">
            <wp:extent cx="4452620" cy="2511631"/>
            <wp:effectExtent l="0" t="0" r="5080" b="3175"/>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6"/>
                    <a:srcRect l="23772" t="22236" r="9188" b="10534"/>
                    <a:stretch/>
                  </pic:blipFill>
                  <pic:spPr bwMode="auto">
                    <a:xfrm>
                      <a:off x="0" y="0"/>
                      <a:ext cx="4455381" cy="2513188"/>
                    </a:xfrm>
                    <a:prstGeom prst="rect">
                      <a:avLst/>
                    </a:prstGeom>
                    <a:ln>
                      <a:noFill/>
                    </a:ln>
                    <a:extLst>
                      <a:ext uri="{53640926-AAD7-44D8-BBD7-CCE9431645EC}">
                        <a14:shadowObscured xmlns:a14="http://schemas.microsoft.com/office/drawing/2010/main"/>
                      </a:ext>
                    </a:extLst>
                  </pic:spPr>
                </pic:pic>
              </a:graphicData>
            </a:graphic>
          </wp:inline>
        </w:drawing>
      </w:r>
    </w:p>
    <w:p w14:paraId="2C02EC8F" w14:textId="0739E79E" w:rsidR="00105D6A" w:rsidRDefault="00105D6A" w:rsidP="00495C7C">
      <w:pPr>
        <w:pStyle w:val="Firma"/>
        <w:rPr>
          <w:color w:val="000000" w:themeColor="text1"/>
        </w:rPr>
      </w:pPr>
    </w:p>
    <w:p w14:paraId="53775EAE" w14:textId="25782197" w:rsidR="00105D6A" w:rsidRDefault="00105D6A" w:rsidP="00495C7C">
      <w:pPr>
        <w:pStyle w:val="Firma"/>
        <w:rPr>
          <w:color w:val="000000" w:themeColor="text1"/>
        </w:rPr>
      </w:pPr>
    </w:p>
    <w:p w14:paraId="0CAD524F" w14:textId="703B59DE" w:rsidR="00105D6A" w:rsidRDefault="00105D6A" w:rsidP="00495C7C">
      <w:pPr>
        <w:pStyle w:val="Firma"/>
        <w:rPr>
          <w:color w:val="000000" w:themeColor="text1"/>
        </w:rPr>
      </w:pPr>
    </w:p>
    <w:p w14:paraId="5F50021E" w14:textId="5AF4128E" w:rsidR="00EE7DEF" w:rsidRDefault="00EE7DEF" w:rsidP="00EE7DEF">
      <w:pPr>
        <w:pStyle w:val="Firma"/>
        <w:rPr>
          <w:color w:val="C00000"/>
        </w:rPr>
      </w:pPr>
      <w:r>
        <w:rPr>
          <w:color w:val="C00000"/>
        </w:rPr>
        <w:lastRenderedPageBreak/>
        <w:t>SPI – Conversor 5V &lt; &gt; 3.3V (74HC245D)</w:t>
      </w:r>
    </w:p>
    <w:p w14:paraId="2FF38A31" w14:textId="13D33E0D" w:rsidR="00105D6A" w:rsidRDefault="00105D6A" w:rsidP="00495C7C">
      <w:pPr>
        <w:pStyle w:val="Firma"/>
        <w:rPr>
          <w:color w:val="000000" w:themeColor="text1"/>
        </w:rPr>
      </w:pPr>
    </w:p>
    <w:p w14:paraId="2A004274" w14:textId="0C7CA51A" w:rsidR="00EE7DEF" w:rsidRDefault="00EE7DEF" w:rsidP="00495C7C">
      <w:pPr>
        <w:pStyle w:val="Firma"/>
        <w:rPr>
          <w:color w:val="000000" w:themeColor="text1"/>
        </w:rPr>
      </w:pPr>
    </w:p>
    <w:p w14:paraId="24D67FF5" w14:textId="53F7A59B" w:rsidR="00240550" w:rsidRDefault="00240550" w:rsidP="00495C7C">
      <w:pPr>
        <w:pStyle w:val="Firma"/>
        <w:rPr>
          <w:color w:val="000000" w:themeColor="text1"/>
        </w:rPr>
      </w:pPr>
    </w:p>
    <w:p w14:paraId="5E990FB6" w14:textId="30FCA23E" w:rsidR="00240550" w:rsidRDefault="00240550" w:rsidP="00495C7C">
      <w:pPr>
        <w:pStyle w:val="Firma"/>
        <w:rPr>
          <w:color w:val="000000" w:themeColor="text1"/>
        </w:rPr>
      </w:pPr>
    </w:p>
    <w:p w14:paraId="66E8F84B" w14:textId="77777777" w:rsidR="00240550" w:rsidRDefault="00240550" w:rsidP="00495C7C">
      <w:pPr>
        <w:pStyle w:val="Firma"/>
        <w:rPr>
          <w:color w:val="000000" w:themeColor="text1"/>
        </w:rPr>
      </w:pPr>
    </w:p>
    <w:p w14:paraId="5956C171" w14:textId="57D9F8A1" w:rsidR="00EE7DEF" w:rsidRDefault="009C3374" w:rsidP="009C3374">
      <w:pPr>
        <w:pStyle w:val="Firma"/>
        <w:jc w:val="center"/>
        <w:rPr>
          <w:color w:val="000000" w:themeColor="text1"/>
        </w:rPr>
      </w:pPr>
      <w:r w:rsidRPr="009C3374">
        <w:rPr>
          <w:noProof/>
          <w:color w:val="000000" w:themeColor="text1"/>
        </w:rPr>
        <w:drawing>
          <wp:inline distT="0" distB="0" distL="0" distR="0" wp14:anchorId="5E9D35CE" wp14:editId="2739586A">
            <wp:extent cx="5394468" cy="1868426"/>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411534" cy="1874337"/>
                    </a:xfrm>
                    <a:prstGeom prst="rect">
                      <a:avLst/>
                    </a:prstGeom>
                  </pic:spPr>
                </pic:pic>
              </a:graphicData>
            </a:graphic>
          </wp:inline>
        </w:drawing>
      </w:r>
    </w:p>
    <w:p w14:paraId="602418EB" w14:textId="63DCE6CE" w:rsidR="00FE60B2" w:rsidRDefault="00FE60B2" w:rsidP="009C3374">
      <w:pPr>
        <w:pStyle w:val="Firma"/>
        <w:jc w:val="center"/>
        <w:rPr>
          <w:color w:val="000000" w:themeColor="text1"/>
        </w:rPr>
      </w:pPr>
    </w:p>
    <w:p w14:paraId="2C8F5B35" w14:textId="12AAC916" w:rsidR="00FE60B2" w:rsidRDefault="00FE60B2" w:rsidP="009C3374">
      <w:pPr>
        <w:pStyle w:val="Firma"/>
        <w:jc w:val="center"/>
        <w:rPr>
          <w:color w:val="000000" w:themeColor="text1"/>
        </w:rPr>
      </w:pPr>
    </w:p>
    <w:p w14:paraId="3CF119C0" w14:textId="08759C8A" w:rsidR="00FE60B2" w:rsidRDefault="00FE60B2" w:rsidP="009C3374">
      <w:pPr>
        <w:pStyle w:val="Firma"/>
        <w:jc w:val="center"/>
        <w:rPr>
          <w:color w:val="000000" w:themeColor="text1"/>
        </w:rPr>
      </w:pPr>
    </w:p>
    <w:p w14:paraId="2303200B" w14:textId="49F10B87" w:rsidR="00FE60B2" w:rsidRDefault="00FE60B2" w:rsidP="009C3374">
      <w:pPr>
        <w:pStyle w:val="Firma"/>
        <w:jc w:val="center"/>
        <w:rPr>
          <w:color w:val="000000" w:themeColor="text1"/>
        </w:rPr>
      </w:pPr>
    </w:p>
    <w:p w14:paraId="3F542976" w14:textId="1AC77188" w:rsidR="00FE60B2" w:rsidRDefault="00FE60B2" w:rsidP="009C3374">
      <w:pPr>
        <w:pStyle w:val="Firma"/>
        <w:jc w:val="center"/>
        <w:rPr>
          <w:color w:val="000000" w:themeColor="text1"/>
        </w:rPr>
      </w:pPr>
    </w:p>
    <w:p w14:paraId="705B23D4" w14:textId="737A6968" w:rsidR="00FE60B2" w:rsidRDefault="00FE60B2" w:rsidP="009C3374">
      <w:pPr>
        <w:pStyle w:val="Firma"/>
        <w:jc w:val="center"/>
        <w:rPr>
          <w:color w:val="000000" w:themeColor="text1"/>
        </w:rPr>
      </w:pPr>
    </w:p>
    <w:p w14:paraId="3A2AC27A" w14:textId="15739A5D" w:rsidR="00FE60B2" w:rsidRDefault="00FE60B2" w:rsidP="009C3374">
      <w:pPr>
        <w:pStyle w:val="Firma"/>
        <w:jc w:val="center"/>
        <w:rPr>
          <w:color w:val="000000" w:themeColor="text1"/>
        </w:rPr>
      </w:pPr>
    </w:p>
    <w:p w14:paraId="0EF5A5AC" w14:textId="45753683" w:rsidR="00FE60B2" w:rsidRDefault="00453501" w:rsidP="009C3374">
      <w:pPr>
        <w:pStyle w:val="Firma"/>
        <w:jc w:val="center"/>
        <w:rPr>
          <w:color w:val="000000" w:themeColor="text1"/>
        </w:rPr>
      </w:pPr>
      <w:r>
        <w:rPr>
          <w:noProof/>
        </w:rPr>
        <w:drawing>
          <wp:inline distT="0" distB="0" distL="0" distR="0" wp14:anchorId="0704E285" wp14:editId="00B88E7D">
            <wp:extent cx="4822298" cy="3295403"/>
            <wp:effectExtent l="0" t="0" r="0" b="63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8"/>
                    <a:srcRect l="19928" t="20966" r="30383" b="18667"/>
                    <a:stretch/>
                  </pic:blipFill>
                  <pic:spPr bwMode="auto">
                    <a:xfrm>
                      <a:off x="0" y="0"/>
                      <a:ext cx="4830109" cy="3300741"/>
                    </a:xfrm>
                    <a:prstGeom prst="rect">
                      <a:avLst/>
                    </a:prstGeom>
                    <a:ln>
                      <a:noFill/>
                    </a:ln>
                    <a:extLst>
                      <a:ext uri="{53640926-AAD7-44D8-BBD7-CCE9431645EC}">
                        <a14:shadowObscured xmlns:a14="http://schemas.microsoft.com/office/drawing/2010/main"/>
                      </a:ext>
                    </a:extLst>
                  </pic:spPr>
                </pic:pic>
              </a:graphicData>
            </a:graphic>
          </wp:inline>
        </w:drawing>
      </w:r>
    </w:p>
    <w:p w14:paraId="3CB90BA5" w14:textId="60790570" w:rsidR="0004691C" w:rsidRDefault="0004691C" w:rsidP="009C3374">
      <w:pPr>
        <w:pStyle w:val="Firma"/>
        <w:jc w:val="center"/>
        <w:rPr>
          <w:color w:val="000000" w:themeColor="text1"/>
        </w:rPr>
      </w:pPr>
    </w:p>
    <w:p w14:paraId="1DD2879C" w14:textId="30A9310F" w:rsidR="0004691C" w:rsidRDefault="0004691C" w:rsidP="009C3374">
      <w:pPr>
        <w:pStyle w:val="Firma"/>
        <w:jc w:val="center"/>
        <w:rPr>
          <w:color w:val="000000" w:themeColor="text1"/>
        </w:rPr>
      </w:pPr>
    </w:p>
    <w:p w14:paraId="65CBC791" w14:textId="55B3EB94" w:rsidR="0004691C" w:rsidRDefault="0004691C" w:rsidP="009C3374">
      <w:pPr>
        <w:pStyle w:val="Firma"/>
        <w:jc w:val="center"/>
        <w:rPr>
          <w:color w:val="000000" w:themeColor="text1"/>
        </w:rPr>
      </w:pPr>
    </w:p>
    <w:p w14:paraId="726167CD" w14:textId="1DD817EA" w:rsidR="0004691C" w:rsidRDefault="0004691C" w:rsidP="009C3374">
      <w:pPr>
        <w:pStyle w:val="Firma"/>
        <w:jc w:val="center"/>
        <w:rPr>
          <w:color w:val="000000" w:themeColor="text1"/>
        </w:rPr>
      </w:pPr>
    </w:p>
    <w:p w14:paraId="061A29FA" w14:textId="34C9179D" w:rsidR="0004691C" w:rsidRDefault="0004691C" w:rsidP="009C3374">
      <w:pPr>
        <w:pStyle w:val="Firma"/>
        <w:jc w:val="center"/>
        <w:rPr>
          <w:color w:val="000000" w:themeColor="text1"/>
        </w:rPr>
      </w:pPr>
    </w:p>
    <w:p w14:paraId="219BB9EE" w14:textId="6E389568" w:rsidR="0004691C" w:rsidRDefault="0004691C" w:rsidP="009C3374">
      <w:pPr>
        <w:pStyle w:val="Firma"/>
        <w:jc w:val="center"/>
        <w:rPr>
          <w:color w:val="000000" w:themeColor="text1"/>
        </w:rPr>
      </w:pPr>
    </w:p>
    <w:p w14:paraId="0BC8AE98" w14:textId="2CDEC1C8" w:rsidR="0004691C" w:rsidRDefault="0004691C" w:rsidP="009C3374">
      <w:pPr>
        <w:pStyle w:val="Firma"/>
        <w:jc w:val="center"/>
        <w:rPr>
          <w:color w:val="000000" w:themeColor="text1"/>
        </w:rPr>
      </w:pPr>
    </w:p>
    <w:p w14:paraId="78BCD0D9" w14:textId="7EA501B3" w:rsidR="0004691C" w:rsidRDefault="0004691C" w:rsidP="009C3374">
      <w:pPr>
        <w:pStyle w:val="Firma"/>
        <w:jc w:val="center"/>
        <w:rPr>
          <w:color w:val="000000" w:themeColor="text1"/>
        </w:rPr>
      </w:pPr>
    </w:p>
    <w:p w14:paraId="1B3F2D63" w14:textId="61BCDE18" w:rsidR="0004691C" w:rsidRDefault="0004691C" w:rsidP="009C3374">
      <w:pPr>
        <w:pStyle w:val="Firma"/>
        <w:jc w:val="center"/>
        <w:rPr>
          <w:color w:val="000000" w:themeColor="text1"/>
        </w:rPr>
      </w:pPr>
    </w:p>
    <w:p w14:paraId="25A1223A" w14:textId="31AAC6F0" w:rsidR="0004691C" w:rsidRDefault="0004691C" w:rsidP="009C3374">
      <w:pPr>
        <w:pStyle w:val="Firma"/>
        <w:jc w:val="center"/>
        <w:rPr>
          <w:color w:val="000000" w:themeColor="text1"/>
        </w:rPr>
      </w:pPr>
    </w:p>
    <w:p w14:paraId="7F9EC40B" w14:textId="08D3D88E" w:rsidR="0004691C" w:rsidRDefault="0004691C" w:rsidP="009C3374">
      <w:pPr>
        <w:pStyle w:val="Firma"/>
        <w:jc w:val="center"/>
        <w:rPr>
          <w:color w:val="000000" w:themeColor="text1"/>
        </w:rPr>
      </w:pPr>
    </w:p>
    <w:p w14:paraId="42276B1F" w14:textId="7D454C31" w:rsidR="0004691C" w:rsidRDefault="0004691C" w:rsidP="009C3374">
      <w:pPr>
        <w:pStyle w:val="Firma"/>
        <w:jc w:val="center"/>
        <w:rPr>
          <w:color w:val="000000" w:themeColor="text1"/>
        </w:rPr>
      </w:pPr>
    </w:p>
    <w:p w14:paraId="6688DC06" w14:textId="2B6DC57F" w:rsidR="0004691C" w:rsidRDefault="0004691C" w:rsidP="009C3374">
      <w:pPr>
        <w:pStyle w:val="Firma"/>
        <w:jc w:val="center"/>
        <w:rPr>
          <w:color w:val="000000" w:themeColor="text1"/>
        </w:rPr>
      </w:pPr>
    </w:p>
    <w:p w14:paraId="2D3E6185" w14:textId="1A8FE70E" w:rsidR="0004691C" w:rsidRDefault="0004691C" w:rsidP="009C3374">
      <w:pPr>
        <w:pStyle w:val="Firma"/>
        <w:jc w:val="center"/>
        <w:rPr>
          <w:color w:val="000000" w:themeColor="text1"/>
        </w:rPr>
      </w:pPr>
      <w:r w:rsidRPr="0004691C">
        <w:rPr>
          <w:noProof/>
          <w:color w:val="000000" w:themeColor="text1"/>
        </w:rPr>
        <w:lastRenderedPageBreak/>
        <w:drawing>
          <wp:inline distT="0" distB="0" distL="0" distR="0" wp14:anchorId="1D9FCCEB" wp14:editId="2AA5CD27">
            <wp:extent cx="4745858" cy="3828972"/>
            <wp:effectExtent l="0" t="0" r="0" b="635"/>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4750497" cy="3832715"/>
                    </a:xfrm>
                    <a:prstGeom prst="rect">
                      <a:avLst/>
                    </a:prstGeom>
                  </pic:spPr>
                </pic:pic>
              </a:graphicData>
            </a:graphic>
          </wp:inline>
        </w:drawing>
      </w:r>
    </w:p>
    <w:p w14:paraId="2E4B0BB0" w14:textId="100C29F2" w:rsidR="00240550" w:rsidRDefault="00240550" w:rsidP="009C3374">
      <w:pPr>
        <w:pStyle w:val="Firma"/>
        <w:jc w:val="center"/>
        <w:rPr>
          <w:color w:val="000000" w:themeColor="text1"/>
        </w:rPr>
      </w:pPr>
    </w:p>
    <w:p w14:paraId="3DB1D592" w14:textId="6A5B25C4" w:rsidR="00240550" w:rsidRDefault="00240550" w:rsidP="009C3374">
      <w:pPr>
        <w:pStyle w:val="Firma"/>
        <w:jc w:val="center"/>
        <w:rPr>
          <w:color w:val="000000" w:themeColor="text1"/>
        </w:rPr>
      </w:pPr>
    </w:p>
    <w:p w14:paraId="45C4C757" w14:textId="2920271A" w:rsidR="00240550" w:rsidRDefault="00240550" w:rsidP="009C3374">
      <w:pPr>
        <w:pStyle w:val="Firma"/>
        <w:jc w:val="center"/>
        <w:rPr>
          <w:color w:val="000000" w:themeColor="text1"/>
        </w:rPr>
      </w:pPr>
    </w:p>
    <w:p w14:paraId="5188E9C2" w14:textId="77777777" w:rsidR="00240550" w:rsidRDefault="00240550" w:rsidP="009C3374">
      <w:pPr>
        <w:pStyle w:val="Firma"/>
        <w:jc w:val="center"/>
        <w:rPr>
          <w:color w:val="000000" w:themeColor="text1"/>
        </w:rPr>
      </w:pPr>
    </w:p>
    <w:p w14:paraId="14BAC5EE" w14:textId="5C47F36E" w:rsidR="00EE7DEF" w:rsidRDefault="00EE7DEF" w:rsidP="00495C7C">
      <w:pPr>
        <w:pStyle w:val="Firma"/>
        <w:rPr>
          <w:color w:val="000000" w:themeColor="text1"/>
        </w:rPr>
      </w:pPr>
    </w:p>
    <w:p w14:paraId="4F52B719" w14:textId="334728C1" w:rsidR="00EE7DEF" w:rsidRDefault="00EE7DEF" w:rsidP="00495C7C">
      <w:pPr>
        <w:pStyle w:val="Firma"/>
        <w:rPr>
          <w:color w:val="000000" w:themeColor="text1"/>
        </w:rPr>
      </w:pPr>
    </w:p>
    <w:p w14:paraId="4BF33274" w14:textId="4BE36AC6" w:rsidR="00EE7DEF" w:rsidRDefault="00EE7DEF" w:rsidP="00495C7C">
      <w:pPr>
        <w:pStyle w:val="Firma"/>
        <w:rPr>
          <w:color w:val="000000" w:themeColor="text1"/>
        </w:rPr>
      </w:pPr>
    </w:p>
    <w:p w14:paraId="5C8966F3" w14:textId="09278422" w:rsidR="00EE7DEF" w:rsidRDefault="00EE7DEF" w:rsidP="00EE7DEF">
      <w:pPr>
        <w:pStyle w:val="Firma"/>
        <w:rPr>
          <w:color w:val="C00000"/>
        </w:rPr>
      </w:pPr>
      <w:r>
        <w:rPr>
          <w:color w:val="C00000"/>
        </w:rPr>
        <w:t xml:space="preserve">SPI – Módulo radiofrecuencia y telemetría (nRF24L01P) </w:t>
      </w:r>
      <w:r>
        <w:rPr>
          <w:color w:val="C00000"/>
        </w:rPr>
        <w:tab/>
      </w:r>
    </w:p>
    <w:p w14:paraId="6E841793" w14:textId="77777777" w:rsidR="00EE7DEF" w:rsidRDefault="00EE7DEF" w:rsidP="00495C7C">
      <w:pPr>
        <w:pStyle w:val="Firma"/>
        <w:rPr>
          <w:color w:val="000000" w:themeColor="text1"/>
        </w:rPr>
      </w:pPr>
    </w:p>
    <w:p w14:paraId="58DD97A1" w14:textId="480EE643" w:rsidR="00105D6A" w:rsidRDefault="00105D6A" w:rsidP="00495C7C">
      <w:pPr>
        <w:pStyle w:val="Firma"/>
        <w:rPr>
          <w:color w:val="000000" w:themeColor="text1"/>
        </w:rPr>
      </w:pPr>
    </w:p>
    <w:p w14:paraId="7EA46BF5" w14:textId="60AD9D4B" w:rsidR="00105D6A" w:rsidRDefault="003657ED" w:rsidP="003657ED">
      <w:pPr>
        <w:pStyle w:val="Firma"/>
        <w:jc w:val="center"/>
        <w:rPr>
          <w:color w:val="000000" w:themeColor="text1"/>
        </w:rPr>
      </w:pPr>
      <w:r w:rsidRPr="003657ED">
        <w:rPr>
          <w:noProof/>
          <w:color w:val="000000" w:themeColor="text1"/>
        </w:rPr>
        <w:drawing>
          <wp:inline distT="0" distB="0" distL="0" distR="0" wp14:anchorId="38372920" wp14:editId="28DA7B01">
            <wp:extent cx="4638195" cy="2016414"/>
            <wp:effectExtent l="0" t="0" r="0" b="3175"/>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4645403" cy="2019547"/>
                    </a:xfrm>
                    <a:prstGeom prst="rect">
                      <a:avLst/>
                    </a:prstGeom>
                  </pic:spPr>
                </pic:pic>
              </a:graphicData>
            </a:graphic>
          </wp:inline>
        </w:drawing>
      </w:r>
    </w:p>
    <w:p w14:paraId="7F782E78" w14:textId="409BA4D5" w:rsidR="003657ED" w:rsidRDefault="003657ED" w:rsidP="003657ED">
      <w:pPr>
        <w:pStyle w:val="Firma"/>
        <w:jc w:val="center"/>
        <w:rPr>
          <w:color w:val="000000" w:themeColor="text1"/>
        </w:rPr>
      </w:pPr>
    </w:p>
    <w:p w14:paraId="2E0F674E" w14:textId="1FFAF2B4" w:rsidR="003657ED" w:rsidRDefault="003657ED" w:rsidP="003657ED">
      <w:pPr>
        <w:pStyle w:val="Firma"/>
        <w:jc w:val="center"/>
        <w:rPr>
          <w:color w:val="000000" w:themeColor="text1"/>
        </w:rPr>
      </w:pPr>
    </w:p>
    <w:p w14:paraId="793DB549" w14:textId="4F609FD0" w:rsidR="003657ED" w:rsidRDefault="003657ED" w:rsidP="003657ED">
      <w:pPr>
        <w:pStyle w:val="Firma"/>
        <w:jc w:val="center"/>
        <w:rPr>
          <w:color w:val="000000" w:themeColor="text1"/>
        </w:rPr>
      </w:pPr>
    </w:p>
    <w:p w14:paraId="48DFD6CA" w14:textId="4E3FD042" w:rsidR="003657ED" w:rsidRDefault="003657ED" w:rsidP="003657ED">
      <w:pPr>
        <w:pStyle w:val="Firma"/>
        <w:jc w:val="center"/>
        <w:rPr>
          <w:color w:val="000000" w:themeColor="text1"/>
        </w:rPr>
      </w:pPr>
    </w:p>
    <w:p w14:paraId="01255BC2" w14:textId="19D9D73E" w:rsidR="003657ED" w:rsidRDefault="003657ED" w:rsidP="003657ED">
      <w:pPr>
        <w:pStyle w:val="Firma"/>
        <w:jc w:val="center"/>
        <w:rPr>
          <w:color w:val="000000" w:themeColor="text1"/>
        </w:rPr>
      </w:pPr>
      <w:r w:rsidRPr="003657ED">
        <w:rPr>
          <w:noProof/>
          <w:color w:val="000000" w:themeColor="text1"/>
        </w:rPr>
        <w:lastRenderedPageBreak/>
        <w:drawing>
          <wp:inline distT="0" distB="0" distL="0" distR="0" wp14:anchorId="2262DE20" wp14:editId="6DBD7FB9">
            <wp:extent cx="5304314" cy="4319575"/>
            <wp:effectExtent l="0" t="0" r="0" b="508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309978" cy="4324187"/>
                    </a:xfrm>
                    <a:prstGeom prst="rect">
                      <a:avLst/>
                    </a:prstGeom>
                  </pic:spPr>
                </pic:pic>
              </a:graphicData>
            </a:graphic>
          </wp:inline>
        </w:drawing>
      </w:r>
    </w:p>
    <w:p w14:paraId="552322E4" w14:textId="3FFE559A" w:rsidR="003657ED" w:rsidRDefault="003657ED" w:rsidP="003657ED">
      <w:pPr>
        <w:pStyle w:val="Firma"/>
        <w:jc w:val="center"/>
        <w:rPr>
          <w:color w:val="000000" w:themeColor="text1"/>
        </w:rPr>
      </w:pPr>
    </w:p>
    <w:p w14:paraId="1B26C772" w14:textId="39BE135E" w:rsidR="003657ED" w:rsidRDefault="003657ED" w:rsidP="003657ED">
      <w:pPr>
        <w:pStyle w:val="Firma"/>
        <w:jc w:val="center"/>
        <w:rPr>
          <w:color w:val="000000" w:themeColor="text1"/>
        </w:rPr>
      </w:pPr>
    </w:p>
    <w:p w14:paraId="4BF9C468" w14:textId="47F099A8" w:rsidR="003657ED" w:rsidRDefault="003657ED" w:rsidP="003657ED">
      <w:pPr>
        <w:pStyle w:val="Firma"/>
        <w:jc w:val="center"/>
        <w:rPr>
          <w:color w:val="000000" w:themeColor="text1"/>
        </w:rPr>
      </w:pPr>
    </w:p>
    <w:p w14:paraId="74438DA2" w14:textId="5E9D6441" w:rsidR="003657ED" w:rsidRDefault="003657ED" w:rsidP="003657ED">
      <w:pPr>
        <w:pStyle w:val="Firma"/>
        <w:jc w:val="center"/>
        <w:rPr>
          <w:color w:val="000000" w:themeColor="text1"/>
        </w:rPr>
      </w:pPr>
    </w:p>
    <w:p w14:paraId="571BFABD" w14:textId="676EF86E" w:rsidR="003657ED" w:rsidRDefault="003657ED" w:rsidP="003657ED">
      <w:pPr>
        <w:pStyle w:val="Firma"/>
        <w:jc w:val="center"/>
        <w:rPr>
          <w:color w:val="000000" w:themeColor="text1"/>
        </w:rPr>
      </w:pPr>
    </w:p>
    <w:p w14:paraId="273D70A6" w14:textId="7982D4D9" w:rsidR="003657ED" w:rsidRDefault="00597190" w:rsidP="003657ED">
      <w:pPr>
        <w:pStyle w:val="Firma"/>
        <w:jc w:val="center"/>
        <w:rPr>
          <w:color w:val="000000" w:themeColor="text1"/>
        </w:rPr>
      </w:pPr>
      <w:r>
        <w:rPr>
          <w:noProof/>
        </w:rPr>
        <w:drawing>
          <wp:inline distT="0" distB="0" distL="0" distR="0" wp14:anchorId="00EB324C" wp14:editId="4FF76BB8">
            <wp:extent cx="4626554" cy="3152899"/>
            <wp:effectExtent l="0" t="0" r="3175" b="0"/>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2"/>
                    <a:srcRect l="19932" t="21125" r="30370" b="18665"/>
                    <a:stretch/>
                  </pic:blipFill>
                  <pic:spPr bwMode="auto">
                    <a:xfrm>
                      <a:off x="0" y="0"/>
                      <a:ext cx="4638409" cy="3160978"/>
                    </a:xfrm>
                    <a:prstGeom prst="rect">
                      <a:avLst/>
                    </a:prstGeom>
                    <a:ln>
                      <a:noFill/>
                    </a:ln>
                    <a:extLst>
                      <a:ext uri="{53640926-AAD7-44D8-BBD7-CCE9431645EC}">
                        <a14:shadowObscured xmlns:a14="http://schemas.microsoft.com/office/drawing/2010/main"/>
                      </a:ext>
                    </a:extLst>
                  </pic:spPr>
                </pic:pic>
              </a:graphicData>
            </a:graphic>
          </wp:inline>
        </w:drawing>
      </w:r>
    </w:p>
    <w:p w14:paraId="2B2C848A" w14:textId="65E577C6" w:rsidR="00AC6F1A" w:rsidRDefault="00AC6F1A" w:rsidP="003657ED">
      <w:pPr>
        <w:pStyle w:val="Firma"/>
        <w:jc w:val="center"/>
        <w:rPr>
          <w:color w:val="000000" w:themeColor="text1"/>
        </w:rPr>
      </w:pPr>
    </w:p>
    <w:p w14:paraId="2F30D85F" w14:textId="7FE98E7F" w:rsidR="00AC6F1A" w:rsidRDefault="00AC6F1A" w:rsidP="003657ED">
      <w:pPr>
        <w:pStyle w:val="Firma"/>
        <w:jc w:val="center"/>
        <w:rPr>
          <w:color w:val="000000" w:themeColor="text1"/>
        </w:rPr>
      </w:pPr>
    </w:p>
    <w:p w14:paraId="3E0CA41C" w14:textId="06009753" w:rsidR="00AC6F1A" w:rsidRDefault="00AC6F1A" w:rsidP="003657ED">
      <w:pPr>
        <w:pStyle w:val="Firma"/>
        <w:jc w:val="center"/>
        <w:rPr>
          <w:color w:val="000000" w:themeColor="text1"/>
        </w:rPr>
      </w:pPr>
    </w:p>
    <w:p w14:paraId="5FB9F3C3" w14:textId="7BC96AE9" w:rsidR="00AC6F1A" w:rsidRDefault="00AC6F1A" w:rsidP="003657ED">
      <w:pPr>
        <w:pStyle w:val="Firma"/>
        <w:jc w:val="center"/>
        <w:rPr>
          <w:color w:val="000000" w:themeColor="text1"/>
        </w:rPr>
      </w:pPr>
    </w:p>
    <w:p w14:paraId="79175C22" w14:textId="10368F59" w:rsidR="00AC6F1A" w:rsidRDefault="00AC6F1A" w:rsidP="003657ED">
      <w:pPr>
        <w:pStyle w:val="Firma"/>
        <w:jc w:val="center"/>
        <w:rPr>
          <w:color w:val="000000" w:themeColor="text1"/>
        </w:rPr>
      </w:pPr>
    </w:p>
    <w:p w14:paraId="1825FAB6" w14:textId="040FE67F" w:rsidR="00AC6F1A" w:rsidRDefault="00AC6F1A" w:rsidP="003657ED">
      <w:pPr>
        <w:pStyle w:val="Firma"/>
        <w:jc w:val="center"/>
        <w:rPr>
          <w:color w:val="000000" w:themeColor="text1"/>
        </w:rPr>
      </w:pPr>
    </w:p>
    <w:p w14:paraId="710A4976" w14:textId="32B11DF7" w:rsidR="00AC6F1A" w:rsidRDefault="00AC6F1A" w:rsidP="003657ED">
      <w:pPr>
        <w:pStyle w:val="Firma"/>
        <w:jc w:val="center"/>
        <w:rPr>
          <w:color w:val="000000" w:themeColor="text1"/>
        </w:rPr>
      </w:pPr>
    </w:p>
    <w:p w14:paraId="4FD76E5D" w14:textId="16B1B344" w:rsidR="00AC6F1A" w:rsidRDefault="00AC6F1A" w:rsidP="003657ED">
      <w:pPr>
        <w:pStyle w:val="Firma"/>
        <w:jc w:val="center"/>
        <w:rPr>
          <w:color w:val="000000" w:themeColor="text1"/>
        </w:rPr>
      </w:pPr>
    </w:p>
    <w:p w14:paraId="3A36E423" w14:textId="11C9A681" w:rsidR="00AC6F1A" w:rsidRDefault="00AC6F1A" w:rsidP="003657ED">
      <w:pPr>
        <w:pStyle w:val="Firma"/>
        <w:jc w:val="center"/>
        <w:rPr>
          <w:color w:val="000000" w:themeColor="text1"/>
        </w:rPr>
      </w:pPr>
      <w:r w:rsidRPr="00AC6F1A">
        <w:rPr>
          <w:noProof/>
          <w:color w:val="000000" w:themeColor="text1"/>
        </w:rPr>
        <w:lastRenderedPageBreak/>
        <w:drawing>
          <wp:inline distT="0" distB="0" distL="0" distR="0" wp14:anchorId="75081C4E" wp14:editId="650BAB97">
            <wp:extent cx="4673902" cy="3592286"/>
            <wp:effectExtent l="0" t="0" r="0" b="8255"/>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4710396" cy="3620335"/>
                    </a:xfrm>
                    <a:prstGeom prst="rect">
                      <a:avLst/>
                    </a:prstGeom>
                  </pic:spPr>
                </pic:pic>
              </a:graphicData>
            </a:graphic>
          </wp:inline>
        </w:drawing>
      </w:r>
    </w:p>
    <w:p w14:paraId="42C2A046" w14:textId="00C4747E" w:rsidR="00AC6F1A" w:rsidRDefault="00AC6F1A" w:rsidP="00AC6F1A">
      <w:pPr>
        <w:pStyle w:val="Firma"/>
        <w:jc w:val="center"/>
        <w:rPr>
          <w:color w:val="000000" w:themeColor="text1"/>
        </w:rPr>
      </w:pPr>
      <w:r w:rsidRPr="00AC6F1A">
        <w:rPr>
          <w:noProof/>
          <w:color w:val="000000" w:themeColor="text1"/>
        </w:rPr>
        <w:drawing>
          <wp:inline distT="0" distB="0" distL="0" distR="0" wp14:anchorId="179A567A" wp14:editId="48BDBA37">
            <wp:extent cx="1424516" cy="1528449"/>
            <wp:effectExtent l="0" t="0" r="4445" b="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1454650" cy="1560782"/>
                    </a:xfrm>
                    <a:prstGeom prst="rect">
                      <a:avLst/>
                    </a:prstGeom>
                  </pic:spPr>
                </pic:pic>
              </a:graphicData>
            </a:graphic>
          </wp:inline>
        </w:drawing>
      </w:r>
      <w:r w:rsidRPr="00AC6F1A">
        <w:rPr>
          <w:noProof/>
          <w:color w:val="000000" w:themeColor="text1"/>
        </w:rPr>
        <w:drawing>
          <wp:inline distT="0" distB="0" distL="0" distR="0" wp14:anchorId="3BA9E127" wp14:editId="0C598026">
            <wp:extent cx="3241963" cy="1529293"/>
            <wp:effectExtent l="0" t="0" r="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3291822" cy="1552812"/>
                    </a:xfrm>
                    <a:prstGeom prst="rect">
                      <a:avLst/>
                    </a:prstGeom>
                  </pic:spPr>
                </pic:pic>
              </a:graphicData>
            </a:graphic>
          </wp:inline>
        </w:drawing>
      </w:r>
    </w:p>
    <w:p w14:paraId="3237266C" w14:textId="77777777" w:rsidR="00AC6F1A" w:rsidRDefault="00AC6F1A" w:rsidP="003657ED">
      <w:pPr>
        <w:pStyle w:val="Firma"/>
        <w:jc w:val="center"/>
        <w:rPr>
          <w:color w:val="000000" w:themeColor="text1"/>
        </w:rPr>
      </w:pPr>
    </w:p>
    <w:p w14:paraId="02BBD425" w14:textId="225174D8" w:rsidR="00105D6A" w:rsidRDefault="00105D6A" w:rsidP="00495C7C">
      <w:pPr>
        <w:pStyle w:val="Firma"/>
        <w:rPr>
          <w:color w:val="000000" w:themeColor="text1"/>
        </w:rPr>
      </w:pPr>
    </w:p>
    <w:p w14:paraId="29FC4887" w14:textId="4E773683" w:rsidR="00AE72F3" w:rsidRDefault="00AE72F3" w:rsidP="00495C7C">
      <w:pPr>
        <w:pStyle w:val="Firma"/>
        <w:rPr>
          <w:color w:val="000000" w:themeColor="text1"/>
        </w:rPr>
      </w:pPr>
    </w:p>
    <w:p w14:paraId="4E7326C4" w14:textId="32A30B9D" w:rsidR="00AE72F3" w:rsidRDefault="00AE72F3" w:rsidP="00495C7C">
      <w:pPr>
        <w:pStyle w:val="Firma"/>
        <w:rPr>
          <w:color w:val="000000" w:themeColor="text1"/>
        </w:rPr>
      </w:pPr>
    </w:p>
    <w:p w14:paraId="34015AC8" w14:textId="33046ED8" w:rsidR="00AE72F3" w:rsidRDefault="00AE72F3" w:rsidP="00495C7C">
      <w:pPr>
        <w:pStyle w:val="Firma"/>
        <w:rPr>
          <w:color w:val="000000" w:themeColor="text1"/>
        </w:rPr>
      </w:pPr>
    </w:p>
    <w:p w14:paraId="4C1D132F" w14:textId="1275CD31" w:rsidR="00AE72F3" w:rsidRDefault="00AE72F3" w:rsidP="00495C7C">
      <w:pPr>
        <w:pStyle w:val="Firma"/>
        <w:rPr>
          <w:color w:val="000000" w:themeColor="text1"/>
        </w:rPr>
      </w:pPr>
    </w:p>
    <w:p w14:paraId="4C4D7F7B" w14:textId="77777777" w:rsidR="00AE72F3" w:rsidRDefault="00AE72F3" w:rsidP="00495C7C">
      <w:pPr>
        <w:pStyle w:val="Firma"/>
        <w:rPr>
          <w:color w:val="000000" w:themeColor="text1"/>
        </w:rPr>
      </w:pPr>
    </w:p>
    <w:p w14:paraId="23669E85" w14:textId="32DC2790" w:rsidR="00105D6A" w:rsidRDefault="00105D6A" w:rsidP="00495C7C">
      <w:pPr>
        <w:pStyle w:val="Firma"/>
        <w:rPr>
          <w:color w:val="000000" w:themeColor="text1"/>
        </w:rPr>
      </w:pPr>
    </w:p>
    <w:p w14:paraId="42E69195" w14:textId="226BEBE7" w:rsidR="00105D6A" w:rsidRDefault="00105D6A" w:rsidP="00495C7C">
      <w:pPr>
        <w:pStyle w:val="Firma"/>
        <w:rPr>
          <w:color w:val="000000" w:themeColor="text1"/>
        </w:rPr>
      </w:pPr>
    </w:p>
    <w:p w14:paraId="2145D08A" w14:textId="728909D2" w:rsidR="00105D6A" w:rsidRDefault="00105D6A" w:rsidP="00495C7C">
      <w:pPr>
        <w:pStyle w:val="Firma"/>
        <w:rPr>
          <w:color w:val="000000" w:themeColor="text1"/>
        </w:rPr>
      </w:pPr>
    </w:p>
    <w:p w14:paraId="0E4AA272" w14:textId="6046AB48" w:rsidR="00103278" w:rsidRDefault="00103278" w:rsidP="00495C7C">
      <w:pPr>
        <w:pStyle w:val="Firma"/>
        <w:rPr>
          <w:color w:val="000000" w:themeColor="text1"/>
        </w:rPr>
      </w:pPr>
    </w:p>
    <w:p w14:paraId="1225C805" w14:textId="4E7719A5" w:rsidR="00103278" w:rsidRDefault="00103278" w:rsidP="00495C7C">
      <w:pPr>
        <w:pStyle w:val="Firma"/>
        <w:rPr>
          <w:color w:val="000000" w:themeColor="text1"/>
        </w:rPr>
      </w:pPr>
    </w:p>
    <w:p w14:paraId="4A1FA0C3" w14:textId="3A67402B" w:rsidR="00103278" w:rsidRDefault="00103278" w:rsidP="00495C7C">
      <w:pPr>
        <w:pStyle w:val="Firma"/>
        <w:rPr>
          <w:color w:val="000000" w:themeColor="text1"/>
        </w:rPr>
      </w:pPr>
    </w:p>
    <w:p w14:paraId="2615779B" w14:textId="209A41D0" w:rsidR="00103278" w:rsidRDefault="00103278" w:rsidP="00495C7C">
      <w:pPr>
        <w:pStyle w:val="Firma"/>
        <w:rPr>
          <w:color w:val="000000" w:themeColor="text1"/>
        </w:rPr>
      </w:pPr>
    </w:p>
    <w:p w14:paraId="58DB8D7F" w14:textId="79D01F2B" w:rsidR="00103278" w:rsidRDefault="00103278" w:rsidP="00495C7C">
      <w:pPr>
        <w:pStyle w:val="Firma"/>
        <w:rPr>
          <w:color w:val="000000" w:themeColor="text1"/>
        </w:rPr>
      </w:pPr>
    </w:p>
    <w:p w14:paraId="4048B340" w14:textId="40117731" w:rsidR="00103278" w:rsidRDefault="00103278" w:rsidP="00495C7C">
      <w:pPr>
        <w:pStyle w:val="Firma"/>
        <w:rPr>
          <w:color w:val="000000" w:themeColor="text1"/>
        </w:rPr>
      </w:pPr>
    </w:p>
    <w:p w14:paraId="79165D93" w14:textId="6A10DB3E" w:rsidR="00103278" w:rsidRDefault="00103278" w:rsidP="00495C7C">
      <w:pPr>
        <w:pStyle w:val="Firma"/>
        <w:rPr>
          <w:color w:val="000000" w:themeColor="text1"/>
        </w:rPr>
      </w:pPr>
    </w:p>
    <w:p w14:paraId="23B7C9B1" w14:textId="5CC161EB" w:rsidR="00103278" w:rsidRDefault="00103278" w:rsidP="00495C7C">
      <w:pPr>
        <w:pStyle w:val="Firma"/>
        <w:rPr>
          <w:color w:val="000000" w:themeColor="text1"/>
        </w:rPr>
      </w:pPr>
    </w:p>
    <w:p w14:paraId="01D64D51" w14:textId="1560C0D8" w:rsidR="00103278" w:rsidRDefault="00103278" w:rsidP="00495C7C">
      <w:pPr>
        <w:pStyle w:val="Firma"/>
        <w:rPr>
          <w:color w:val="000000" w:themeColor="text1"/>
        </w:rPr>
      </w:pPr>
    </w:p>
    <w:p w14:paraId="3BD2DC96" w14:textId="2365473A" w:rsidR="00103278" w:rsidRDefault="00103278" w:rsidP="00495C7C">
      <w:pPr>
        <w:pStyle w:val="Firma"/>
        <w:rPr>
          <w:color w:val="000000" w:themeColor="text1"/>
        </w:rPr>
      </w:pPr>
    </w:p>
    <w:p w14:paraId="7F6A42A6" w14:textId="2A8BDE8E" w:rsidR="00103278" w:rsidRDefault="00103278" w:rsidP="00495C7C">
      <w:pPr>
        <w:pStyle w:val="Firma"/>
        <w:rPr>
          <w:color w:val="000000" w:themeColor="text1"/>
        </w:rPr>
      </w:pPr>
    </w:p>
    <w:p w14:paraId="52E5B7FD" w14:textId="51D04CE9" w:rsidR="00103278" w:rsidRDefault="00103278" w:rsidP="00495C7C">
      <w:pPr>
        <w:pStyle w:val="Firma"/>
        <w:rPr>
          <w:color w:val="000000" w:themeColor="text1"/>
        </w:rPr>
      </w:pPr>
    </w:p>
    <w:p w14:paraId="3F2364FB" w14:textId="4BE5BEF5" w:rsidR="00103278" w:rsidRDefault="00103278" w:rsidP="00495C7C">
      <w:pPr>
        <w:pStyle w:val="Firma"/>
        <w:rPr>
          <w:color w:val="000000" w:themeColor="text1"/>
        </w:rPr>
      </w:pPr>
    </w:p>
    <w:p w14:paraId="47DBABAC" w14:textId="5155CA30" w:rsidR="00103278" w:rsidRDefault="00103278" w:rsidP="00495C7C">
      <w:pPr>
        <w:pStyle w:val="Firma"/>
        <w:rPr>
          <w:color w:val="000000" w:themeColor="text1"/>
        </w:rPr>
      </w:pPr>
    </w:p>
    <w:p w14:paraId="633A7212" w14:textId="54370630" w:rsidR="00103278" w:rsidRDefault="00103278" w:rsidP="00495C7C">
      <w:pPr>
        <w:pStyle w:val="Firma"/>
        <w:rPr>
          <w:color w:val="000000" w:themeColor="text1"/>
        </w:rPr>
      </w:pPr>
    </w:p>
    <w:p w14:paraId="5DF53D9F" w14:textId="77777777" w:rsidR="00103278" w:rsidRDefault="00103278" w:rsidP="00495C7C">
      <w:pPr>
        <w:pStyle w:val="Firma"/>
        <w:rPr>
          <w:color w:val="000000" w:themeColor="text1"/>
        </w:rPr>
      </w:pPr>
    </w:p>
    <w:p w14:paraId="44B715F3" w14:textId="5EA7290B" w:rsidR="00EE7DEF" w:rsidRDefault="00EE7DEF" w:rsidP="00EE7DEF">
      <w:pPr>
        <w:pStyle w:val="Firma"/>
        <w:rPr>
          <w:color w:val="C00000"/>
        </w:rPr>
      </w:pPr>
      <w:r>
        <w:rPr>
          <w:color w:val="C00000"/>
        </w:rPr>
        <w:lastRenderedPageBreak/>
        <w:t>SPI – Tarjeta micro SD</w:t>
      </w:r>
    </w:p>
    <w:p w14:paraId="4DDE6429" w14:textId="0F915A7D" w:rsidR="00EE7DEF" w:rsidRDefault="00EE7DEF" w:rsidP="00EE7DEF">
      <w:pPr>
        <w:pStyle w:val="Firma"/>
        <w:rPr>
          <w:color w:val="C00000"/>
        </w:rPr>
      </w:pPr>
    </w:p>
    <w:p w14:paraId="56492E4C" w14:textId="5081FEFD" w:rsidR="00EE7DEF" w:rsidRDefault="00EE7DEF" w:rsidP="00EE7DEF">
      <w:pPr>
        <w:pStyle w:val="Firma"/>
        <w:rPr>
          <w:color w:val="C00000"/>
        </w:rPr>
      </w:pPr>
    </w:p>
    <w:p w14:paraId="46C29398" w14:textId="7481AF12" w:rsidR="002E7A0B" w:rsidRDefault="002E7A0B" w:rsidP="002E7A0B">
      <w:pPr>
        <w:pStyle w:val="Firma"/>
        <w:jc w:val="center"/>
        <w:rPr>
          <w:color w:val="C00000"/>
        </w:rPr>
      </w:pPr>
      <w:r>
        <w:rPr>
          <w:noProof/>
        </w:rPr>
        <w:drawing>
          <wp:inline distT="0" distB="0" distL="0" distR="0" wp14:anchorId="048B3C90" wp14:editId="03A538D3">
            <wp:extent cx="3788410" cy="2155190"/>
            <wp:effectExtent l="0" t="0" r="2540" b="0"/>
            <wp:docPr id="207" name="Imagen 207" descr="microcontroller - How to do pulling up or down correctly when interfacing a microSD  card? - Electrical Engineering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controller - How to do pulling up or down correctly when interfacing a microSD  card? - Electrical Engineering Stack Exchange"/>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788410" cy="2155190"/>
                    </a:xfrm>
                    <a:prstGeom prst="rect">
                      <a:avLst/>
                    </a:prstGeom>
                    <a:noFill/>
                    <a:ln>
                      <a:noFill/>
                    </a:ln>
                  </pic:spPr>
                </pic:pic>
              </a:graphicData>
            </a:graphic>
          </wp:inline>
        </w:drawing>
      </w:r>
    </w:p>
    <w:p w14:paraId="769A1412" w14:textId="1000E36A" w:rsidR="00EE7DEF" w:rsidRDefault="00EE7DEF" w:rsidP="00EE7DEF">
      <w:pPr>
        <w:pStyle w:val="Firma"/>
        <w:rPr>
          <w:color w:val="C00000"/>
        </w:rPr>
      </w:pPr>
    </w:p>
    <w:p w14:paraId="0D210A24" w14:textId="478EB622" w:rsidR="00EE7DEF" w:rsidRDefault="00EE7DEF" w:rsidP="00EE7DEF">
      <w:pPr>
        <w:pStyle w:val="Firma"/>
        <w:rPr>
          <w:color w:val="C00000"/>
        </w:rPr>
      </w:pPr>
    </w:p>
    <w:p w14:paraId="48EE12E3" w14:textId="705774D0" w:rsidR="00EE7DEF" w:rsidRDefault="00EE7DEF" w:rsidP="00EE7DEF">
      <w:pPr>
        <w:pStyle w:val="Firma"/>
        <w:rPr>
          <w:color w:val="C00000"/>
        </w:rPr>
      </w:pPr>
    </w:p>
    <w:p w14:paraId="5A981BEE" w14:textId="26C1CF31" w:rsidR="00EE7DEF" w:rsidRDefault="00EE7DEF" w:rsidP="00EE7DEF">
      <w:pPr>
        <w:pStyle w:val="Firma"/>
        <w:rPr>
          <w:color w:val="C00000"/>
        </w:rPr>
      </w:pPr>
      <w:r>
        <w:rPr>
          <w:color w:val="C00000"/>
        </w:rPr>
        <w:t xml:space="preserve">SPI – Señal MISO de 3 estados (74AHC1G125D) </w:t>
      </w:r>
      <w:r>
        <w:rPr>
          <w:color w:val="C00000"/>
        </w:rPr>
        <w:tab/>
      </w:r>
    </w:p>
    <w:p w14:paraId="66295469" w14:textId="77777777" w:rsidR="00EE7DEF" w:rsidRDefault="00EE7DEF" w:rsidP="00EE7DEF">
      <w:pPr>
        <w:pStyle w:val="Firma"/>
        <w:rPr>
          <w:color w:val="C00000"/>
        </w:rPr>
      </w:pPr>
    </w:p>
    <w:p w14:paraId="3313FDE2" w14:textId="2D3E1566" w:rsidR="00EE7DEF" w:rsidRDefault="00EE7DEF" w:rsidP="00EE7DEF">
      <w:pPr>
        <w:pStyle w:val="Firma"/>
        <w:rPr>
          <w:color w:val="C00000"/>
        </w:rPr>
      </w:pPr>
    </w:p>
    <w:p w14:paraId="41C7A446" w14:textId="22F5F071" w:rsidR="00F67DC4" w:rsidRDefault="00F67DC4" w:rsidP="00EE7DEF">
      <w:pPr>
        <w:pStyle w:val="Firma"/>
        <w:rPr>
          <w:color w:val="C00000"/>
        </w:rPr>
      </w:pPr>
    </w:p>
    <w:p w14:paraId="5015DED0" w14:textId="7211C181" w:rsidR="00F67DC4" w:rsidRDefault="00F67DC4" w:rsidP="00EE7DEF">
      <w:pPr>
        <w:pStyle w:val="Firma"/>
        <w:rPr>
          <w:color w:val="C00000"/>
        </w:rPr>
      </w:pPr>
    </w:p>
    <w:p w14:paraId="2E3959F1" w14:textId="693C3190" w:rsidR="00F67DC4" w:rsidRDefault="00F67DC4" w:rsidP="00EE7DEF">
      <w:pPr>
        <w:pStyle w:val="Firma"/>
        <w:rPr>
          <w:color w:val="C00000"/>
        </w:rPr>
      </w:pPr>
    </w:p>
    <w:p w14:paraId="4546584C" w14:textId="487313A7" w:rsidR="00F67DC4" w:rsidRDefault="00F67DC4" w:rsidP="00F67DC4">
      <w:pPr>
        <w:pStyle w:val="Firma"/>
        <w:jc w:val="center"/>
        <w:rPr>
          <w:color w:val="C00000"/>
        </w:rPr>
      </w:pPr>
      <w:r>
        <w:rPr>
          <w:noProof/>
        </w:rPr>
        <w:drawing>
          <wp:inline distT="0" distB="0" distL="0" distR="0" wp14:anchorId="01C5D23A" wp14:editId="2447EA11">
            <wp:extent cx="4358244" cy="2989749"/>
            <wp:effectExtent l="0" t="0" r="4445" b="1270"/>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l="20017" t="20966" r="30475" b="18654"/>
                    <a:stretch/>
                  </pic:blipFill>
                  <pic:spPr bwMode="auto">
                    <a:xfrm>
                      <a:off x="0" y="0"/>
                      <a:ext cx="4364239" cy="2993861"/>
                    </a:xfrm>
                    <a:prstGeom prst="rect">
                      <a:avLst/>
                    </a:prstGeom>
                    <a:ln>
                      <a:noFill/>
                    </a:ln>
                    <a:extLst>
                      <a:ext uri="{53640926-AAD7-44D8-BBD7-CCE9431645EC}">
                        <a14:shadowObscured xmlns:a14="http://schemas.microsoft.com/office/drawing/2010/main"/>
                      </a:ext>
                    </a:extLst>
                  </pic:spPr>
                </pic:pic>
              </a:graphicData>
            </a:graphic>
          </wp:inline>
        </w:drawing>
      </w:r>
    </w:p>
    <w:p w14:paraId="078F2917" w14:textId="1A281CF7" w:rsidR="00EE7DEF" w:rsidRDefault="00EE7DEF" w:rsidP="00EE7DEF">
      <w:pPr>
        <w:pStyle w:val="Firma"/>
        <w:rPr>
          <w:color w:val="C00000"/>
        </w:rPr>
      </w:pPr>
    </w:p>
    <w:p w14:paraId="0FEBFFC2" w14:textId="6BBF68A6" w:rsidR="00EE7DEF" w:rsidRDefault="00EE7DEF" w:rsidP="00EE7DEF">
      <w:pPr>
        <w:pStyle w:val="Firma"/>
        <w:rPr>
          <w:color w:val="C00000"/>
        </w:rPr>
      </w:pPr>
    </w:p>
    <w:p w14:paraId="291EAAD5" w14:textId="188C710B" w:rsidR="00EE7DEF" w:rsidRDefault="00EE7DEF" w:rsidP="00EE7DEF">
      <w:pPr>
        <w:pStyle w:val="Firma"/>
        <w:rPr>
          <w:color w:val="C00000"/>
        </w:rPr>
      </w:pPr>
    </w:p>
    <w:p w14:paraId="392D3186" w14:textId="15B3113D" w:rsidR="00EE7DEF" w:rsidRPr="00EE7DEF" w:rsidRDefault="00EE7DEF" w:rsidP="00EE7DEF">
      <w:pPr>
        <w:pStyle w:val="Firma"/>
        <w:rPr>
          <w:color w:val="C00000"/>
        </w:rPr>
      </w:pPr>
      <w:r>
        <w:rPr>
          <w:color w:val="C00000"/>
        </w:rPr>
        <w:t>ATM328p – Comunicación I</w:t>
      </w:r>
      <w:r>
        <w:rPr>
          <w:color w:val="C00000"/>
          <w:vertAlign w:val="superscript"/>
        </w:rPr>
        <w:t>2</w:t>
      </w:r>
      <w:r>
        <w:rPr>
          <w:color w:val="C00000"/>
        </w:rPr>
        <w:t>C entre STM32 &lt; &gt; ATM328p</w:t>
      </w:r>
    </w:p>
    <w:p w14:paraId="3494E78B" w14:textId="05119BC4" w:rsidR="00EE7DEF" w:rsidRPr="00EE7DEF" w:rsidRDefault="00EE7DEF" w:rsidP="00EE7DEF">
      <w:pPr>
        <w:spacing w:before="0" w:after="0"/>
        <w:ind w:left="0" w:right="0"/>
        <w:rPr>
          <w:b/>
          <w:bCs/>
          <w:color w:val="C00000"/>
        </w:rPr>
      </w:pPr>
    </w:p>
    <w:p w14:paraId="721A7E51" w14:textId="77777777" w:rsidR="00495C7C" w:rsidRDefault="00495C7C" w:rsidP="00495C7C">
      <w:pPr>
        <w:pStyle w:val="Firma"/>
        <w:rPr>
          <w:sz w:val="32"/>
          <w:szCs w:val="24"/>
        </w:rPr>
      </w:pPr>
    </w:p>
    <w:p w14:paraId="24648799" w14:textId="77777777" w:rsidR="00495C7C" w:rsidRDefault="00495C7C" w:rsidP="00495C7C">
      <w:pPr>
        <w:pStyle w:val="Firma"/>
        <w:jc w:val="center"/>
        <w:rPr>
          <w:sz w:val="32"/>
          <w:szCs w:val="24"/>
        </w:rPr>
      </w:pPr>
    </w:p>
    <w:p w14:paraId="27D22C11" w14:textId="44F13E59" w:rsidR="00A42138" w:rsidRDefault="00A42138" w:rsidP="002B5E3A">
      <w:pPr>
        <w:pStyle w:val="Firma"/>
        <w:rPr>
          <w:sz w:val="32"/>
          <w:szCs w:val="24"/>
        </w:rPr>
      </w:pPr>
    </w:p>
    <w:p w14:paraId="75F1C2AE" w14:textId="1A029896" w:rsidR="00A42138" w:rsidRDefault="00A42138" w:rsidP="002B5E3A">
      <w:pPr>
        <w:pStyle w:val="Firma"/>
        <w:rPr>
          <w:sz w:val="32"/>
          <w:szCs w:val="24"/>
        </w:rPr>
      </w:pPr>
    </w:p>
    <w:p w14:paraId="70A46FC8" w14:textId="6F613BD2" w:rsidR="00275D28" w:rsidRDefault="00275D28" w:rsidP="002B5E3A">
      <w:pPr>
        <w:pStyle w:val="Firma"/>
        <w:rPr>
          <w:sz w:val="32"/>
          <w:szCs w:val="24"/>
        </w:rPr>
      </w:pPr>
    </w:p>
    <w:p w14:paraId="0040E459" w14:textId="77777777" w:rsidR="00275D28" w:rsidRDefault="00275D28" w:rsidP="002B5E3A">
      <w:pPr>
        <w:pStyle w:val="Firma"/>
        <w:rPr>
          <w:sz w:val="32"/>
          <w:szCs w:val="24"/>
        </w:rPr>
      </w:pPr>
    </w:p>
    <w:p w14:paraId="3C3FA368" w14:textId="3B84C0D2" w:rsidR="00EE7DEF" w:rsidRPr="00EE7DEF" w:rsidRDefault="00EE7DEF" w:rsidP="00EE7DEF">
      <w:pPr>
        <w:pStyle w:val="Firma"/>
        <w:rPr>
          <w:color w:val="C00000"/>
        </w:rPr>
      </w:pPr>
      <w:r>
        <w:rPr>
          <w:color w:val="C00000"/>
        </w:rPr>
        <w:lastRenderedPageBreak/>
        <w:t>Fuente de alimentación</w:t>
      </w:r>
    </w:p>
    <w:p w14:paraId="252211B3" w14:textId="270DBD78" w:rsidR="00EE7DEF" w:rsidRDefault="00EE7DEF" w:rsidP="002B5E3A">
      <w:pPr>
        <w:pStyle w:val="Firma"/>
        <w:rPr>
          <w:sz w:val="32"/>
          <w:szCs w:val="24"/>
        </w:rPr>
      </w:pPr>
    </w:p>
    <w:p w14:paraId="552A7C55" w14:textId="59F0BD9E" w:rsidR="00EE7DEF" w:rsidRDefault="00EE7DEF" w:rsidP="002B5E3A">
      <w:pPr>
        <w:pStyle w:val="Firma"/>
        <w:rPr>
          <w:sz w:val="32"/>
          <w:szCs w:val="24"/>
        </w:rPr>
      </w:pPr>
    </w:p>
    <w:p w14:paraId="03A73017" w14:textId="05EE2E43" w:rsidR="00EE7DEF" w:rsidRDefault="00275D28" w:rsidP="00275D28">
      <w:pPr>
        <w:pStyle w:val="Firma"/>
        <w:jc w:val="center"/>
        <w:rPr>
          <w:sz w:val="32"/>
          <w:szCs w:val="24"/>
        </w:rPr>
      </w:pPr>
      <w:r>
        <w:rPr>
          <w:noProof/>
        </w:rPr>
        <w:drawing>
          <wp:inline distT="0" distB="0" distL="0" distR="0" wp14:anchorId="19057AB7" wp14:editId="2FDF3E86">
            <wp:extent cx="4815332" cy="2713512"/>
            <wp:effectExtent l="0" t="0" r="4445"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8"/>
                    <a:srcRect l="23502" t="21919" r="9107" b="10567"/>
                    <a:stretch/>
                  </pic:blipFill>
                  <pic:spPr bwMode="auto">
                    <a:xfrm>
                      <a:off x="0" y="0"/>
                      <a:ext cx="4821229" cy="2716835"/>
                    </a:xfrm>
                    <a:prstGeom prst="rect">
                      <a:avLst/>
                    </a:prstGeom>
                    <a:ln>
                      <a:noFill/>
                    </a:ln>
                    <a:extLst>
                      <a:ext uri="{53640926-AAD7-44D8-BBD7-CCE9431645EC}">
                        <a14:shadowObscured xmlns:a14="http://schemas.microsoft.com/office/drawing/2010/main"/>
                      </a:ext>
                    </a:extLst>
                  </pic:spPr>
                </pic:pic>
              </a:graphicData>
            </a:graphic>
          </wp:inline>
        </w:drawing>
      </w:r>
    </w:p>
    <w:p w14:paraId="1D7179BD" w14:textId="25580062" w:rsidR="0082055E" w:rsidRDefault="0082055E" w:rsidP="00275D28">
      <w:pPr>
        <w:pStyle w:val="Firma"/>
        <w:jc w:val="center"/>
        <w:rPr>
          <w:sz w:val="32"/>
          <w:szCs w:val="24"/>
        </w:rPr>
      </w:pPr>
    </w:p>
    <w:p w14:paraId="3C137656" w14:textId="51AF86B3" w:rsidR="0082055E" w:rsidRDefault="0082055E" w:rsidP="00275D28">
      <w:pPr>
        <w:pStyle w:val="Firma"/>
        <w:jc w:val="center"/>
        <w:rPr>
          <w:sz w:val="32"/>
          <w:szCs w:val="24"/>
        </w:rPr>
      </w:pPr>
    </w:p>
    <w:p w14:paraId="55CF697A" w14:textId="066B27B4" w:rsidR="0082055E" w:rsidRDefault="0082055E" w:rsidP="00275D28">
      <w:pPr>
        <w:pStyle w:val="Firma"/>
        <w:jc w:val="center"/>
        <w:rPr>
          <w:sz w:val="32"/>
          <w:szCs w:val="24"/>
        </w:rPr>
      </w:pPr>
      <w:r>
        <w:rPr>
          <w:noProof/>
        </w:rPr>
        <w:drawing>
          <wp:inline distT="0" distB="0" distL="0" distR="0" wp14:anchorId="5EF1D63E" wp14:editId="49029E7C">
            <wp:extent cx="4786983" cy="2695610"/>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9"/>
                    <a:srcRect l="23408" t="22240" r="9137" b="10229"/>
                    <a:stretch/>
                  </pic:blipFill>
                  <pic:spPr bwMode="auto">
                    <a:xfrm>
                      <a:off x="0" y="0"/>
                      <a:ext cx="4796235" cy="2700820"/>
                    </a:xfrm>
                    <a:prstGeom prst="rect">
                      <a:avLst/>
                    </a:prstGeom>
                    <a:ln>
                      <a:noFill/>
                    </a:ln>
                    <a:extLst>
                      <a:ext uri="{53640926-AAD7-44D8-BBD7-CCE9431645EC}">
                        <a14:shadowObscured xmlns:a14="http://schemas.microsoft.com/office/drawing/2010/main"/>
                      </a:ext>
                    </a:extLst>
                  </pic:spPr>
                </pic:pic>
              </a:graphicData>
            </a:graphic>
          </wp:inline>
        </w:drawing>
      </w:r>
    </w:p>
    <w:p w14:paraId="57DEC8E1" w14:textId="18CD4B30" w:rsidR="00D76CE9" w:rsidRDefault="00D76CE9" w:rsidP="00275D28">
      <w:pPr>
        <w:pStyle w:val="Firma"/>
        <w:jc w:val="center"/>
        <w:rPr>
          <w:sz w:val="32"/>
          <w:szCs w:val="24"/>
        </w:rPr>
      </w:pPr>
    </w:p>
    <w:p w14:paraId="16CA360C" w14:textId="66883A61" w:rsidR="00D76CE9" w:rsidRDefault="00D76CE9" w:rsidP="00275D28">
      <w:pPr>
        <w:pStyle w:val="Firma"/>
        <w:jc w:val="center"/>
        <w:rPr>
          <w:sz w:val="32"/>
          <w:szCs w:val="24"/>
        </w:rPr>
      </w:pPr>
    </w:p>
    <w:p w14:paraId="13349B25" w14:textId="6430903D" w:rsidR="00D76CE9" w:rsidRDefault="00D76CE9" w:rsidP="00275D28">
      <w:pPr>
        <w:pStyle w:val="Firma"/>
        <w:jc w:val="center"/>
        <w:rPr>
          <w:sz w:val="32"/>
          <w:szCs w:val="24"/>
        </w:rPr>
      </w:pPr>
    </w:p>
    <w:p w14:paraId="361A5E09" w14:textId="2C964BFF" w:rsidR="00D76CE9" w:rsidRDefault="00D76CE9" w:rsidP="00275D28">
      <w:pPr>
        <w:pStyle w:val="Firma"/>
        <w:jc w:val="center"/>
        <w:rPr>
          <w:sz w:val="32"/>
          <w:szCs w:val="24"/>
        </w:rPr>
      </w:pPr>
    </w:p>
    <w:p w14:paraId="1CEE4F7A" w14:textId="7D6BCCFD" w:rsidR="00D76CE9" w:rsidRDefault="00D76CE9" w:rsidP="00275D28">
      <w:pPr>
        <w:pStyle w:val="Firma"/>
        <w:jc w:val="center"/>
        <w:rPr>
          <w:sz w:val="32"/>
          <w:szCs w:val="24"/>
        </w:rPr>
      </w:pPr>
    </w:p>
    <w:p w14:paraId="2BA405AA" w14:textId="31B1230E" w:rsidR="00D76CE9" w:rsidRDefault="00526F1F" w:rsidP="00275D28">
      <w:pPr>
        <w:pStyle w:val="Firma"/>
        <w:jc w:val="center"/>
        <w:rPr>
          <w:sz w:val="32"/>
          <w:szCs w:val="24"/>
        </w:rPr>
      </w:pPr>
      <w:r w:rsidRPr="00526F1F">
        <w:rPr>
          <w:noProof/>
          <w:sz w:val="32"/>
          <w:szCs w:val="24"/>
        </w:rPr>
        <w:drawing>
          <wp:inline distT="0" distB="0" distL="0" distR="0" wp14:anchorId="739A916C" wp14:editId="5E676C21">
            <wp:extent cx="4511143" cy="1593512"/>
            <wp:effectExtent l="0" t="0" r="3810" b="6985"/>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4521761" cy="1597263"/>
                    </a:xfrm>
                    <a:prstGeom prst="rect">
                      <a:avLst/>
                    </a:prstGeom>
                  </pic:spPr>
                </pic:pic>
              </a:graphicData>
            </a:graphic>
          </wp:inline>
        </w:drawing>
      </w:r>
    </w:p>
    <w:p w14:paraId="3D20272C" w14:textId="158B8AD8" w:rsidR="00D76CE9" w:rsidRDefault="00D76CE9" w:rsidP="00275D28">
      <w:pPr>
        <w:pStyle w:val="Firma"/>
        <w:jc w:val="center"/>
        <w:rPr>
          <w:sz w:val="32"/>
          <w:szCs w:val="24"/>
        </w:rPr>
      </w:pPr>
    </w:p>
    <w:p w14:paraId="255A3B5D" w14:textId="2D097346" w:rsidR="00D76CE9" w:rsidRDefault="00D76CE9" w:rsidP="00275D28">
      <w:pPr>
        <w:pStyle w:val="Firma"/>
        <w:jc w:val="center"/>
        <w:rPr>
          <w:sz w:val="32"/>
          <w:szCs w:val="24"/>
        </w:rPr>
      </w:pPr>
      <w:r>
        <w:rPr>
          <w:noProof/>
        </w:rPr>
        <w:lastRenderedPageBreak/>
        <w:drawing>
          <wp:inline distT="0" distB="0" distL="0" distR="0" wp14:anchorId="63E1E0EB" wp14:editId="40A8F69B">
            <wp:extent cx="4341593" cy="2974769"/>
            <wp:effectExtent l="0" t="0" r="1905" b="0"/>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1"/>
                    <a:srcRect l="20104" t="21125" r="30472" b="18670"/>
                    <a:stretch/>
                  </pic:blipFill>
                  <pic:spPr bwMode="auto">
                    <a:xfrm>
                      <a:off x="0" y="0"/>
                      <a:ext cx="4350637" cy="2980966"/>
                    </a:xfrm>
                    <a:prstGeom prst="rect">
                      <a:avLst/>
                    </a:prstGeom>
                    <a:ln>
                      <a:noFill/>
                    </a:ln>
                    <a:extLst>
                      <a:ext uri="{53640926-AAD7-44D8-BBD7-CCE9431645EC}">
                        <a14:shadowObscured xmlns:a14="http://schemas.microsoft.com/office/drawing/2010/main"/>
                      </a:ext>
                    </a:extLst>
                  </pic:spPr>
                </pic:pic>
              </a:graphicData>
            </a:graphic>
          </wp:inline>
        </w:drawing>
      </w:r>
    </w:p>
    <w:p w14:paraId="5E980B89" w14:textId="09FF6F13" w:rsidR="00D76CE9" w:rsidRDefault="00D76CE9" w:rsidP="00275D28">
      <w:pPr>
        <w:pStyle w:val="Firma"/>
        <w:jc w:val="center"/>
        <w:rPr>
          <w:sz w:val="32"/>
          <w:szCs w:val="24"/>
        </w:rPr>
      </w:pPr>
    </w:p>
    <w:p w14:paraId="2754D963" w14:textId="7D246841" w:rsidR="00D76CE9" w:rsidRDefault="00D76CE9" w:rsidP="00275D28">
      <w:pPr>
        <w:pStyle w:val="Firma"/>
        <w:jc w:val="center"/>
        <w:rPr>
          <w:sz w:val="32"/>
          <w:szCs w:val="24"/>
        </w:rPr>
      </w:pPr>
    </w:p>
    <w:p w14:paraId="78C075C7" w14:textId="0A73505A" w:rsidR="00D76CE9" w:rsidRDefault="00D76CE9" w:rsidP="00275D28">
      <w:pPr>
        <w:pStyle w:val="Firma"/>
        <w:jc w:val="center"/>
        <w:rPr>
          <w:sz w:val="32"/>
          <w:szCs w:val="24"/>
        </w:rPr>
      </w:pPr>
    </w:p>
    <w:p w14:paraId="04DE4652" w14:textId="5E3C5F0D" w:rsidR="00D76CE9" w:rsidRDefault="00D76CE9" w:rsidP="00275D28">
      <w:pPr>
        <w:pStyle w:val="Firma"/>
        <w:jc w:val="center"/>
        <w:rPr>
          <w:sz w:val="32"/>
          <w:szCs w:val="24"/>
        </w:rPr>
      </w:pPr>
    </w:p>
    <w:p w14:paraId="4D175674" w14:textId="135C8D17" w:rsidR="00D76CE9" w:rsidRDefault="00D76CE9" w:rsidP="00275D28">
      <w:pPr>
        <w:pStyle w:val="Firma"/>
        <w:jc w:val="center"/>
        <w:rPr>
          <w:sz w:val="32"/>
          <w:szCs w:val="24"/>
        </w:rPr>
      </w:pPr>
    </w:p>
    <w:p w14:paraId="609D62E0" w14:textId="6D591F9A" w:rsidR="00D76CE9" w:rsidRDefault="00D76CE9" w:rsidP="00275D28">
      <w:pPr>
        <w:pStyle w:val="Firma"/>
        <w:jc w:val="center"/>
        <w:rPr>
          <w:sz w:val="32"/>
          <w:szCs w:val="24"/>
        </w:rPr>
      </w:pPr>
      <w:r>
        <w:rPr>
          <w:noProof/>
        </w:rPr>
        <w:drawing>
          <wp:inline distT="0" distB="0" distL="0" distR="0" wp14:anchorId="0A9016F8" wp14:editId="310C0B86">
            <wp:extent cx="4260764" cy="2903517"/>
            <wp:effectExtent l="0" t="0" r="6985"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2"/>
                    <a:srcRect l="19930" t="21125" r="30377" b="18672"/>
                    <a:stretch/>
                  </pic:blipFill>
                  <pic:spPr bwMode="auto">
                    <a:xfrm>
                      <a:off x="0" y="0"/>
                      <a:ext cx="4272732" cy="2911672"/>
                    </a:xfrm>
                    <a:prstGeom prst="rect">
                      <a:avLst/>
                    </a:prstGeom>
                    <a:ln>
                      <a:noFill/>
                    </a:ln>
                    <a:extLst>
                      <a:ext uri="{53640926-AAD7-44D8-BBD7-CCE9431645EC}">
                        <a14:shadowObscured xmlns:a14="http://schemas.microsoft.com/office/drawing/2010/main"/>
                      </a:ext>
                    </a:extLst>
                  </pic:spPr>
                </pic:pic>
              </a:graphicData>
            </a:graphic>
          </wp:inline>
        </w:drawing>
      </w:r>
    </w:p>
    <w:p w14:paraId="0F1E46AB" w14:textId="1789BB02" w:rsidR="003267A4" w:rsidRDefault="003267A4" w:rsidP="00275D28">
      <w:pPr>
        <w:pStyle w:val="Firma"/>
        <w:jc w:val="center"/>
        <w:rPr>
          <w:sz w:val="32"/>
          <w:szCs w:val="24"/>
        </w:rPr>
      </w:pPr>
    </w:p>
    <w:p w14:paraId="19D7E7A3" w14:textId="0ADE1CA1" w:rsidR="003267A4" w:rsidRDefault="003267A4" w:rsidP="00275D28">
      <w:pPr>
        <w:pStyle w:val="Firma"/>
        <w:jc w:val="center"/>
        <w:rPr>
          <w:sz w:val="32"/>
          <w:szCs w:val="24"/>
        </w:rPr>
      </w:pPr>
    </w:p>
    <w:p w14:paraId="05FCF9C0" w14:textId="5505E323" w:rsidR="003267A4" w:rsidRDefault="003267A4" w:rsidP="00275D28">
      <w:pPr>
        <w:pStyle w:val="Firma"/>
        <w:jc w:val="center"/>
        <w:rPr>
          <w:sz w:val="32"/>
          <w:szCs w:val="24"/>
        </w:rPr>
      </w:pPr>
    </w:p>
    <w:p w14:paraId="5DE78BE2" w14:textId="40AC062E" w:rsidR="003267A4" w:rsidRDefault="003267A4" w:rsidP="00275D28">
      <w:pPr>
        <w:pStyle w:val="Firma"/>
        <w:jc w:val="center"/>
        <w:rPr>
          <w:sz w:val="32"/>
          <w:szCs w:val="24"/>
        </w:rPr>
      </w:pPr>
      <w:r>
        <w:rPr>
          <w:noProof/>
        </w:rPr>
        <w:lastRenderedPageBreak/>
        <w:drawing>
          <wp:inline distT="0" distB="0" distL="0" distR="0" wp14:anchorId="7C297296" wp14:editId="15496EEA">
            <wp:extent cx="4511256" cy="3075709"/>
            <wp:effectExtent l="0" t="0" r="381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3"/>
                    <a:srcRect l="19927" t="20966" r="30390" b="18813"/>
                    <a:stretch/>
                  </pic:blipFill>
                  <pic:spPr bwMode="auto">
                    <a:xfrm>
                      <a:off x="0" y="0"/>
                      <a:ext cx="4524652" cy="3084842"/>
                    </a:xfrm>
                    <a:prstGeom prst="rect">
                      <a:avLst/>
                    </a:prstGeom>
                    <a:ln>
                      <a:noFill/>
                    </a:ln>
                    <a:extLst>
                      <a:ext uri="{53640926-AAD7-44D8-BBD7-CCE9431645EC}">
                        <a14:shadowObscured xmlns:a14="http://schemas.microsoft.com/office/drawing/2010/main"/>
                      </a:ext>
                    </a:extLst>
                  </pic:spPr>
                </pic:pic>
              </a:graphicData>
            </a:graphic>
          </wp:inline>
        </w:drawing>
      </w:r>
    </w:p>
    <w:p w14:paraId="2275E489" w14:textId="1FCD1CBC" w:rsidR="00526F1F" w:rsidRDefault="00526F1F" w:rsidP="00275D28">
      <w:pPr>
        <w:pStyle w:val="Firma"/>
        <w:jc w:val="center"/>
        <w:rPr>
          <w:sz w:val="32"/>
          <w:szCs w:val="24"/>
        </w:rPr>
      </w:pPr>
    </w:p>
    <w:p w14:paraId="1AD41E48" w14:textId="569A7CA8" w:rsidR="00526F1F" w:rsidRDefault="00526F1F" w:rsidP="00275D28">
      <w:pPr>
        <w:pStyle w:val="Firma"/>
        <w:jc w:val="center"/>
        <w:rPr>
          <w:sz w:val="32"/>
          <w:szCs w:val="24"/>
        </w:rPr>
      </w:pPr>
    </w:p>
    <w:p w14:paraId="7FAD2453" w14:textId="3057888D" w:rsidR="00526F1F" w:rsidRDefault="00526F1F" w:rsidP="00275D28">
      <w:pPr>
        <w:pStyle w:val="Firma"/>
        <w:jc w:val="center"/>
        <w:rPr>
          <w:sz w:val="32"/>
          <w:szCs w:val="24"/>
        </w:rPr>
      </w:pPr>
    </w:p>
    <w:p w14:paraId="291E6191" w14:textId="0D91B113" w:rsidR="00526F1F" w:rsidRDefault="00526F1F" w:rsidP="00275D28">
      <w:pPr>
        <w:pStyle w:val="Firma"/>
        <w:jc w:val="center"/>
        <w:rPr>
          <w:sz w:val="32"/>
          <w:szCs w:val="24"/>
        </w:rPr>
      </w:pPr>
    </w:p>
    <w:p w14:paraId="2942DEA0" w14:textId="056366DC" w:rsidR="00526F1F" w:rsidRDefault="00526F1F" w:rsidP="00275D28">
      <w:pPr>
        <w:pStyle w:val="Firma"/>
        <w:jc w:val="center"/>
        <w:rPr>
          <w:sz w:val="32"/>
          <w:szCs w:val="24"/>
        </w:rPr>
      </w:pPr>
    </w:p>
    <w:p w14:paraId="516DCB61" w14:textId="7C2030AF" w:rsidR="00526F1F" w:rsidRDefault="00526F1F" w:rsidP="00275D28">
      <w:pPr>
        <w:pStyle w:val="Firma"/>
        <w:jc w:val="center"/>
        <w:rPr>
          <w:sz w:val="32"/>
          <w:szCs w:val="24"/>
        </w:rPr>
      </w:pPr>
    </w:p>
    <w:p w14:paraId="79F8B1B7" w14:textId="0D939FF6" w:rsidR="00526F1F" w:rsidRDefault="00526F1F" w:rsidP="00275D28">
      <w:pPr>
        <w:pStyle w:val="Firma"/>
        <w:jc w:val="center"/>
        <w:rPr>
          <w:sz w:val="32"/>
          <w:szCs w:val="24"/>
        </w:rPr>
      </w:pPr>
      <w:r w:rsidRPr="00526F1F">
        <w:rPr>
          <w:noProof/>
          <w:sz w:val="32"/>
          <w:szCs w:val="24"/>
        </w:rPr>
        <w:drawing>
          <wp:inline distT="0" distB="0" distL="0" distR="0" wp14:anchorId="736C5F87" wp14:editId="742546B8">
            <wp:extent cx="4920471" cy="2099639"/>
            <wp:effectExtent l="0" t="0" r="0" b="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932418" cy="2104737"/>
                    </a:xfrm>
                    <a:prstGeom prst="rect">
                      <a:avLst/>
                    </a:prstGeom>
                  </pic:spPr>
                </pic:pic>
              </a:graphicData>
            </a:graphic>
          </wp:inline>
        </w:drawing>
      </w:r>
    </w:p>
    <w:p w14:paraId="120FF17B" w14:textId="08AFAE1D" w:rsidR="003267A4" w:rsidRDefault="003267A4" w:rsidP="00275D28">
      <w:pPr>
        <w:pStyle w:val="Firma"/>
        <w:jc w:val="center"/>
        <w:rPr>
          <w:sz w:val="32"/>
          <w:szCs w:val="24"/>
        </w:rPr>
      </w:pPr>
    </w:p>
    <w:p w14:paraId="56B74B60" w14:textId="50D38E98" w:rsidR="003267A4" w:rsidRDefault="003267A4" w:rsidP="00275D28">
      <w:pPr>
        <w:pStyle w:val="Firma"/>
        <w:jc w:val="center"/>
        <w:rPr>
          <w:sz w:val="32"/>
          <w:szCs w:val="24"/>
        </w:rPr>
      </w:pPr>
    </w:p>
    <w:p w14:paraId="5F124C90" w14:textId="5C100701" w:rsidR="003267A4" w:rsidRDefault="003267A4" w:rsidP="00275D28">
      <w:pPr>
        <w:pStyle w:val="Firma"/>
        <w:jc w:val="center"/>
        <w:rPr>
          <w:sz w:val="32"/>
          <w:szCs w:val="24"/>
        </w:rPr>
      </w:pPr>
    </w:p>
    <w:p w14:paraId="6DE99145" w14:textId="3476F117" w:rsidR="003267A4" w:rsidRDefault="003267A4" w:rsidP="00275D28">
      <w:pPr>
        <w:pStyle w:val="Firma"/>
        <w:jc w:val="center"/>
        <w:rPr>
          <w:sz w:val="32"/>
          <w:szCs w:val="24"/>
        </w:rPr>
      </w:pPr>
    </w:p>
    <w:p w14:paraId="520BBDEB" w14:textId="77777777" w:rsidR="003267A4" w:rsidRDefault="003267A4" w:rsidP="00275D28">
      <w:pPr>
        <w:pStyle w:val="Firma"/>
        <w:jc w:val="center"/>
        <w:rPr>
          <w:sz w:val="32"/>
          <w:szCs w:val="24"/>
        </w:rPr>
      </w:pPr>
    </w:p>
    <w:p w14:paraId="74ACA1FC" w14:textId="3622E979" w:rsidR="00EE7DEF" w:rsidRDefault="00EE7DEF" w:rsidP="002B5E3A">
      <w:pPr>
        <w:pStyle w:val="Firma"/>
        <w:rPr>
          <w:sz w:val="32"/>
          <w:szCs w:val="24"/>
        </w:rPr>
      </w:pPr>
    </w:p>
    <w:p w14:paraId="74639FF8" w14:textId="2CFCE535" w:rsidR="00D76CE9" w:rsidRDefault="00D76CE9" w:rsidP="002B5E3A">
      <w:pPr>
        <w:pStyle w:val="Firma"/>
        <w:rPr>
          <w:sz w:val="32"/>
          <w:szCs w:val="24"/>
        </w:rPr>
      </w:pPr>
    </w:p>
    <w:p w14:paraId="7CF1DC52" w14:textId="659E2D39" w:rsidR="00D76CE9" w:rsidRDefault="00D76CE9" w:rsidP="002B5E3A">
      <w:pPr>
        <w:pStyle w:val="Firma"/>
        <w:rPr>
          <w:sz w:val="32"/>
          <w:szCs w:val="24"/>
        </w:rPr>
      </w:pPr>
    </w:p>
    <w:p w14:paraId="0039D23B" w14:textId="4542D1D6" w:rsidR="00D76CE9" w:rsidRDefault="00D76CE9" w:rsidP="002B5E3A">
      <w:pPr>
        <w:pStyle w:val="Firma"/>
        <w:rPr>
          <w:sz w:val="32"/>
          <w:szCs w:val="24"/>
        </w:rPr>
      </w:pPr>
    </w:p>
    <w:p w14:paraId="2F78E59F" w14:textId="394D80F6" w:rsidR="00D76CE9" w:rsidRDefault="003267A4" w:rsidP="002B5E3A">
      <w:pPr>
        <w:pStyle w:val="Firma"/>
        <w:rPr>
          <w:sz w:val="32"/>
          <w:szCs w:val="24"/>
        </w:rPr>
      </w:pPr>
      <w:r>
        <w:rPr>
          <w:sz w:val="32"/>
          <w:szCs w:val="24"/>
        </w:rPr>
        <w:t xml:space="preserve"> </w:t>
      </w:r>
    </w:p>
    <w:p w14:paraId="31198CE9" w14:textId="77777777" w:rsidR="00EE7DEF" w:rsidRDefault="00EE7DEF" w:rsidP="002B5E3A">
      <w:pPr>
        <w:pStyle w:val="Firma"/>
        <w:rPr>
          <w:sz w:val="32"/>
          <w:szCs w:val="24"/>
        </w:rPr>
      </w:pPr>
    </w:p>
    <w:p w14:paraId="1C81F7A4" w14:textId="77777777" w:rsidR="00323D3C" w:rsidRDefault="00323D3C" w:rsidP="002B5E3A">
      <w:pPr>
        <w:pStyle w:val="Firma"/>
        <w:rPr>
          <w:sz w:val="32"/>
          <w:szCs w:val="24"/>
        </w:rPr>
      </w:pPr>
    </w:p>
    <w:p w14:paraId="456B2C26" w14:textId="2E53D6B7" w:rsidR="002B5E3A" w:rsidRPr="006726BF" w:rsidRDefault="002B5E3A" w:rsidP="002B5E3A">
      <w:pPr>
        <w:pStyle w:val="Firma"/>
        <w:rPr>
          <w:sz w:val="32"/>
          <w:szCs w:val="24"/>
        </w:rPr>
      </w:pPr>
      <w:r>
        <w:rPr>
          <w:sz w:val="32"/>
          <w:szCs w:val="24"/>
        </w:rPr>
        <w:t>ASIGNACIÓN DE HUELLAS</w:t>
      </w:r>
      <w:r w:rsidRPr="006726BF">
        <w:rPr>
          <w:sz w:val="32"/>
          <w:szCs w:val="24"/>
        </w:rPr>
        <w:t>:</w:t>
      </w:r>
    </w:p>
    <w:p w14:paraId="1EBFF6C8" w14:textId="13655CC0" w:rsidR="002B5E3A" w:rsidRDefault="002B5E3A" w:rsidP="002B5E3A">
      <w:pPr>
        <w:pStyle w:val="Firma"/>
        <w:rPr>
          <w:sz w:val="32"/>
          <w:szCs w:val="24"/>
        </w:rPr>
      </w:pPr>
    </w:p>
    <w:p w14:paraId="32A3ECB8" w14:textId="2DE239C8" w:rsidR="002B5E3A" w:rsidRDefault="002B5E3A" w:rsidP="002B5E3A">
      <w:pPr>
        <w:pStyle w:val="Firma"/>
        <w:rPr>
          <w:sz w:val="32"/>
          <w:szCs w:val="24"/>
        </w:rPr>
      </w:pPr>
    </w:p>
    <w:p w14:paraId="5ACF8672" w14:textId="7FAF6CE7" w:rsidR="00413C68" w:rsidRDefault="00413C68" w:rsidP="002B5E3A">
      <w:pPr>
        <w:pStyle w:val="Firma"/>
        <w:rPr>
          <w:sz w:val="32"/>
          <w:szCs w:val="24"/>
        </w:rPr>
      </w:pPr>
    </w:p>
    <w:p w14:paraId="07F1CDC3" w14:textId="626F5E6C" w:rsidR="00E73C50" w:rsidRDefault="00E73C50" w:rsidP="002B5E3A">
      <w:pPr>
        <w:pStyle w:val="Firma"/>
        <w:rPr>
          <w:sz w:val="32"/>
          <w:szCs w:val="24"/>
        </w:rPr>
      </w:pPr>
    </w:p>
    <w:p w14:paraId="658631FE" w14:textId="6838D887" w:rsidR="00E73C50" w:rsidRDefault="00E73C50" w:rsidP="002B5E3A">
      <w:pPr>
        <w:pStyle w:val="Firma"/>
        <w:rPr>
          <w:sz w:val="32"/>
          <w:szCs w:val="24"/>
        </w:rPr>
      </w:pPr>
    </w:p>
    <w:p w14:paraId="67D7AB87" w14:textId="57DC36E1" w:rsidR="00E73C50" w:rsidRDefault="00E73C50" w:rsidP="002B5E3A">
      <w:pPr>
        <w:pStyle w:val="Firma"/>
        <w:rPr>
          <w:sz w:val="32"/>
          <w:szCs w:val="24"/>
        </w:rPr>
      </w:pPr>
    </w:p>
    <w:p w14:paraId="3632319A" w14:textId="3EA5AEF2" w:rsidR="00E73C50" w:rsidRDefault="00E73C50" w:rsidP="002B5E3A">
      <w:pPr>
        <w:pStyle w:val="Firma"/>
        <w:rPr>
          <w:sz w:val="32"/>
          <w:szCs w:val="24"/>
        </w:rPr>
      </w:pPr>
    </w:p>
    <w:p w14:paraId="7535571F" w14:textId="1A5C3EF8" w:rsidR="00E73C50" w:rsidRDefault="00E73C50" w:rsidP="002B5E3A">
      <w:pPr>
        <w:pStyle w:val="Firma"/>
        <w:rPr>
          <w:sz w:val="32"/>
          <w:szCs w:val="24"/>
        </w:rPr>
      </w:pPr>
    </w:p>
    <w:p w14:paraId="5FE86990" w14:textId="77777777" w:rsidR="00E73C50" w:rsidRDefault="00E73C50" w:rsidP="002B5E3A">
      <w:pPr>
        <w:pStyle w:val="Firma"/>
        <w:rPr>
          <w:sz w:val="32"/>
          <w:szCs w:val="24"/>
        </w:rPr>
      </w:pPr>
    </w:p>
    <w:p w14:paraId="64B5E81E" w14:textId="3196B63E" w:rsidR="00413C68" w:rsidRDefault="00413C68" w:rsidP="002B5E3A">
      <w:pPr>
        <w:pStyle w:val="Firma"/>
        <w:rPr>
          <w:sz w:val="32"/>
          <w:szCs w:val="24"/>
        </w:rPr>
      </w:pPr>
    </w:p>
    <w:p w14:paraId="7DDA3F36" w14:textId="77777777" w:rsidR="00413C68" w:rsidRDefault="00413C68" w:rsidP="002B5E3A">
      <w:pPr>
        <w:pStyle w:val="Firma"/>
        <w:rPr>
          <w:sz w:val="32"/>
          <w:szCs w:val="24"/>
        </w:rPr>
      </w:pPr>
    </w:p>
    <w:p w14:paraId="4F135A02" w14:textId="482CC8E4" w:rsidR="002B5E3A" w:rsidRPr="006726BF" w:rsidRDefault="002B5E3A" w:rsidP="002B5E3A">
      <w:pPr>
        <w:pStyle w:val="Firma"/>
        <w:rPr>
          <w:sz w:val="32"/>
          <w:szCs w:val="24"/>
        </w:rPr>
      </w:pPr>
      <w:r>
        <w:rPr>
          <w:sz w:val="32"/>
          <w:szCs w:val="24"/>
        </w:rPr>
        <w:t>DISEÑO DEL PCB</w:t>
      </w:r>
      <w:r w:rsidRPr="006726BF">
        <w:rPr>
          <w:sz w:val="32"/>
          <w:szCs w:val="24"/>
        </w:rPr>
        <w:t>:</w:t>
      </w:r>
    </w:p>
    <w:p w14:paraId="5486B67A" w14:textId="77777777" w:rsidR="002B5E3A" w:rsidRPr="006726BF" w:rsidRDefault="002B5E3A" w:rsidP="002B5E3A">
      <w:pPr>
        <w:pStyle w:val="Firma"/>
        <w:rPr>
          <w:sz w:val="32"/>
          <w:szCs w:val="24"/>
        </w:rPr>
      </w:pPr>
    </w:p>
    <w:p w14:paraId="4FF25886" w14:textId="77777777" w:rsidR="002B5E3A" w:rsidRPr="0041428F" w:rsidRDefault="002B5E3A" w:rsidP="00CD79EB">
      <w:pPr>
        <w:pStyle w:val="Firma"/>
        <w:rPr>
          <w:color w:val="000000" w:themeColor="text1"/>
        </w:rPr>
      </w:pPr>
    </w:p>
    <w:sectPr w:rsidR="002B5E3A" w:rsidRPr="0041428F" w:rsidSect="00FD346D">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155294" w14:textId="77777777" w:rsidR="00267433" w:rsidRDefault="00267433" w:rsidP="00A66B18">
      <w:pPr>
        <w:spacing w:before="0" w:after="0"/>
      </w:pPr>
      <w:r>
        <w:separator/>
      </w:r>
    </w:p>
  </w:endnote>
  <w:endnote w:type="continuationSeparator" w:id="0">
    <w:p w14:paraId="4166F29A" w14:textId="77777777" w:rsidR="00267433" w:rsidRDefault="00267433"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Franklin Gothic Book">
    <w:altName w:val="Calibri"/>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DF83A0" w14:textId="77777777" w:rsidR="00267433" w:rsidRDefault="00267433" w:rsidP="00A66B18">
      <w:pPr>
        <w:spacing w:before="0" w:after="0"/>
      </w:pPr>
      <w:r>
        <w:separator/>
      </w:r>
    </w:p>
  </w:footnote>
  <w:footnote w:type="continuationSeparator" w:id="0">
    <w:p w14:paraId="7DC626A9" w14:textId="77777777" w:rsidR="00267433" w:rsidRDefault="00267433" w:rsidP="00A66B1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DF7233"/>
    <w:multiLevelType w:val="hybridMultilevel"/>
    <w:tmpl w:val="A396645A"/>
    <w:lvl w:ilvl="0" w:tplc="1EB80448">
      <w:numFmt w:val="bullet"/>
      <w:lvlText w:val="-"/>
      <w:lvlJc w:val="left"/>
      <w:pPr>
        <w:ind w:left="1080" w:hanging="360"/>
      </w:pPr>
      <w:rPr>
        <w:rFonts w:ascii="Franklin Gothic Book" w:eastAsiaTheme="minorHAnsi" w:hAnsi="Franklin Gothic Book" w:cstheme="minorBid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6085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20"/>
    <w:rsid w:val="00002C20"/>
    <w:rsid w:val="00003B62"/>
    <w:rsid w:val="00006A3F"/>
    <w:rsid w:val="00014774"/>
    <w:rsid w:val="00015647"/>
    <w:rsid w:val="000204DD"/>
    <w:rsid w:val="00030C2F"/>
    <w:rsid w:val="00043A31"/>
    <w:rsid w:val="000455F9"/>
    <w:rsid w:val="0004691C"/>
    <w:rsid w:val="000512C9"/>
    <w:rsid w:val="00061299"/>
    <w:rsid w:val="00083BAA"/>
    <w:rsid w:val="00090D6C"/>
    <w:rsid w:val="00092E77"/>
    <w:rsid w:val="000972CF"/>
    <w:rsid w:val="000A0A58"/>
    <w:rsid w:val="000B3AEF"/>
    <w:rsid w:val="000C3EB2"/>
    <w:rsid w:val="000C526C"/>
    <w:rsid w:val="000D2EAF"/>
    <w:rsid w:val="000F2B6C"/>
    <w:rsid w:val="00101294"/>
    <w:rsid w:val="00103278"/>
    <w:rsid w:val="00105D6A"/>
    <w:rsid w:val="0010680C"/>
    <w:rsid w:val="00124CC6"/>
    <w:rsid w:val="00132EFC"/>
    <w:rsid w:val="00152B0B"/>
    <w:rsid w:val="0015679F"/>
    <w:rsid w:val="00167A12"/>
    <w:rsid w:val="00171D4D"/>
    <w:rsid w:val="001766D6"/>
    <w:rsid w:val="00183C7A"/>
    <w:rsid w:val="00192419"/>
    <w:rsid w:val="001B16C2"/>
    <w:rsid w:val="001B6B40"/>
    <w:rsid w:val="001C270D"/>
    <w:rsid w:val="001C463D"/>
    <w:rsid w:val="001D659F"/>
    <w:rsid w:val="001E2320"/>
    <w:rsid w:val="001E4AF5"/>
    <w:rsid w:val="001F0499"/>
    <w:rsid w:val="001F1063"/>
    <w:rsid w:val="001F58B1"/>
    <w:rsid w:val="00204DFE"/>
    <w:rsid w:val="00207EB9"/>
    <w:rsid w:val="00214E28"/>
    <w:rsid w:val="00237B40"/>
    <w:rsid w:val="00240550"/>
    <w:rsid w:val="00242264"/>
    <w:rsid w:val="002443FC"/>
    <w:rsid w:val="0025188A"/>
    <w:rsid w:val="00267433"/>
    <w:rsid w:val="002714A2"/>
    <w:rsid w:val="00275D28"/>
    <w:rsid w:val="002771CA"/>
    <w:rsid w:val="002A6561"/>
    <w:rsid w:val="002B1520"/>
    <w:rsid w:val="002B5E3A"/>
    <w:rsid w:val="002C2C9A"/>
    <w:rsid w:val="002D6639"/>
    <w:rsid w:val="002E1FB3"/>
    <w:rsid w:val="002E7A0B"/>
    <w:rsid w:val="002F3C20"/>
    <w:rsid w:val="00307302"/>
    <w:rsid w:val="0031353C"/>
    <w:rsid w:val="003216B6"/>
    <w:rsid w:val="003220BB"/>
    <w:rsid w:val="00323D3C"/>
    <w:rsid w:val="003267A4"/>
    <w:rsid w:val="00327760"/>
    <w:rsid w:val="00340E4D"/>
    <w:rsid w:val="00352B81"/>
    <w:rsid w:val="00354B37"/>
    <w:rsid w:val="00357258"/>
    <w:rsid w:val="00361391"/>
    <w:rsid w:val="003654CF"/>
    <w:rsid w:val="003657ED"/>
    <w:rsid w:val="003660BB"/>
    <w:rsid w:val="003669EC"/>
    <w:rsid w:val="00372094"/>
    <w:rsid w:val="00380D5E"/>
    <w:rsid w:val="00394757"/>
    <w:rsid w:val="00395A3B"/>
    <w:rsid w:val="003A0150"/>
    <w:rsid w:val="003B0831"/>
    <w:rsid w:val="003C5084"/>
    <w:rsid w:val="003D1E9A"/>
    <w:rsid w:val="003D5221"/>
    <w:rsid w:val="003E24DF"/>
    <w:rsid w:val="003E46ED"/>
    <w:rsid w:val="003F28A7"/>
    <w:rsid w:val="004035B2"/>
    <w:rsid w:val="00413870"/>
    <w:rsid w:val="00413C68"/>
    <w:rsid w:val="0041428F"/>
    <w:rsid w:val="00421A5A"/>
    <w:rsid w:val="00421FB6"/>
    <w:rsid w:val="00424BE5"/>
    <w:rsid w:val="0044030D"/>
    <w:rsid w:val="00442E75"/>
    <w:rsid w:val="0045149E"/>
    <w:rsid w:val="004524D5"/>
    <w:rsid w:val="00453501"/>
    <w:rsid w:val="00454D5C"/>
    <w:rsid w:val="00456032"/>
    <w:rsid w:val="0047295C"/>
    <w:rsid w:val="004905C6"/>
    <w:rsid w:val="00495527"/>
    <w:rsid w:val="00495C7C"/>
    <w:rsid w:val="00496F09"/>
    <w:rsid w:val="004A2B0D"/>
    <w:rsid w:val="004B2620"/>
    <w:rsid w:val="004B3652"/>
    <w:rsid w:val="004C4515"/>
    <w:rsid w:val="004E50CD"/>
    <w:rsid w:val="004F55C6"/>
    <w:rsid w:val="004F5E9F"/>
    <w:rsid w:val="00503901"/>
    <w:rsid w:val="00511CD2"/>
    <w:rsid w:val="00512ED1"/>
    <w:rsid w:val="00512F8B"/>
    <w:rsid w:val="00515CE2"/>
    <w:rsid w:val="00526F1F"/>
    <w:rsid w:val="005333BA"/>
    <w:rsid w:val="0054608E"/>
    <w:rsid w:val="005515D7"/>
    <w:rsid w:val="00551CB2"/>
    <w:rsid w:val="00553D54"/>
    <w:rsid w:val="00557B4A"/>
    <w:rsid w:val="005909CD"/>
    <w:rsid w:val="00597190"/>
    <w:rsid w:val="005B0660"/>
    <w:rsid w:val="005B301B"/>
    <w:rsid w:val="005B5C85"/>
    <w:rsid w:val="005C2210"/>
    <w:rsid w:val="005E15C0"/>
    <w:rsid w:val="005E6C7B"/>
    <w:rsid w:val="005E7D2E"/>
    <w:rsid w:val="005F6F4A"/>
    <w:rsid w:val="0060463A"/>
    <w:rsid w:val="006056E4"/>
    <w:rsid w:val="00614813"/>
    <w:rsid w:val="00615018"/>
    <w:rsid w:val="006165E3"/>
    <w:rsid w:val="0062123A"/>
    <w:rsid w:val="00625783"/>
    <w:rsid w:val="00630723"/>
    <w:rsid w:val="00643A73"/>
    <w:rsid w:val="00646E75"/>
    <w:rsid w:val="006654F3"/>
    <w:rsid w:val="006702B9"/>
    <w:rsid w:val="006726BF"/>
    <w:rsid w:val="00675DBE"/>
    <w:rsid w:val="0068708A"/>
    <w:rsid w:val="006919FB"/>
    <w:rsid w:val="00692ECB"/>
    <w:rsid w:val="006A270E"/>
    <w:rsid w:val="006A57EF"/>
    <w:rsid w:val="006C0A84"/>
    <w:rsid w:val="006C6CB1"/>
    <w:rsid w:val="006D507D"/>
    <w:rsid w:val="006F6F10"/>
    <w:rsid w:val="00700563"/>
    <w:rsid w:val="007043A9"/>
    <w:rsid w:val="0071182D"/>
    <w:rsid w:val="0072556B"/>
    <w:rsid w:val="00734A04"/>
    <w:rsid w:val="0074155D"/>
    <w:rsid w:val="00742E1C"/>
    <w:rsid w:val="00744C9C"/>
    <w:rsid w:val="007714AD"/>
    <w:rsid w:val="007723D8"/>
    <w:rsid w:val="00783E79"/>
    <w:rsid w:val="00786019"/>
    <w:rsid w:val="007925A1"/>
    <w:rsid w:val="007A2E27"/>
    <w:rsid w:val="007A4BE1"/>
    <w:rsid w:val="007A54AB"/>
    <w:rsid w:val="007B2375"/>
    <w:rsid w:val="007B40AB"/>
    <w:rsid w:val="007B5AE8"/>
    <w:rsid w:val="007D3965"/>
    <w:rsid w:val="007E65B5"/>
    <w:rsid w:val="007E7E68"/>
    <w:rsid w:val="007F1B39"/>
    <w:rsid w:val="007F5192"/>
    <w:rsid w:val="007F612B"/>
    <w:rsid w:val="00805976"/>
    <w:rsid w:val="008110D3"/>
    <w:rsid w:val="0082055E"/>
    <w:rsid w:val="008268D7"/>
    <w:rsid w:val="0082753A"/>
    <w:rsid w:val="00831721"/>
    <w:rsid w:val="008417A7"/>
    <w:rsid w:val="0084443F"/>
    <w:rsid w:val="00845A48"/>
    <w:rsid w:val="0085253F"/>
    <w:rsid w:val="008574E4"/>
    <w:rsid w:val="008622EC"/>
    <w:rsid w:val="00862A06"/>
    <w:rsid w:val="00863F56"/>
    <w:rsid w:val="0087203C"/>
    <w:rsid w:val="008906EB"/>
    <w:rsid w:val="0089196C"/>
    <w:rsid w:val="008A20BD"/>
    <w:rsid w:val="008B68C4"/>
    <w:rsid w:val="008D6457"/>
    <w:rsid w:val="008F4B0F"/>
    <w:rsid w:val="008F6CD4"/>
    <w:rsid w:val="00902B92"/>
    <w:rsid w:val="00905A12"/>
    <w:rsid w:val="0090761B"/>
    <w:rsid w:val="009165FF"/>
    <w:rsid w:val="00936B0D"/>
    <w:rsid w:val="00954324"/>
    <w:rsid w:val="00956103"/>
    <w:rsid w:val="009633FC"/>
    <w:rsid w:val="00974512"/>
    <w:rsid w:val="009820D3"/>
    <w:rsid w:val="009A0070"/>
    <w:rsid w:val="009B06FF"/>
    <w:rsid w:val="009B23BB"/>
    <w:rsid w:val="009B579C"/>
    <w:rsid w:val="009C0FA8"/>
    <w:rsid w:val="009C3374"/>
    <w:rsid w:val="009E5D51"/>
    <w:rsid w:val="009E7A70"/>
    <w:rsid w:val="00A04DC4"/>
    <w:rsid w:val="00A054CC"/>
    <w:rsid w:val="00A26FE7"/>
    <w:rsid w:val="00A31FAE"/>
    <w:rsid w:val="00A41593"/>
    <w:rsid w:val="00A42138"/>
    <w:rsid w:val="00A42200"/>
    <w:rsid w:val="00A500AB"/>
    <w:rsid w:val="00A5102E"/>
    <w:rsid w:val="00A65CC2"/>
    <w:rsid w:val="00A66B18"/>
    <w:rsid w:val="00A6783B"/>
    <w:rsid w:val="00A70558"/>
    <w:rsid w:val="00A72F60"/>
    <w:rsid w:val="00A73977"/>
    <w:rsid w:val="00A74081"/>
    <w:rsid w:val="00A814E5"/>
    <w:rsid w:val="00A96CF8"/>
    <w:rsid w:val="00AA089B"/>
    <w:rsid w:val="00AA7B02"/>
    <w:rsid w:val="00AB7F0F"/>
    <w:rsid w:val="00AC6F1A"/>
    <w:rsid w:val="00AD176D"/>
    <w:rsid w:val="00AD204D"/>
    <w:rsid w:val="00AE0383"/>
    <w:rsid w:val="00AE1388"/>
    <w:rsid w:val="00AE72F3"/>
    <w:rsid w:val="00AF2696"/>
    <w:rsid w:val="00AF3982"/>
    <w:rsid w:val="00AF6192"/>
    <w:rsid w:val="00B121AF"/>
    <w:rsid w:val="00B15130"/>
    <w:rsid w:val="00B300E8"/>
    <w:rsid w:val="00B3711E"/>
    <w:rsid w:val="00B50294"/>
    <w:rsid w:val="00B50DD8"/>
    <w:rsid w:val="00B533D7"/>
    <w:rsid w:val="00B57D6E"/>
    <w:rsid w:val="00B66629"/>
    <w:rsid w:val="00B730D5"/>
    <w:rsid w:val="00B93312"/>
    <w:rsid w:val="00B96896"/>
    <w:rsid w:val="00BA6D0B"/>
    <w:rsid w:val="00BB1625"/>
    <w:rsid w:val="00BC0C74"/>
    <w:rsid w:val="00BD6E15"/>
    <w:rsid w:val="00BF0193"/>
    <w:rsid w:val="00BF4CB7"/>
    <w:rsid w:val="00C01D04"/>
    <w:rsid w:val="00C11478"/>
    <w:rsid w:val="00C12D5B"/>
    <w:rsid w:val="00C152FB"/>
    <w:rsid w:val="00C15898"/>
    <w:rsid w:val="00C178B7"/>
    <w:rsid w:val="00C221A4"/>
    <w:rsid w:val="00C237FA"/>
    <w:rsid w:val="00C32F05"/>
    <w:rsid w:val="00C57B93"/>
    <w:rsid w:val="00C642FA"/>
    <w:rsid w:val="00C701F7"/>
    <w:rsid w:val="00C70786"/>
    <w:rsid w:val="00C72314"/>
    <w:rsid w:val="00C77B35"/>
    <w:rsid w:val="00C83DC7"/>
    <w:rsid w:val="00C86FF8"/>
    <w:rsid w:val="00CA3091"/>
    <w:rsid w:val="00CB5746"/>
    <w:rsid w:val="00CB6096"/>
    <w:rsid w:val="00CD34D8"/>
    <w:rsid w:val="00CD79EB"/>
    <w:rsid w:val="00CE28BA"/>
    <w:rsid w:val="00CE4F17"/>
    <w:rsid w:val="00CF2F30"/>
    <w:rsid w:val="00CF362E"/>
    <w:rsid w:val="00D10958"/>
    <w:rsid w:val="00D14C0D"/>
    <w:rsid w:val="00D33FC3"/>
    <w:rsid w:val="00D442C1"/>
    <w:rsid w:val="00D639DD"/>
    <w:rsid w:val="00D66593"/>
    <w:rsid w:val="00D667E5"/>
    <w:rsid w:val="00D70726"/>
    <w:rsid w:val="00D75AE4"/>
    <w:rsid w:val="00D76CE9"/>
    <w:rsid w:val="00DA603E"/>
    <w:rsid w:val="00DB32DC"/>
    <w:rsid w:val="00DB3574"/>
    <w:rsid w:val="00DC4D4C"/>
    <w:rsid w:val="00DE1569"/>
    <w:rsid w:val="00DE1D6A"/>
    <w:rsid w:val="00DE6DA2"/>
    <w:rsid w:val="00DE730F"/>
    <w:rsid w:val="00DF2D30"/>
    <w:rsid w:val="00E0759B"/>
    <w:rsid w:val="00E11C83"/>
    <w:rsid w:val="00E14000"/>
    <w:rsid w:val="00E37955"/>
    <w:rsid w:val="00E40810"/>
    <w:rsid w:val="00E4786A"/>
    <w:rsid w:val="00E55D74"/>
    <w:rsid w:val="00E637C3"/>
    <w:rsid w:val="00E64BE9"/>
    <w:rsid w:val="00E6540C"/>
    <w:rsid w:val="00E657B2"/>
    <w:rsid w:val="00E73C50"/>
    <w:rsid w:val="00E81E2A"/>
    <w:rsid w:val="00E92B17"/>
    <w:rsid w:val="00EA00D9"/>
    <w:rsid w:val="00EB3BD3"/>
    <w:rsid w:val="00EE0952"/>
    <w:rsid w:val="00EE18D6"/>
    <w:rsid w:val="00EE7DEF"/>
    <w:rsid w:val="00EF07C6"/>
    <w:rsid w:val="00EF66E6"/>
    <w:rsid w:val="00EF75FD"/>
    <w:rsid w:val="00F006A6"/>
    <w:rsid w:val="00F05252"/>
    <w:rsid w:val="00F07729"/>
    <w:rsid w:val="00F07F89"/>
    <w:rsid w:val="00F11859"/>
    <w:rsid w:val="00F1466D"/>
    <w:rsid w:val="00F147AD"/>
    <w:rsid w:val="00F27647"/>
    <w:rsid w:val="00F51263"/>
    <w:rsid w:val="00F63AED"/>
    <w:rsid w:val="00F67B06"/>
    <w:rsid w:val="00F67DC4"/>
    <w:rsid w:val="00F7033D"/>
    <w:rsid w:val="00F74EDE"/>
    <w:rsid w:val="00F7502E"/>
    <w:rsid w:val="00F753BA"/>
    <w:rsid w:val="00F76AC5"/>
    <w:rsid w:val="00FA147C"/>
    <w:rsid w:val="00FA3005"/>
    <w:rsid w:val="00FC4A42"/>
    <w:rsid w:val="00FD0AC4"/>
    <w:rsid w:val="00FD346D"/>
    <w:rsid w:val="00FD7DFA"/>
    <w:rsid w:val="00FE0F43"/>
    <w:rsid w:val="00FE60B2"/>
    <w:rsid w:val="00FF2FC2"/>
    <w:rsid w:val="00FF3E38"/>
    <w:rsid w:val="00FF56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387B09"/>
  <w14:defaultImageDpi w14:val="32767"/>
  <w15:chartTrackingRefBased/>
  <w15:docId w15:val="{B07893A5-86C2-4C64-9DB2-547845C2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Ttulo1">
    <w:name w:val="heading 1"/>
    <w:basedOn w:val="Normal"/>
    <w:next w:val="Normal"/>
    <w:link w:val="Ttulo1C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Ttulo2">
    <w:name w:val="heading 2"/>
    <w:basedOn w:val="Normal"/>
    <w:next w:val="Normal"/>
    <w:link w:val="Ttulo2C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Destinatario">
    <w:name w:val="Destinatario"/>
    <w:basedOn w:val="Normal"/>
    <w:uiPriority w:val="3"/>
    <w:qFormat/>
    <w:rsid w:val="00A66B18"/>
    <w:pPr>
      <w:spacing w:before="840" w:after="40"/>
    </w:pPr>
    <w:rPr>
      <w:b/>
      <w:bCs/>
      <w:color w:val="000000" w:themeColor="text1"/>
    </w:rPr>
  </w:style>
  <w:style w:type="paragraph" w:styleId="Saludo">
    <w:name w:val="Salutation"/>
    <w:basedOn w:val="Normal"/>
    <w:link w:val="SaludoCar"/>
    <w:uiPriority w:val="4"/>
    <w:unhideWhenUsed/>
    <w:qFormat/>
    <w:rsid w:val="00A66B18"/>
    <w:pPr>
      <w:spacing w:before="720"/>
    </w:pPr>
  </w:style>
  <w:style w:type="character" w:customStyle="1" w:styleId="SaludoCar">
    <w:name w:val="Saludo Car"/>
    <w:basedOn w:val="Fuentedeprrafopredeter"/>
    <w:link w:val="Saludo"/>
    <w:uiPriority w:val="4"/>
    <w:rsid w:val="00A66B18"/>
    <w:rPr>
      <w:rFonts w:eastAsiaTheme="minorHAnsi"/>
      <w:color w:val="595959" w:themeColor="text1" w:themeTint="A6"/>
      <w:kern w:val="20"/>
      <w:sz w:val="20"/>
      <w:szCs w:val="20"/>
    </w:rPr>
  </w:style>
  <w:style w:type="paragraph" w:styleId="Cierre">
    <w:name w:val="Closing"/>
    <w:basedOn w:val="Normal"/>
    <w:next w:val="Firma"/>
    <w:link w:val="CierreCar"/>
    <w:uiPriority w:val="6"/>
    <w:unhideWhenUsed/>
    <w:qFormat/>
    <w:rsid w:val="00A6783B"/>
    <w:pPr>
      <w:spacing w:before="480" w:after="960"/>
    </w:pPr>
  </w:style>
  <w:style w:type="character" w:customStyle="1" w:styleId="CierreCar">
    <w:name w:val="Cierre Car"/>
    <w:basedOn w:val="Fuentedeprrafopredeter"/>
    <w:link w:val="Cierre"/>
    <w:uiPriority w:val="6"/>
    <w:rsid w:val="00A6783B"/>
    <w:rPr>
      <w:rFonts w:eastAsiaTheme="minorHAnsi"/>
      <w:color w:val="595959" w:themeColor="text1" w:themeTint="A6"/>
      <w:kern w:val="20"/>
      <w:szCs w:val="20"/>
    </w:rPr>
  </w:style>
  <w:style w:type="paragraph" w:styleId="Firma">
    <w:name w:val="Signature"/>
    <w:basedOn w:val="Normal"/>
    <w:link w:val="FirmaCar"/>
    <w:uiPriority w:val="7"/>
    <w:unhideWhenUsed/>
    <w:qFormat/>
    <w:rsid w:val="00A6783B"/>
    <w:pPr>
      <w:contextualSpacing/>
    </w:pPr>
    <w:rPr>
      <w:b/>
      <w:bCs/>
      <w:color w:val="17406D" w:themeColor="accent1"/>
    </w:rPr>
  </w:style>
  <w:style w:type="character" w:customStyle="1" w:styleId="FirmaCar">
    <w:name w:val="Firma Car"/>
    <w:basedOn w:val="Fuentedeprrafopredeter"/>
    <w:link w:val="Firma"/>
    <w:uiPriority w:val="7"/>
    <w:rsid w:val="00A6783B"/>
    <w:rPr>
      <w:rFonts w:eastAsiaTheme="minorHAnsi"/>
      <w:b/>
      <w:bCs/>
      <w:color w:val="17406D" w:themeColor="accent1"/>
      <w:kern w:val="20"/>
      <w:szCs w:val="20"/>
    </w:rPr>
  </w:style>
  <w:style w:type="paragraph" w:styleId="Encabezado">
    <w:name w:val="header"/>
    <w:basedOn w:val="Normal"/>
    <w:link w:val="EncabezadoCar"/>
    <w:uiPriority w:val="99"/>
    <w:unhideWhenUsed/>
    <w:rsid w:val="003E24DF"/>
    <w:pPr>
      <w:spacing w:after="0"/>
      <w:jc w:val="right"/>
    </w:pPr>
  </w:style>
  <w:style w:type="character" w:customStyle="1" w:styleId="EncabezadoCar">
    <w:name w:val="Encabezado Car"/>
    <w:basedOn w:val="Fuentedeprrafopredeter"/>
    <w:link w:val="Encabezado"/>
    <w:uiPriority w:val="99"/>
    <w:rsid w:val="003E24DF"/>
    <w:rPr>
      <w:rFonts w:eastAsiaTheme="minorHAnsi"/>
      <w:color w:val="595959" w:themeColor="text1" w:themeTint="A6"/>
      <w:kern w:val="20"/>
      <w:sz w:val="20"/>
      <w:szCs w:val="20"/>
    </w:rPr>
  </w:style>
  <w:style w:type="character" w:styleId="Textoennegrita">
    <w:name w:val="Strong"/>
    <w:basedOn w:val="Fuentedeprrafopredeter"/>
    <w:uiPriority w:val="1"/>
    <w:semiHidden/>
    <w:rsid w:val="003E24DF"/>
    <w:rPr>
      <w:b/>
      <w:bCs/>
    </w:rPr>
  </w:style>
  <w:style w:type="paragraph" w:customStyle="1" w:styleId="Informacindecontacto">
    <w:name w:val="Información de contacto"/>
    <w:basedOn w:val="Normal"/>
    <w:uiPriority w:val="1"/>
    <w:qFormat/>
    <w:rsid w:val="00A66B18"/>
    <w:pPr>
      <w:spacing w:before="0" w:after="0"/>
    </w:pPr>
    <w:rPr>
      <w:color w:val="FFFFFF" w:themeColor="background1"/>
    </w:rPr>
  </w:style>
  <w:style w:type="character" w:customStyle="1" w:styleId="Ttulo2Car">
    <w:name w:val="Título 2 Car"/>
    <w:basedOn w:val="Fuentedeprrafopredeter"/>
    <w:link w:val="Ttulo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odelmarcadordeposicin">
    <w:name w:val="Placeholder Text"/>
    <w:basedOn w:val="Fuentedeprrafopredeter"/>
    <w:uiPriority w:val="99"/>
    <w:semiHidden/>
    <w:rsid w:val="001766D6"/>
    <w:rPr>
      <w:color w:val="808080"/>
    </w:rPr>
  </w:style>
  <w:style w:type="paragraph" w:styleId="Piedepgina">
    <w:name w:val="footer"/>
    <w:basedOn w:val="Normal"/>
    <w:link w:val="PiedepginaCar"/>
    <w:uiPriority w:val="99"/>
    <w:unhideWhenUsed/>
    <w:rsid w:val="00A66B18"/>
    <w:pPr>
      <w:tabs>
        <w:tab w:val="center" w:pos="4680"/>
        <w:tab w:val="right" w:pos="9360"/>
      </w:tabs>
      <w:spacing w:before="0" w:after="0"/>
    </w:pPr>
  </w:style>
  <w:style w:type="character" w:customStyle="1" w:styleId="PiedepginaCar">
    <w:name w:val="Pie de página Car"/>
    <w:basedOn w:val="Fuentedeprrafopredeter"/>
    <w:link w:val="Piedepgina"/>
    <w:uiPriority w:val="99"/>
    <w:rsid w:val="00A66B18"/>
    <w:rPr>
      <w:rFonts w:eastAsiaTheme="minorHAnsi"/>
      <w:color w:val="595959" w:themeColor="text1" w:themeTint="A6"/>
      <w:kern w:val="20"/>
      <w:sz w:val="20"/>
      <w:szCs w:val="20"/>
    </w:rPr>
  </w:style>
  <w:style w:type="paragraph" w:customStyle="1" w:styleId="Logotipo">
    <w:name w:val="Logotipo"/>
    <w:basedOn w:val="Normal"/>
    <w:next w:val="Normal"/>
    <w:link w:val="Carcterdelogotipo"/>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Carcterdelogotipo">
    <w:name w:val="Carácter de logotipo"/>
    <w:basedOn w:val="Fuentedeprrafopredeter"/>
    <w:link w:val="Logotipo"/>
    <w:rsid w:val="00AA089B"/>
    <w:rPr>
      <w:rFonts w:eastAsiaTheme="minorHAnsi" w:hAnsi="Calibri"/>
      <w:b/>
      <w:bCs/>
      <w:color w:val="FFFFFF" w:themeColor="background1"/>
      <w:spacing w:val="120"/>
      <w:kern w:val="24"/>
      <w:sz w:val="44"/>
      <w:szCs w:val="48"/>
    </w:rPr>
  </w:style>
  <w:style w:type="character" w:styleId="Hipervnculo">
    <w:name w:val="Hyperlink"/>
    <w:basedOn w:val="Fuentedeprrafopredeter"/>
    <w:uiPriority w:val="99"/>
    <w:unhideWhenUsed/>
    <w:rsid w:val="001F1063"/>
    <w:rPr>
      <w:color w:val="F49100" w:themeColor="hyperlink"/>
      <w:u w:val="single"/>
    </w:rPr>
  </w:style>
  <w:style w:type="character" w:styleId="Mencinsinresolver">
    <w:name w:val="Unresolved Mention"/>
    <w:basedOn w:val="Fuentedeprrafopredeter"/>
    <w:uiPriority w:val="99"/>
    <w:semiHidden/>
    <w:rsid w:val="001F1063"/>
    <w:rPr>
      <w:color w:val="605E5C"/>
      <w:shd w:val="clear" w:color="auto" w:fill="E1DFDD"/>
    </w:rPr>
  </w:style>
  <w:style w:type="paragraph" w:styleId="Sinespaciado">
    <w:name w:val="No Spacing"/>
    <w:uiPriority w:val="1"/>
    <w:qFormat/>
    <w:rsid w:val="000972CF"/>
    <w:pPr>
      <w:ind w:left="720" w:right="720"/>
    </w:pPr>
    <w:rPr>
      <w:rFonts w:eastAsiaTheme="minorHAnsi"/>
      <w:color w:val="595959" w:themeColor="text1" w:themeTint="A6"/>
      <w:kern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79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hyperlink" Target="https://jlcpcb.com/" TargetMode="External"/><Relationship Id="rId42" Type="http://schemas.openxmlformats.org/officeDocument/2006/relationships/image" Target="media/image27.png"/><Relationship Id="rId63" Type="http://schemas.openxmlformats.org/officeDocument/2006/relationships/image" Target="media/image46.png"/><Relationship Id="rId84" Type="http://schemas.openxmlformats.org/officeDocument/2006/relationships/image" Target="media/image66.png"/><Relationship Id="rId138" Type="http://schemas.openxmlformats.org/officeDocument/2006/relationships/image" Target="media/image120.png"/><Relationship Id="rId159" Type="http://schemas.openxmlformats.org/officeDocument/2006/relationships/image" Target="media/image141.png"/><Relationship Id="rId170" Type="http://schemas.openxmlformats.org/officeDocument/2006/relationships/image" Target="media/image152.png"/><Relationship Id="rId191" Type="http://schemas.openxmlformats.org/officeDocument/2006/relationships/image" Target="media/image173.png"/><Relationship Id="rId107" Type="http://schemas.openxmlformats.org/officeDocument/2006/relationships/image" Target="media/image89.png"/><Relationship Id="rId11" Type="http://schemas.openxmlformats.org/officeDocument/2006/relationships/image" Target="media/image1.png"/><Relationship Id="rId32" Type="http://schemas.openxmlformats.org/officeDocument/2006/relationships/image" Target="media/image17.png"/><Relationship Id="rId53" Type="http://schemas.openxmlformats.org/officeDocument/2006/relationships/hyperlink" Target="https://jlcpcb.com/partdetail/YangxingTech-X50328MSB2GI/C115962" TargetMode="External"/><Relationship Id="rId74" Type="http://schemas.openxmlformats.org/officeDocument/2006/relationships/image" Target="media/image57.png"/><Relationship Id="rId128" Type="http://schemas.openxmlformats.org/officeDocument/2006/relationships/image" Target="media/image110.png"/><Relationship Id="rId149" Type="http://schemas.openxmlformats.org/officeDocument/2006/relationships/image" Target="media/image131.png"/><Relationship Id="rId5" Type="http://schemas.openxmlformats.org/officeDocument/2006/relationships/numbering" Target="numbering.xml"/><Relationship Id="rId95" Type="http://schemas.openxmlformats.org/officeDocument/2006/relationships/image" Target="media/image77.png"/><Relationship Id="rId160" Type="http://schemas.openxmlformats.org/officeDocument/2006/relationships/image" Target="media/image142.jpeg"/><Relationship Id="rId181" Type="http://schemas.openxmlformats.org/officeDocument/2006/relationships/image" Target="media/image163.png"/><Relationship Id="rId22" Type="http://schemas.openxmlformats.org/officeDocument/2006/relationships/hyperlink" Target="https://jlcpcb.com/parts" TargetMode="External"/><Relationship Id="rId43" Type="http://schemas.openxmlformats.org/officeDocument/2006/relationships/image" Target="media/image28.png"/><Relationship Id="rId64" Type="http://schemas.openxmlformats.org/officeDocument/2006/relationships/image" Target="media/image47.png"/><Relationship Id="rId118" Type="http://schemas.openxmlformats.org/officeDocument/2006/relationships/image" Target="media/image100.png"/><Relationship Id="rId139" Type="http://schemas.openxmlformats.org/officeDocument/2006/relationships/image" Target="media/image121.png"/><Relationship Id="rId85" Type="http://schemas.openxmlformats.org/officeDocument/2006/relationships/image" Target="media/image67.png"/><Relationship Id="rId150" Type="http://schemas.openxmlformats.org/officeDocument/2006/relationships/image" Target="media/image132.png"/><Relationship Id="rId171" Type="http://schemas.openxmlformats.org/officeDocument/2006/relationships/image" Target="media/image153.png"/><Relationship Id="rId192" Type="http://schemas.openxmlformats.org/officeDocument/2006/relationships/image" Target="media/image174.png"/><Relationship Id="rId12" Type="http://schemas.openxmlformats.org/officeDocument/2006/relationships/hyperlink" Target="mailto:sebastian.jaimes@pucp.edu.pe" TargetMode="External"/><Relationship Id="rId33" Type="http://schemas.openxmlformats.org/officeDocument/2006/relationships/image" Target="media/image18.png"/><Relationship Id="rId108" Type="http://schemas.openxmlformats.org/officeDocument/2006/relationships/image" Target="media/image90.png"/><Relationship Id="rId129" Type="http://schemas.openxmlformats.org/officeDocument/2006/relationships/image" Target="media/image111.png"/><Relationship Id="rId54" Type="http://schemas.openxmlformats.org/officeDocument/2006/relationships/image" Target="media/image37.png"/><Relationship Id="rId75" Type="http://schemas.openxmlformats.org/officeDocument/2006/relationships/image" Target="media/image58.png"/><Relationship Id="rId96" Type="http://schemas.openxmlformats.org/officeDocument/2006/relationships/image" Target="media/image78.png"/><Relationship Id="rId140" Type="http://schemas.openxmlformats.org/officeDocument/2006/relationships/image" Target="media/image122.png"/><Relationship Id="rId161" Type="http://schemas.openxmlformats.org/officeDocument/2006/relationships/image" Target="media/image143.png"/><Relationship Id="rId182" Type="http://schemas.openxmlformats.org/officeDocument/2006/relationships/image" Target="media/image164.png"/><Relationship Id="rId6" Type="http://schemas.openxmlformats.org/officeDocument/2006/relationships/styles" Target="styles.xml"/><Relationship Id="rId23" Type="http://schemas.openxmlformats.org/officeDocument/2006/relationships/image" Target="media/image9.png"/><Relationship Id="rId119" Type="http://schemas.openxmlformats.org/officeDocument/2006/relationships/image" Target="media/image101.png"/><Relationship Id="rId44" Type="http://schemas.openxmlformats.org/officeDocument/2006/relationships/hyperlink" Target="https://www.st.com/resource/en/application_note/an2586-getting-started-with-stm32f10xxx-hardware-development-stmicroelectronics.pdf" TargetMode="External"/><Relationship Id="rId65" Type="http://schemas.openxmlformats.org/officeDocument/2006/relationships/image" Target="media/image48.png"/><Relationship Id="rId86" Type="http://schemas.openxmlformats.org/officeDocument/2006/relationships/image" Target="media/image68.png"/><Relationship Id="rId130" Type="http://schemas.openxmlformats.org/officeDocument/2006/relationships/image" Target="media/image112.png"/><Relationship Id="rId151" Type="http://schemas.openxmlformats.org/officeDocument/2006/relationships/image" Target="media/image133.png"/><Relationship Id="rId172" Type="http://schemas.openxmlformats.org/officeDocument/2006/relationships/image" Target="media/image154.png"/><Relationship Id="rId193" Type="http://schemas.openxmlformats.org/officeDocument/2006/relationships/image" Target="media/image175.png"/><Relationship Id="rId13" Type="http://schemas.openxmlformats.org/officeDocument/2006/relationships/hyperlink" Target="https://github.com/Digi-Key/digikey-kicad-library" TargetMode="External"/><Relationship Id="rId109" Type="http://schemas.openxmlformats.org/officeDocument/2006/relationships/image" Target="media/image91.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hyperlink" Target="https://datasheet.lcsc.com/lcsc/1811071024_TDK-InvenSense-MPU-6050_C24112.pdf" TargetMode="External"/><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png"/><Relationship Id="rId146" Type="http://schemas.openxmlformats.org/officeDocument/2006/relationships/image" Target="media/image128.png"/><Relationship Id="rId167" Type="http://schemas.openxmlformats.org/officeDocument/2006/relationships/image" Target="media/image149.png"/><Relationship Id="rId188" Type="http://schemas.openxmlformats.org/officeDocument/2006/relationships/image" Target="media/image170.png"/><Relationship Id="rId7" Type="http://schemas.openxmlformats.org/officeDocument/2006/relationships/settings" Target="settings.xml"/><Relationship Id="rId71" Type="http://schemas.openxmlformats.org/officeDocument/2006/relationships/image" Target="media/image54.png"/><Relationship Id="rId92" Type="http://schemas.openxmlformats.org/officeDocument/2006/relationships/image" Target="media/image74.png"/><Relationship Id="rId162" Type="http://schemas.openxmlformats.org/officeDocument/2006/relationships/image" Target="media/image144.png"/><Relationship Id="rId183" Type="http://schemas.openxmlformats.org/officeDocument/2006/relationships/image" Target="media/image165.png"/><Relationship Id="rId2" Type="http://schemas.openxmlformats.org/officeDocument/2006/relationships/customXml" Target="../customXml/item2.xml"/><Relationship Id="rId29" Type="http://schemas.openxmlformats.org/officeDocument/2006/relationships/hyperlink" Target="https://electronicbase.net/low-pass-filter-calculator/" TargetMode="External"/><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49.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157" Type="http://schemas.openxmlformats.org/officeDocument/2006/relationships/image" Target="media/image139.png"/><Relationship Id="rId178" Type="http://schemas.openxmlformats.org/officeDocument/2006/relationships/image" Target="media/image160.png"/><Relationship Id="rId61" Type="http://schemas.openxmlformats.org/officeDocument/2006/relationships/image" Target="media/image44.png"/><Relationship Id="rId82" Type="http://schemas.openxmlformats.org/officeDocument/2006/relationships/image" Target="media/image64.png"/><Relationship Id="rId152" Type="http://schemas.openxmlformats.org/officeDocument/2006/relationships/image" Target="media/image134.png"/><Relationship Id="rId173" Type="http://schemas.openxmlformats.org/officeDocument/2006/relationships/image" Target="media/image155.png"/><Relationship Id="rId194" Type="http://schemas.openxmlformats.org/officeDocument/2006/relationships/image" Target="media/image176.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9.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image" Target="media/image129.png"/><Relationship Id="rId168" Type="http://schemas.openxmlformats.org/officeDocument/2006/relationships/image" Target="media/image150.png"/><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5.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163" Type="http://schemas.openxmlformats.org/officeDocument/2006/relationships/image" Target="media/image145.png"/><Relationship Id="rId184" Type="http://schemas.openxmlformats.org/officeDocument/2006/relationships/image" Target="media/image166.png"/><Relationship Id="rId189" Type="http://schemas.openxmlformats.org/officeDocument/2006/relationships/image" Target="media/image171.png"/><Relationship Id="rId3" Type="http://schemas.openxmlformats.org/officeDocument/2006/relationships/customXml" Target="../customXml/item3.xml"/><Relationship Id="rId25" Type="http://schemas.openxmlformats.org/officeDocument/2006/relationships/image" Target="media/image11.png"/><Relationship Id="rId46" Type="http://schemas.openxmlformats.org/officeDocument/2006/relationships/image" Target="media/image30.png"/><Relationship Id="rId67" Type="http://schemas.openxmlformats.org/officeDocument/2006/relationships/image" Target="media/image50.png"/><Relationship Id="rId116" Type="http://schemas.openxmlformats.org/officeDocument/2006/relationships/image" Target="media/image98.png"/><Relationship Id="rId137" Type="http://schemas.openxmlformats.org/officeDocument/2006/relationships/image" Target="media/image119.png"/><Relationship Id="rId158" Type="http://schemas.openxmlformats.org/officeDocument/2006/relationships/image" Target="media/image140.png"/><Relationship Id="rId20" Type="http://schemas.openxmlformats.org/officeDocument/2006/relationships/image" Target="media/image8.png"/><Relationship Id="rId41" Type="http://schemas.openxmlformats.org/officeDocument/2006/relationships/image" Target="media/image26.png"/><Relationship Id="rId62" Type="http://schemas.openxmlformats.org/officeDocument/2006/relationships/image" Target="media/image45.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3" Type="http://schemas.openxmlformats.org/officeDocument/2006/relationships/image" Target="media/image135.png"/><Relationship Id="rId174" Type="http://schemas.openxmlformats.org/officeDocument/2006/relationships/image" Target="media/image156.png"/><Relationship Id="rId179" Type="http://schemas.openxmlformats.org/officeDocument/2006/relationships/image" Target="media/image161.png"/><Relationship Id="rId195" Type="http://schemas.openxmlformats.org/officeDocument/2006/relationships/fontTable" Target="fontTable.xml"/><Relationship Id="rId190" Type="http://schemas.openxmlformats.org/officeDocument/2006/relationships/image" Target="media/image172.png"/><Relationship Id="rId15" Type="http://schemas.openxmlformats.org/officeDocument/2006/relationships/image" Target="media/image3.png"/><Relationship Id="rId36" Type="http://schemas.openxmlformats.org/officeDocument/2006/relationships/image" Target="media/image21.png"/><Relationship Id="rId57" Type="http://schemas.openxmlformats.org/officeDocument/2006/relationships/image" Target="media/image40.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endnotes" Target="endnotes.xml"/><Relationship Id="rId31" Type="http://schemas.openxmlformats.org/officeDocument/2006/relationships/image" Target="media/image16.png"/><Relationship Id="rId52" Type="http://schemas.openxmlformats.org/officeDocument/2006/relationships/image" Target="media/image36.png"/><Relationship Id="rId73" Type="http://schemas.openxmlformats.org/officeDocument/2006/relationships/image" Target="media/image56.png"/><Relationship Id="rId78" Type="http://schemas.openxmlformats.org/officeDocument/2006/relationships/image" Target="media/image60.png"/><Relationship Id="rId94" Type="http://schemas.openxmlformats.org/officeDocument/2006/relationships/image" Target="media/image76.jpe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openxmlformats.org/officeDocument/2006/relationships/image" Target="media/image130.png"/><Relationship Id="rId164" Type="http://schemas.openxmlformats.org/officeDocument/2006/relationships/image" Target="media/image146.png"/><Relationship Id="rId169" Type="http://schemas.openxmlformats.org/officeDocument/2006/relationships/image" Target="media/image151.png"/><Relationship Id="rId185" Type="http://schemas.openxmlformats.org/officeDocument/2006/relationships/image" Target="media/image167.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62.png"/><Relationship Id="rId26" Type="http://schemas.openxmlformats.org/officeDocument/2006/relationships/image" Target="media/image12.png"/><Relationship Id="rId47" Type="http://schemas.openxmlformats.org/officeDocument/2006/relationships/image" Target="media/image31.png"/><Relationship Id="rId68" Type="http://schemas.openxmlformats.org/officeDocument/2006/relationships/image" Target="media/image51.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54" Type="http://schemas.openxmlformats.org/officeDocument/2006/relationships/image" Target="media/image136.png"/><Relationship Id="rId175" Type="http://schemas.openxmlformats.org/officeDocument/2006/relationships/image" Target="media/image157.png"/><Relationship Id="rId196" Type="http://schemas.openxmlformats.org/officeDocument/2006/relationships/theme" Target="theme/theme1.xml"/><Relationship Id="rId16" Type="http://schemas.openxmlformats.org/officeDocument/2006/relationships/image" Target="media/image4.png"/><Relationship Id="rId37" Type="http://schemas.openxmlformats.org/officeDocument/2006/relationships/image" Target="media/image22.jpeg"/><Relationship Id="rId58" Type="http://schemas.openxmlformats.org/officeDocument/2006/relationships/image" Target="media/image41.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 Id="rId90" Type="http://schemas.openxmlformats.org/officeDocument/2006/relationships/image" Target="media/image72.png"/><Relationship Id="rId165" Type="http://schemas.openxmlformats.org/officeDocument/2006/relationships/image" Target="media/image147.png"/><Relationship Id="rId186" Type="http://schemas.openxmlformats.org/officeDocument/2006/relationships/image" Target="media/image168.png"/><Relationship Id="rId27" Type="http://schemas.openxmlformats.org/officeDocument/2006/relationships/image" Target="media/image13.png"/><Relationship Id="rId48" Type="http://schemas.openxmlformats.org/officeDocument/2006/relationships/image" Target="media/image32.png"/><Relationship Id="rId69" Type="http://schemas.openxmlformats.org/officeDocument/2006/relationships/image" Target="media/image52.png"/><Relationship Id="rId113" Type="http://schemas.openxmlformats.org/officeDocument/2006/relationships/image" Target="media/image95.png"/><Relationship Id="rId134" Type="http://schemas.openxmlformats.org/officeDocument/2006/relationships/image" Target="media/image116.png"/><Relationship Id="rId80" Type="http://schemas.openxmlformats.org/officeDocument/2006/relationships/image" Target="media/image62.png"/><Relationship Id="rId155" Type="http://schemas.openxmlformats.org/officeDocument/2006/relationships/image" Target="media/image137.png"/><Relationship Id="rId176" Type="http://schemas.openxmlformats.org/officeDocument/2006/relationships/image" Target="media/image158.png"/><Relationship Id="rId17" Type="http://schemas.openxmlformats.org/officeDocument/2006/relationships/image" Target="media/image5.png"/><Relationship Id="rId38" Type="http://schemas.openxmlformats.org/officeDocument/2006/relationships/image" Target="media/image23.png"/><Relationship Id="rId59" Type="http://schemas.openxmlformats.org/officeDocument/2006/relationships/image" Target="media/image42.png"/><Relationship Id="rId103" Type="http://schemas.openxmlformats.org/officeDocument/2006/relationships/image" Target="media/image85.png"/><Relationship Id="rId124" Type="http://schemas.openxmlformats.org/officeDocument/2006/relationships/image" Target="media/image106.png"/><Relationship Id="rId70" Type="http://schemas.openxmlformats.org/officeDocument/2006/relationships/image" Target="media/image53.png"/><Relationship Id="rId91" Type="http://schemas.openxmlformats.org/officeDocument/2006/relationships/image" Target="media/image73.png"/><Relationship Id="rId145" Type="http://schemas.openxmlformats.org/officeDocument/2006/relationships/image" Target="media/image127.png"/><Relationship Id="rId166" Type="http://schemas.openxmlformats.org/officeDocument/2006/relationships/image" Target="media/image148.png"/><Relationship Id="rId187" Type="http://schemas.openxmlformats.org/officeDocument/2006/relationships/image" Target="media/image169.png"/><Relationship Id="rId1" Type="http://schemas.openxmlformats.org/officeDocument/2006/relationships/customXml" Target="../customXml/item1.xml"/><Relationship Id="rId28" Type="http://schemas.openxmlformats.org/officeDocument/2006/relationships/image" Target="media/image14.png"/><Relationship Id="rId49" Type="http://schemas.openxmlformats.org/officeDocument/2006/relationships/image" Target="media/image33.png"/><Relationship Id="rId114" Type="http://schemas.openxmlformats.org/officeDocument/2006/relationships/image" Target="media/image96.png"/><Relationship Id="rId60" Type="http://schemas.openxmlformats.org/officeDocument/2006/relationships/image" Target="media/image43.png"/><Relationship Id="rId81" Type="http://schemas.openxmlformats.org/officeDocument/2006/relationships/image" Target="media/image63.png"/><Relationship Id="rId135" Type="http://schemas.openxmlformats.org/officeDocument/2006/relationships/image" Target="media/image117.png"/><Relationship Id="rId156" Type="http://schemas.openxmlformats.org/officeDocument/2006/relationships/image" Target="media/image138.png"/><Relationship Id="rId177" Type="http://schemas.openxmlformats.org/officeDocument/2006/relationships/image" Target="media/image159.png"/><Relationship Id="rId18" Type="http://schemas.openxmlformats.org/officeDocument/2006/relationships/image" Target="media/image6.png"/><Relationship Id="rId39" Type="http://schemas.openxmlformats.org/officeDocument/2006/relationships/image" Target="media/image2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bas\AppData\Local\Microsoft\Office\16.0\DTS\es-ES%7b7CE3BE90-F357-43BF-9249-C597D46A1849%7d\%7b11C0DE60-812D-4530-A1B4-A8CB99EFC628%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707F3FDC-14B9-4580-A90D-FCF02DEF15F6}">
  <ds:schemaRefs>
    <ds:schemaRef ds:uri="http://schemas.openxmlformats.org/officeDocument/2006/bibliography"/>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{11C0DE60-812D-4530-A1B4-A8CB99EFC628}tf56348247_win32.dotx</Template>
  <TotalTime>0</TotalTime>
  <Pages>1</Pages>
  <Words>4198</Words>
  <Characters>23092</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Sebastian Jaimes</cp:lastModifiedBy>
  <cp:revision>3</cp:revision>
  <dcterms:created xsi:type="dcterms:W3CDTF">2022-07-27T03:27:00Z</dcterms:created>
  <dcterms:modified xsi:type="dcterms:W3CDTF">2024-09-08T06:38:00Z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